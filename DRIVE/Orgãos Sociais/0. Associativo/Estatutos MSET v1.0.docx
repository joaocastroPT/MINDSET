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379" w:type="dxa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</w:tblGrid>
      <w:tr w:rsidR="002D77EB" w:rsidRPr="008A2AD9" w14:paraId="27C536FC" w14:textId="77777777" w:rsidTr="005F7E99">
        <w:trPr>
          <w:trHeight w:val="3700"/>
        </w:trPr>
        <w:tc>
          <w:tcPr>
            <w:tcW w:w="6379" w:type="dxa"/>
          </w:tcPr>
          <w:sdt>
            <w:sdtPr>
              <w:rPr>
                <w:color w:val="0D0D0D" w:themeColor="text1" w:themeTint="F2"/>
              </w:rPr>
              <w:alias w:val="Cliente"/>
              <w:tag w:val=""/>
              <w:id w:val="-62713612"/>
              <w:lock w:val="sdtLocked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7D33796A" w14:textId="4E8C38D0" w:rsidR="002D77EB" w:rsidRPr="008A2AD9" w:rsidRDefault="00CF5025" w:rsidP="00D92E96">
                <w:pPr>
                  <w:pStyle w:val="11QDCAPACLIENTE"/>
                </w:pPr>
                <w:r w:rsidRPr="00316B95">
                  <w:rPr>
                    <w:color w:val="0D0D0D" w:themeColor="text1" w:themeTint="F2"/>
                  </w:rPr>
                  <w:t>MSET</w:t>
                </w:r>
              </w:p>
            </w:sdtContent>
          </w:sdt>
          <w:sdt>
            <w:sdtPr>
              <w:alias w:val="Designação do Projeto"/>
              <w:tag w:val=""/>
              <w:id w:val="-1297680002"/>
              <w:lock w:val="sdtLocked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3AC5D550" w14:textId="3B59AE10" w:rsidR="002D77EB" w:rsidRPr="008A2AD9" w:rsidRDefault="00836433" w:rsidP="007816BB">
                <w:pPr>
                  <w:pStyle w:val="12QDCAPADESIGNACAODOPROJECTO"/>
                </w:pPr>
                <w:r>
                  <w:t xml:space="preserve">Estatutos </w:t>
                </w:r>
                <w:r w:rsidR="00C37602">
                  <w:t>Associativos MSET</w:t>
                </w:r>
              </w:p>
            </w:sdtContent>
          </w:sdt>
          <w:p w14:paraId="52953700" w14:textId="019510C1" w:rsidR="002D77EB" w:rsidRPr="008A2AD9" w:rsidRDefault="00000000" w:rsidP="007816BB">
            <w:pPr>
              <w:pStyle w:val="13QDCAPAFASE"/>
            </w:pPr>
            <w:sdt>
              <w:sdtPr>
                <w:alias w:val="Fase"/>
                <w:tag w:val=""/>
                <w:id w:val="-1193456867"/>
                <w:lock w:val="sdtLocked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C37602">
                  <w:t>Proposta</w:t>
                </w:r>
              </w:sdtContent>
            </w:sdt>
          </w:p>
          <w:sdt>
            <w:sdtPr>
              <w:alias w:val="Especialidade"/>
              <w:tag w:val=""/>
              <w:id w:val="1485811682"/>
              <w:lock w:val="sdtLocked"/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p w14:paraId="416BEC24" w14:textId="71DBC597" w:rsidR="002D77EB" w:rsidRPr="008A2AD9" w:rsidRDefault="00C37602" w:rsidP="002F6113">
                <w:pPr>
                  <w:pStyle w:val="14QDCAPAESPECIALIDADE-OUTRO"/>
                </w:pPr>
                <w:r>
                  <w:t>Associativo</w:t>
                </w:r>
              </w:p>
            </w:sdtContent>
          </w:sdt>
          <w:sdt>
            <w:sdtPr>
              <w:alias w:val="Designação do Documento"/>
              <w:tag w:val=""/>
              <w:id w:val="-955709678"/>
              <w:lock w:val="sdtLocked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644F058E" w14:textId="145A6362" w:rsidR="002D77EB" w:rsidRPr="008A2AD9" w:rsidRDefault="00C37602" w:rsidP="002F6113">
                <w:pPr>
                  <w:pStyle w:val="15QDCAPADESIGNAODODOCUMENTO"/>
                </w:pPr>
                <w:r>
                  <w:t>Rui Alves</w:t>
                </w:r>
              </w:p>
            </w:sdtContent>
          </w:sdt>
          <w:p w14:paraId="469508AE" w14:textId="77193965" w:rsidR="007816BB" w:rsidRPr="008A2AD9" w:rsidRDefault="00000000" w:rsidP="007816BB">
            <w:pPr>
              <w:pStyle w:val="16QDCAPAREVISO"/>
            </w:pPr>
            <w:sdt>
              <w:sdtPr>
                <w:alias w:val="Revisão"/>
                <w:tag w:val=""/>
                <w:id w:val="-1198009932"/>
                <w:lock w:val="sdtLocked"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/>
              </w:sdtPr>
              <w:sdtContent>
                <w:r w:rsidR="00C37602">
                  <w:t>V</w:t>
                </w:r>
                <w:r w:rsidR="00315FA9">
                  <w:t>ersão</w:t>
                </w:r>
              </w:sdtContent>
            </w:sdt>
            <w:r w:rsidR="00C37602">
              <w:t xml:space="preserve"> 1.0</w:t>
            </w:r>
          </w:p>
          <w:p w14:paraId="5E7ACADC" w14:textId="4203845F" w:rsidR="002D77EB" w:rsidRPr="008A2AD9" w:rsidRDefault="00000000" w:rsidP="006228F4">
            <w:pPr>
              <w:pStyle w:val="17QDCAPALOCALIZACAODATA"/>
            </w:pPr>
            <w:sdt>
              <w:sdtPr>
                <w:alias w:val="Manager"/>
                <w:tag w:val=""/>
                <w:id w:val="-1249731067"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2C64A0">
                  <w:t>L</w:t>
                </w:r>
                <w:r w:rsidR="00661087">
                  <w:t>ocal</w:t>
                </w:r>
              </w:sdtContent>
            </w:sdt>
            <w:r w:rsidR="007816BB" w:rsidRPr="008A2AD9">
              <w:t xml:space="preserve">, </w:t>
            </w:r>
            <w:sdt>
              <w:sdtPr>
                <w:alias w:val="Data"/>
                <w:tag w:val=""/>
                <w:id w:val="-501272012"/>
                <w:lock w:val="sdtLocked"/>
                <w:dataBinding w:prefixMappings="xmlns:ns0='http://schemas.microsoft.com/office/2006/coverPageProps' " w:xpath="/ns0:CoverPageProperties[1]/ns0:PublishDate[1]" w:storeItemID="{55AF091B-3C7A-41E3-B477-F2FDAA23CFDA}"/>
                <w:date w:fullDate="2026-02-01T00:00:00Z">
                  <w:dateFormat w:val="d' de 'MMMM' de 'yyyy"/>
                  <w:lid w:val="pt-PT"/>
                  <w:storeMappedDataAs w:val="date"/>
                  <w:calendar w:val="gregorian"/>
                </w:date>
              </w:sdtPr>
              <w:sdtContent>
                <w:r w:rsidR="007F33DD">
                  <w:t>1 de fevereiro de 2026</w:t>
                </w:r>
              </w:sdtContent>
            </w:sdt>
          </w:p>
        </w:tc>
      </w:tr>
    </w:tbl>
    <w:p w14:paraId="53DB2BF3" w14:textId="4624A640" w:rsidR="00D52646" w:rsidRPr="008A2AD9" w:rsidRDefault="00D52646" w:rsidP="00CC6D84">
      <w:pPr>
        <w:pStyle w:val="17QDCAPALOCALIZACAODATA"/>
        <w:jc w:val="left"/>
      </w:pPr>
    </w:p>
    <w:p w14:paraId="1A31F148" w14:textId="77777777" w:rsidR="00BE4D7D" w:rsidRPr="008A2AD9" w:rsidRDefault="00BE4D7D" w:rsidP="00CC6D84">
      <w:pPr>
        <w:pStyle w:val="TableofFigures"/>
        <w:jc w:val="left"/>
        <w:rPr>
          <w:noProof w:val="0"/>
        </w:rPr>
        <w:sectPr w:rsidR="00BE4D7D" w:rsidRPr="008A2AD9" w:rsidSect="001E558F">
          <w:headerReference w:type="even" r:id="rId10"/>
          <w:footerReference w:type="even" r:id="rId11"/>
          <w:footerReference w:type="default" r:id="rId12"/>
          <w:headerReference w:type="first" r:id="rId13"/>
          <w:pgSz w:w="11907" w:h="16839" w:code="9"/>
          <w:pgMar w:top="2665" w:right="1418" w:bottom="992" w:left="2552" w:header="567" w:footer="720" w:gutter="0"/>
          <w:cols w:space="720"/>
          <w:vAlign w:val="bottom"/>
          <w:titlePg/>
          <w:docGrid w:linePitch="299"/>
        </w:sectPr>
      </w:pP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353"/>
        <w:gridCol w:w="1559"/>
        <w:gridCol w:w="4611"/>
      </w:tblGrid>
      <w:tr w:rsidR="00646FE5" w:rsidRPr="008A2AD9" w14:paraId="3CEECCEE" w14:textId="77777777" w:rsidTr="00241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9020F22" w14:textId="7C224019" w:rsidR="00646FE5" w:rsidRPr="008A2AD9" w:rsidRDefault="00B3262E" w:rsidP="00241213">
            <w:pPr>
              <w:pStyle w:val="62QDNORMALEMTABELA"/>
            </w:pPr>
            <w:r>
              <w:lastRenderedPageBreak/>
              <w:t>VERSÃO</w:t>
            </w:r>
          </w:p>
        </w:tc>
        <w:tc>
          <w:tcPr>
            <w:tcW w:w="1559" w:type="dxa"/>
          </w:tcPr>
          <w:p w14:paraId="2F0B32C4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DATA</w:t>
            </w:r>
          </w:p>
        </w:tc>
        <w:tc>
          <w:tcPr>
            <w:tcW w:w="4611" w:type="dxa"/>
          </w:tcPr>
          <w:p w14:paraId="5BA75182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DESCRIÇÃO</w:t>
            </w:r>
          </w:p>
        </w:tc>
      </w:tr>
      <w:tr w:rsidR="00646FE5" w:rsidRPr="008A2AD9" w14:paraId="130F9216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3038A519" w14:textId="025A3336" w:rsidR="00646FE5" w:rsidRPr="008A2AD9" w:rsidRDefault="0074420C" w:rsidP="00241213">
            <w:pPr>
              <w:pStyle w:val="62QDNORMALEMTABELA"/>
            </w:pPr>
            <w:r>
              <w:t>V1.</w:t>
            </w:r>
            <w:r w:rsidR="00646FE5" w:rsidRPr="008A2AD9">
              <w:t>0</w:t>
            </w:r>
          </w:p>
        </w:tc>
        <w:tc>
          <w:tcPr>
            <w:tcW w:w="1559" w:type="dxa"/>
          </w:tcPr>
          <w:p w14:paraId="0822735F" w14:textId="1FB06052" w:rsidR="00646FE5" w:rsidRPr="008A2AD9" w:rsidRDefault="0074420C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</w:t>
            </w:r>
            <w:r w:rsidR="00646FE5" w:rsidRPr="008A2AD9">
              <w:t>/</w:t>
            </w:r>
            <w:r>
              <w:t>02</w:t>
            </w:r>
            <w:r w:rsidR="00646FE5" w:rsidRPr="008A2AD9">
              <w:t>/</w:t>
            </w:r>
            <w:r>
              <w:t>2026</w:t>
            </w:r>
          </w:p>
        </w:tc>
        <w:tc>
          <w:tcPr>
            <w:tcW w:w="4611" w:type="dxa"/>
          </w:tcPr>
          <w:p w14:paraId="2CB0BB56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Emissão inicial</w:t>
            </w:r>
          </w:p>
        </w:tc>
      </w:tr>
      <w:tr w:rsidR="00646FE5" w:rsidRPr="008A2AD9" w14:paraId="077851CE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764002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3267A24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CCA49A6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C7939C8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DE6FFEA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1F470B4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699461CF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2570A03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1AAA9F6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B47296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40BD82B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1E7FD47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6CC05452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296FB9EA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3E3BFDA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6ABF9F8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907251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2278661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15AFD99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6F180E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4592E01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7C46BC4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0B19016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D253B9" w14:textId="5153275F" w:rsidR="00315FA9" w:rsidRDefault="00315FA9" w:rsidP="00241201">
      <w:pPr>
        <w:pStyle w:val="21QDCLIENTEDESIGNAODOPROJETO"/>
      </w:pPr>
    </w:p>
    <w:p w14:paraId="60199AC3" w14:textId="25A2A699" w:rsidR="00315FA9" w:rsidRPr="00315FA9" w:rsidRDefault="00315FA9" w:rsidP="00315FA9">
      <w:pPr>
        <w:rPr>
          <w:b/>
          <w:caps/>
          <w:sz w:val="28"/>
          <w:szCs w:val="26"/>
          <w:lang w:eastAsia="x-none"/>
        </w:rPr>
      </w:pPr>
      <w:r>
        <w:br w:type="page"/>
      </w:r>
    </w:p>
    <w:p w14:paraId="51088A14" w14:textId="36E1CFB8" w:rsidR="00A14519" w:rsidRPr="008A2AD9" w:rsidRDefault="00000000" w:rsidP="00241201">
      <w:pPr>
        <w:pStyle w:val="21QDCLIENTEDESIGNAODOPROJETO"/>
      </w:pPr>
      <w:sdt>
        <w:sdtPr>
          <w:alias w:val="Cliente"/>
          <w:tag w:val=""/>
          <w:id w:val="90525379"/>
          <w:lock w:val="sdtLocked"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836433">
            <w:t>MSET</w:t>
          </w:r>
        </w:sdtContent>
      </w:sdt>
    </w:p>
    <w:sdt>
      <w:sdtPr>
        <w:alias w:val="Designação do Projeto"/>
        <w:tag w:val=""/>
        <w:id w:val="-1313870123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4FA60E83" w14:textId="74EEB53D" w:rsidR="00A14519" w:rsidRPr="008A2AD9" w:rsidRDefault="00C37602" w:rsidP="00241201">
          <w:pPr>
            <w:pStyle w:val="21QDCLIENTEDESIGNAODOPROJETO"/>
          </w:pPr>
          <w:r>
            <w:t>Estatutos Associativos MSET</w:t>
          </w:r>
        </w:p>
      </w:sdtContent>
    </w:sdt>
    <w:p w14:paraId="30878AFC" w14:textId="44777259" w:rsidR="005B0F91" w:rsidRPr="008A2AD9" w:rsidRDefault="00000000" w:rsidP="00152629">
      <w:pPr>
        <w:pStyle w:val="22QDFASEESPECIDESIDOCUM"/>
      </w:pPr>
      <w:sdt>
        <w:sdtPr>
          <w:alias w:val="Fase"/>
          <w:tag w:val=""/>
          <w:id w:val="381218871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C37602">
            <w:t>Proposta</w:t>
          </w:r>
        </w:sdtContent>
      </w:sdt>
    </w:p>
    <w:p w14:paraId="5AEBC5C1" w14:textId="4B974C00" w:rsidR="00594A7B" w:rsidRPr="008A2AD9" w:rsidRDefault="00000000" w:rsidP="00152629">
      <w:pPr>
        <w:pStyle w:val="22QDFASEESPECIDESIDOCUM"/>
      </w:pPr>
      <w:sdt>
        <w:sdtPr>
          <w:alias w:val="Especialidade"/>
          <w:tag w:val=""/>
          <w:id w:val="-1873603135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C37602">
            <w:t>Associativo</w:t>
          </w:r>
        </w:sdtContent>
      </w:sdt>
    </w:p>
    <w:p w14:paraId="220E5FA5" w14:textId="5B85592D" w:rsidR="00A14519" w:rsidRPr="008A2AD9" w:rsidRDefault="00000000" w:rsidP="00152629">
      <w:pPr>
        <w:pStyle w:val="22QDFASEESPECIDESIDOCUM"/>
      </w:pPr>
      <w:sdt>
        <w:sdtPr>
          <w:alias w:val="Designação do Documento"/>
          <w:tag w:val=""/>
          <w:id w:val="-2068794355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37602">
            <w:t>Rui Alves</w:t>
          </w:r>
        </w:sdtContent>
      </w:sdt>
    </w:p>
    <w:p w14:paraId="1C781150" w14:textId="77777777" w:rsidR="001A0618" w:rsidRPr="008A2AD9" w:rsidRDefault="000817B3" w:rsidP="00ED1286">
      <w:pPr>
        <w:pStyle w:val="23QDTITULODOSNDICES"/>
      </w:pPr>
      <w:bookmarkStart w:id="0" w:name="_Toc27191118"/>
      <w:bookmarkStart w:id="1" w:name="_Toc27205652"/>
      <w:r w:rsidRPr="008A2AD9">
        <w:t>ÍNDICE GERAL</w:t>
      </w:r>
      <w:bookmarkEnd w:id="0"/>
      <w:bookmarkEnd w:id="1"/>
    </w:p>
    <w:p w14:paraId="08D06AB5" w14:textId="7AFCDE58" w:rsidR="0035132D" w:rsidRPr="0035132D" w:rsidRDefault="00DE0F1A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 w:rsidRPr="008A2AD9">
        <w:rPr>
          <w:noProof w:val="0"/>
          <w:lang w:val="es-CL" w:eastAsia="x-none"/>
        </w:rPr>
        <w:fldChar w:fldCharType="begin"/>
      </w:r>
      <w:r w:rsidRPr="008A2AD9">
        <w:rPr>
          <w:noProof w:val="0"/>
          <w:lang w:eastAsia="x-none"/>
        </w:rPr>
        <w:instrText xml:space="preserve"> TOC \o "1-3" \u </w:instrText>
      </w:r>
      <w:r w:rsidRPr="008A2AD9">
        <w:rPr>
          <w:noProof w:val="0"/>
          <w:lang w:val="es-CL" w:eastAsia="x-none"/>
        </w:rPr>
        <w:fldChar w:fldCharType="separate"/>
      </w:r>
      <w:r w:rsidR="0035132D">
        <w:t>1</w:t>
      </w:r>
      <w:r w:rsidR="0035132D" w:rsidRPr="0035132D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 w:rsidR="0035132D">
        <w:t>Generalidades</w:t>
      </w:r>
      <w:r w:rsidR="0035132D">
        <w:tab/>
      </w:r>
      <w:r w:rsidR="0035132D">
        <w:fldChar w:fldCharType="begin"/>
      </w:r>
      <w:r w:rsidR="0035132D">
        <w:instrText xml:space="preserve"> PAGEREF _Toc220948775 \h </w:instrText>
      </w:r>
      <w:r w:rsidR="0035132D">
        <w:fldChar w:fldCharType="separate"/>
      </w:r>
      <w:r w:rsidR="0035132D">
        <w:t>3</w:t>
      </w:r>
      <w:r w:rsidR="0035132D">
        <w:fldChar w:fldCharType="end"/>
      </w:r>
    </w:p>
    <w:p w14:paraId="3E9A5468" w14:textId="3804D4DE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1º Denominação, sede e duração</w:t>
      </w:r>
      <w:r>
        <w:tab/>
      </w:r>
      <w:r>
        <w:fldChar w:fldCharType="begin"/>
      </w:r>
      <w:r>
        <w:instrText xml:space="preserve"> PAGEREF _Toc220948776 \h </w:instrText>
      </w:r>
      <w:r>
        <w:fldChar w:fldCharType="separate"/>
      </w:r>
      <w:r>
        <w:t>3</w:t>
      </w:r>
      <w:r>
        <w:fldChar w:fldCharType="end"/>
      </w:r>
    </w:p>
    <w:p w14:paraId="41A4EB87" w14:textId="0CCAF9C4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2º Princípios Fundamentais</w:t>
      </w:r>
      <w:r>
        <w:tab/>
      </w:r>
      <w:r>
        <w:fldChar w:fldCharType="begin"/>
      </w:r>
      <w:r>
        <w:instrText xml:space="preserve"> PAGEREF _Toc220948777 \h </w:instrText>
      </w:r>
      <w:r>
        <w:fldChar w:fldCharType="separate"/>
      </w:r>
      <w:r>
        <w:t>3</w:t>
      </w:r>
      <w:r>
        <w:fldChar w:fldCharType="end"/>
      </w:r>
    </w:p>
    <w:p w14:paraId="6EEC7A66" w14:textId="63DDD4ED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3º Objetivos</w:t>
      </w:r>
      <w:r>
        <w:tab/>
      </w:r>
      <w:r>
        <w:fldChar w:fldCharType="begin"/>
      </w:r>
      <w:r>
        <w:instrText xml:space="preserve"> PAGEREF _Toc220948778 \h </w:instrText>
      </w:r>
      <w:r>
        <w:fldChar w:fldCharType="separate"/>
      </w:r>
      <w:r>
        <w:t>3</w:t>
      </w:r>
      <w:r>
        <w:fldChar w:fldCharType="end"/>
      </w:r>
    </w:p>
    <w:p w14:paraId="01208B87" w14:textId="05459A18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4º Receitas</w:t>
      </w:r>
      <w:r>
        <w:tab/>
      </w:r>
      <w:r>
        <w:fldChar w:fldCharType="begin"/>
      </w:r>
      <w:r>
        <w:instrText xml:space="preserve"> PAGEREF _Toc220948779 \h </w:instrText>
      </w:r>
      <w:r>
        <w:fldChar w:fldCharType="separate"/>
      </w:r>
      <w:r>
        <w:t>3</w:t>
      </w:r>
      <w:r>
        <w:fldChar w:fldCharType="end"/>
      </w:r>
    </w:p>
    <w:p w14:paraId="58955FE1" w14:textId="48D927BD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5º Movimentação de Contas</w:t>
      </w:r>
      <w:r>
        <w:tab/>
      </w:r>
      <w:r>
        <w:fldChar w:fldCharType="begin"/>
      </w:r>
      <w:r>
        <w:instrText xml:space="preserve"> PAGEREF _Toc220948780 \h </w:instrText>
      </w:r>
      <w:r>
        <w:fldChar w:fldCharType="separate"/>
      </w:r>
      <w:r>
        <w:t>3</w:t>
      </w:r>
      <w:r>
        <w:fldChar w:fldCharType="end"/>
      </w:r>
    </w:p>
    <w:p w14:paraId="758C3086" w14:textId="33E3DCAA" w:rsidR="0035132D" w:rsidRPr="0035132D" w:rsidRDefault="0035132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2</w:t>
      </w:r>
      <w:r w:rsidRPr="0035132D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Orgãos</w:t>
      </w:r>
      <w:r>
        <w:tab/>
      </w:r>
      <w:r>
        <w:fldChar w:fldCharType="begin"/>
      </w:r>
      <w:r>
        <w:instrText xml:space="preserve"> PAGEREF _Toc220948781 \h </w:instrText>
      </w:r>
      <w:r>
        <w:fldChar w:fldCharType="separate"/>
      </w:r>
      <w:r>
        <w:t>4</w:t>
      </w:r>
      <w:r>
        <w:fldChar w:fldCharType="end"/>
      </w:r>
      <w:r>
        <w:t>\</w:t>
      </w:r>
    </w:p>
    <w:p w14:paraId="1E2E7EAA" w14:textId="45D9BE19" w:rsidR="0035132D" w:rsidRPr="0035132D" w:rsidRDefault="0035132D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Secção 2.1 Assembleia geral</w:t>
      </w:r>
      <w:r>
        <w:tab/>
      </w:r>
      <w:r>
        <w:fldChar w:fldCharType="begin"/>
      </w:r>
      <w:r>
        <w:instrText xml:space="preserve"> PAGEREF _Toc220948782 \h </w:instrText>
      </w:r>
      <w:r>
        <w:fldChar w:fldCharType="separate"/>
      </w:r>
      <w:r>
        <w:t>4</w:t>
      </w:r>
      <w:r>
        <w:fldChar w:fldCharType="end"/>
      </w:r>
    </w:p>
    <w:p w14:paraId="78BE0E81" w14:textId="3F2C5620" w:rsidR="0035132D" w:rsidRPr="0035132D" w:rsidRDefault="0035132D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Secção 2.2 Mesa da Assembleia Geral</w:t>
      </w:r>
      <w:r>
        <w:tab/>
      </w:r>
      <w:r>
        <w:fldChar w:fldCharType="begin"/>
      </w:r>
      <w:r>
        <w:instrText xml:space="preserve"> PAGEREF _Toc220948783 \h </w:instrText>
      </w:r>
      <w:r>
        <w:fldChar w:fldCharType="separate"/>
      </w:r>
      <w:r>
        <w:t>4</w:t>
      </w:r>
      <w:r>
        <w:fldChar w:fldCharType="end"/>
      </w:r>
    </w:p>
    <w:p w14:paraId="2E3F6765" w14:textId="0F4772EA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6º Definição e Composição</w:t>
      </w:r>
      <w:r>
        <w:tab/>
      </w:r>
      <w:r>
        <w:fldChar w:fldCharType="begin"/>
      </w:r>
      <w:r>
        <w:instrText xml:space="preserve"> PAGEREF _Toc220948784 \h </w:instrText>
      </w:r>
      <w:r>
        <w:fldChar w:fldCharType="separate"/>
      </w:r>
      <w:r>
        <w:t>4</w:t>
      </w:r>
      <w:r>
        <w:fldChar w:fldCharType="end"/>
      </w:r>
    </w:p>
    <w:p w14:paraId="516E6355" w14:textId="5E024628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7º competências</w:t>
      </w:r>
      <w:r>
        <w:tab/>
      </w:r>
      <w:r>
        <w:fldChar w:fldCharType="begin"/>
      </w:r>
      <w:r>
        <w:instrText xml:space="preserve"> PAGEREF _Toc220948785 \h </w:instrText>
      </w:r>
      <w:r>
        <w:fldChar w:fldCharType="separate"/>
      </w:r>
      <w:r>
        <w:t>5</w:t>
      </w:r>
      <w:r>
        <w:fldChar w:fldCharType="end"/>
      </w:r>
    </w:p>
    <w:p w14:paraId="12E5A553" w14:textId="79402538" w:rsidR="0035132D" w:rsidRPr="0035132D" w:rsidRDefault="0035132D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Secção 2.3 Direção</w:t>
      </w:r>
      <w:r>
        <w:tab/>
      </w:r>
      <w:r>
        <w:fldChar w:fldCharType="begin"/>
      </w:r>
      <w:r>
        <w:instrText xml:space="preserve"> PAGEREF _Toc220948786 \h </w:instrText>
      </w:r>
      <w:r>
        <w:fldChar w:fldCharType="separate"/>
      </w:r>
      <w:r>
        <w:t>5</w:t>
      </w:r>
      <w:r>
        <w:fldChar w:fldCharType="end"/>
      </w:r>
    </w:p>
    <w:p w14:paraId="0F0414C8" w14:textId="4498F9C8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8º Constituição</w:t>
      </w:r>
      <w:r>
        <w:tab/>
      </w:r>
      <w:r>
        <w:fldChar w:fldCharType="begin"/>
      </w:r>
      <w:r>
        <w:instrText xml:space="preserve"> PAGEREF _Toc220948787 \h </w:instrText>
      </w:r>
      <w:r>
        <w:fldChar w:fldCharType="separate"/>
      </w:r>
      <w:r>
        <w:t>5</w:t>
      </w:r>
      <w:r>
        <w:fldChar w:fldCharType="end"/>
      </w:r>
    </w:p>
    <w:p w14:paraId="2A9DF5E7" w14:textId="67B0C5F8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9º competências</w:t>
      </w:r>
      <w:r>
        <w:tab/>
      </w:r>
      <w:r>
        <w:fldChar w:fldCharType="begin"/>
      </w:r>
      <w:r>
        <w:instrText xml:space="preserve"> PAGEREF _Toc220948788 \h </w:instrText>
      </w:r>
      <w:r>
        <w:fldChar w:fldCharType="separate"/>
      </w:r>
      <w:r>
        <w:t>5</w:t>
      </w:r>
      <w:r>
        <w:fldChar w:fldCharType="end"/>
      </w:r>
    </w:p>
    <w:p w14:paraId="08EF7012" w14:textId="54870741" w:rsidR="0035132D" w:rsidRPr="0035132D" w:rsidRDefault="0035132D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Secção 2.4 Conselho Fiscal</w:t>
      </w:r>
      <w:r>
        <w:tab/>
      </w:r>
      <w:r>
        <w:fldChar w:fldCharType="begin"/>
      </w:r>
      <w:r>
        <w:instrText xml:space="preserve"> PAGEREF _Toc220948789 \h </w:instrText>
      </w:r>
      <w:r>
        <w:fldChar w:fldCharType="separate"/>
      </w:r>
      <w:r>
        <w:t>6</w:t>
      </w:r>
      <w:r>
        <w:fldChar w:fldCharType="end"/>
      </w:r>
    </w:p>
    <w:p w14:paraId="64AB0B26" w14:textId="16900F6C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10º Constituição</w:t>
      </w:r>
      <w:r>
        <w:tab/>
      </w:r>
      <w:r>
        <w:fldChar w:fldCharType="begin"/>
      </w:r>
      <w:r>
        <w:instrText xml:space="preserve"> PAGEREF _Toc220948790 \h </w:instrText>
      </w:r>
      <w:r>
        <w:fldChar w:fldCharType="separate"/>
      </w:r>
      <w:r>
        <w:t>6</w:t>
      </w:r>
      <w:r>
        <w:fldChar w:fldCharType="end"/>
      </w:r>
    </w:p>
    <w:p w14:paraId="10D79BE1" w14:textId="05A82785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11º competências</w:t>
      </w:r>
      <w:r>
        <w:tab/>
      </w:r>
      <w:r>
        <w:fldChar w:fldCharType="begin"/>
      </w:r>
      <w:r>
        <w:instrText xml:space="preserve"> PAGEREF _Toc220948791 \h </w:instrText>
      </w:r>
      <w:r>
        <w:fldChar w:fldCharType="separate"/>
      </w:r>
      <w:r>
        <w:t>6</w:t>
      </w:r>
      <w:r>
        <w:fldChar w:fldCharType="end"/>
      </w:r>
    </w:p>
    <w:p w14:paraId="3A83CFDE" w14:textId="7D167568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12º</w:t>
      </w:r>
      <w:r w:rsidRPr="00A8207D">
        <w:rPr>
          <w:lang w:eastAsia="x-none"/>
        </w:rPr>
        <w:t xml:space="preserve"> Associados</w:t>
      </w:r>
      <w:r>
        <w:t xml:space="preserve"> Definição</w:t>
      </w:r>
      <w:r>
        <w:tab/>
      </w:r>
      <w:r>
        <w:fldChar w:fldCharType="begin"/>
      </w:r>
      <w:r>
        <w:instrText xml:space="preserve"> PAGEREF _Toc220948792 \h </w:instrText>
      </w:r>
      <w:r>
        <w:fldChar w:fldCharType="separate"/>
      </w:r>
      <w:r>
        <w:t>6</w:t>
      </w:r>
      <w:r>
        <w:fldChar w:fldCharType="end"/>
      </w:r>
    </w:p>
    <w:p w14:paraId="6DCA5C46" w14:textId="46BE89DA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13º Direitos</w:t>
      </w:r>
      <w:r>
        <w:tab/>
      </w:r>
      <w:r>
        <w:fldChar w:fldCharType="begin"/>
      </w:r>
      <w:r>
        <w:instrText xml:space="preserve"> PAGEREF _Toc220948793 \h </w:instrText>
      </w:r>
      <w:r>
        <w:fldChar w:fldCharType="separate"/>
      </w:r>
      <w:r>
        <w:t>6</w:t>
      </w:r>
      <w:r>
        <w:fldChar w:fldCharType="end"/>
      </w:r>
    </w:p>
    <w:p w14:paraId="0742E776" w14:textId="28DABB0A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14º Admissão e exclusão</w:t>
      </w:r>
      <w:r>
        <w:tab/>
      </w:r>
      <w:r>
        <w:fldChar w:fldCharType="begin"/>
      </w:r>
      <w:r>
        <w:instrText xml:space="preserve"> PAGEREF _Toc220948794 \h </w:instrText>
      </w:r>
      <w:r>
        <w:fldChar w:fldCharType="separate"/>
      </w:r>
      <w:r>
        <w:t>6</w:t>
      </w:r>
      <w:r>
        <w:fldChar w:fldCharType="end"/>
      </w:r>
    </w:p>
    <w:p w14:paraId="2CB6616D" w14:textId="23998FAD" w:rsidR="0035132D" w:rsidRPr="0035132D" w:rsidRDefault="0035132D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Secção 2.5 Título Nível 2</w:t>
      </w:r>
      <w:r>
        <w:tab/>
      </w:r>
      <w:r>
        <w:fldChar w:fldCharType="begin"/>
      </w:r>
      <w:r>
        <w:instrText xml:space="preserve"> PAGEREF _Toc220948795 \h </w:instrText>
      </w:r>
      <w:r>
        <w:fldChar w:fldCharType="separate"/>
      </w:r>
      <w:r>
        <w:t>7</w:t>
      </w:r>
      <w:r>
        <w:fldChar w:fldCharType="end"/>
      </w:r>
    </w:p>
    <w:p w14:paraId="6BC457FB" w14:textId="3AB19E89" w:rsidR="0035132D" w:rsidRPr="0035132D" w:rsidRDefault="0035132D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15º Título Nível 3</w:t>
      </w:r>
      <w:r>
        <w:tab/>
      </w:r>
      <w:r>
        <w:fldChar w:fldCharType="begin"/>
      </w:r>
      <w:r>
        <w:instrText xml:space="preserve"> PAGEREF _Toc220948796 \h </w:instrText>
      </w:r>
      <w:r>
        <w:fldChar w:fldCharType="separate"/>
      </w:r>
      <w:r>
        <w:t>7</w:t>
      </w:r>
      <w:r>
        <w:fldChar w:fldCharType="end"/>
      </w:r>
    </w:p>
    <w:p w14:paraId="606CF15E" w14:textId="667019AA" w:rsidR="0009414F" w:rsidRPr="008A2AD9" w:rsidRDefault="00DE0F1A" w:rsidP="00ED1286">
      <w:pPr>
        <w:pStyle w:val="23QDTITULODOSNDICES"/>
      </w:pPr>
      <w:r w:rsidRPr="008A2AD9">
        <w:fldChar w:fldCharType="end"/>
      </w:r>
      <w:bookmarkStart w:id="2" w:name="_Toc386630847"/>
      <w:bookmarkStart w:id="3" w:name="_Toc386629590"/>
      <w:bookmarkStart w:id="4" w:name="_Toc384385634"/>
      <w:bookmarkStart w:id="5" w:name="_Toc384378243"/>
      <w:bookmarkStart w:id="6" w:name="_Toc384120177"/>
      <w:bookmarkStart w:id="7" w:name="_Toc384120151"/>
      <w:bookmarkStart w:id="8" w:name="_Toc384119320"/>
      <w:bookmarkStart w:id="9" w:name="_Toc384119304"/>
      <w:bookmarkStart w:id="10" w:name="_Toc384119073"/>
      <w:bookmarkStart w:id="11" w:name="_Toc384118901"/>
      <w:bookmarkStart w:id="12" w:name="_Toc384118886"/>
      <w:r w:rsidR="0009414F" w:rsidRPr="008A2AD9">
        <w:t>ANEXO</w:t>
      </w:r>
      <w:r w:rsidR="00713F03" w:rsidRPr="008A2AD9">
        <w:t>S</w:t>
      </w:r>
    </w:p>
    <w:p w14:paraId="4E74945D" w14:textId="5E0893F1" w:rsidR="004704FD" w:rsidRPr="008A2AD9" w:rsidRDefault="007615BD">
      <w:pPr>
        <w:pStyle w:val="TableofFigures"/>
        <w:rPr>
          <w:rFonts w:asciiTheme="minorHAnsi" w:eastAsiaTheme="minorEastAsia" w:hAnsiTheme="minorHAnsi" w:cstheme="minorBidi"/>
          <w:noProof w:val="0"/>
          <w:szCs w:val="22"/>
        </w:rPr>
      </w:pPr>
      <w:r w:rsidRPr="008A2AD9">
        <w:rPr>
          <w:b/>
          <w:bCs/>
          <w:noProof w:val="0"/>
        </w:rPr>
        <w:fldChar w:fldCharType="begin"/>
      </w:r>
      <w:r w:rsidRPr="008A2AD9">
        <w:rPr>
          <w:b/>
          <w:bCs/>
          <w:noProof w:val="0"/>
        </w:rPr>
        <w:instrText xml:space="preserve"> TOC \h \z \c "ANEXO" </w:instrText>
      </w:r>
      <w:r w:rsidRPr="008A2AD9">
        <w:rPr>
          <w:b/>
          <w:bCs/>
          <w:noProof w:val="0"/>
        </w:rPr>
        <w:fldChar w:fldCharType="separate"/>
      </w:r>
      <w:hyperlink w:anchor="_Toc517687588" w:history="1">
        <w:r w:rsidR="004704FD" w:rsidRPr="008A2AD9">
          <w:rPr>
            <w:rStyle w:val="Hyperlink"/>
            <w:noProof w:val="0"/>
          </w:rPr>
          <w:t>ANEXO I – TÍTULO DO ANEXO</w:t>
        </w:r>
        <w:r w:rsidR="004704FD" w:rsidRPr="008A2AD9">
          <w:rPr>
            <w:noProof w:val="0"/>
            <w:webHidden/>
          </w:rPr>
          <w:tab/>
        </w:r>
        <w:r w:rsidR="004704FD" w:rsidRPr="008A2AD9">
          <w:rPr>
            <w:noProof w:val="0"/>
            <w:webHidden/>
          </w:rPr>
          <w:fldChar w:fldCharType="begin"/>
        </w:r>
        <w:r w:rsidR="004704FD" w:rsidRPr="008A2AD9">
          <w:rPr>
            <w:noProof w:val="0"/>
            <w:webHidden/>
          </w:rPr>
          <w:instrText xml:space="preserve"> PAGEREF _Toc517687588 \h </w:instrText>
        </w:r>
        <w:r w:rsidR="004704FD" w:rsidRPr="008A2AD9">
          <w:rPr>
            <w:noProof w:val="0"/>
            <w:webHidden/>
          </w:rPr>
        </w:r>
        <w:r w:rsidR="004704FD" w:rsidRPr="008A2AD9">
          <w:rPr>
            <w:noProof w:val="0"/>
            <w:webHidden/>
          </w:rPr>
          <w:fldChar w:fldCharType="separate"/>
        </w:r>
        <w:r w:rsidR="00B0178D">
          <w:rPr>
            <w:webHidden/>
          </w:rPr>
          <w:t>5</w:t>
        </w:r>
        <w:r w:rsidR="004704FD" w:rsidRPr="008A2AD9">
          <w:rPr>
            <w:noProof w:val="0"/>
            <w:webHidden/>
          </w:rPr>
          <w:fldChar w:fldCharType="end"/>
        </w:r>
      </w:hyperlink>
    </w:p>
    <w:p w14:paraId="696C9F3B" w14:textId="17BAE088" w:rsidR="004704FD" w:rsidRPr="008A2AD9" w:rsidRDefault="004704FD">
      <w:pPr>
        <w:pStyle w:val="TableofFigures"/>
        <w:rPr>
          <w:rFonts w:asciiTheme="minorHAnsi" w:eastAsiaTheme="minorEastAsia" w:hAnsiTheme="minorHAnsi" w:cstheme="minorBidi"/>
          <w:noProof w:val="0"/>
          <w:szCs w:val="22"/>
        </w:rPr>
      </w:pPr>
      <w:hyperlink w:anchor="_Toc517687589" w:history="1">
        <w:r w:rsidRPr="008A2AD9">
          <w:rPr>
            <w:rStyle w:val="Hyperlink"/>
            <w:noProof w:val="0"/>
          </w:rPr>
          <w:t>ANEXO II – TÍTULO DO ANEXO</w:t>
        </w:r>
        <w:r w:rsidRPr="008A2AD9">
          <w:rPr>
            <w:noProof w:val="0"/>
            <w:webHidden/>
          </w:rPr>
          <w:tab/>
        </w:r>
        <w:r w:rsidRPr="008A2AD9">
          <w:rPr>
            <w:noProof w:val="0"/>
            <w:webHidden/>
          </w:rPr>
          <w:fldChar w:fldCharType="begin"/>
        </w:r>
        <w:r w:rsidRPr="008A2AD9">
          <w:rPr>
            <w:noProof w:val="0"/>
            <w:webHidden/>
          </w:rPr>
          <w:instrText xml:space="preserve"> PAGEREF _Toc517687589 \h </w:instrText>
        </w:r>
        <w:r w:rsidRPr="008A2AD9">
          <w:rPr>
            <w:noProof w:val="0"/>
            <w:webHidden/>
          </w:rPr>
        </w:r>
        <w:r w:rsidRPr="008A2AD9">
          <w:rPr>
            <w:noProof w:val="0"/>
            <w:webHidden/>
          </w:rPr>
          <w:fldChar w:fldCharType="separate"/>
        </w:r>
        <w:r w:rsidR="00B0178D">
          <w:rPr>
            <w:webHidden/>
          </w:rPr>
          <w:t>7</w:t>
        </w:r>
        <w:r w:rsidRPr="008A2AD9">
          <w:rPr>
            <w:noProof w:val="0"/>
            <w:webHidden/>
          </w:rPr>
          <w:fldChar w:fldCharType="end"/>
        </w:r>
      </w:hyperlink>
    </w:p>
    <w:p w14:paraId="07258669" w14:textId="77777777" w:rsidR="0009414F" w:rsidRPr="008A2AD9" w:rsidRDefault="007615BD" w:rsidP="009D7485">
      <w:r w:rsidRPr="008A2AD9">
        <w:rPr>
          <w:b/>
          <w:bCs/>
        </w:rPr>
        <w:fldChar w:fldCharType="end"/>
      </w:r>
      <w:r w:rsidR="006C7AEC" w:rsidRPr="008A2AD9">
        <w:br w:type="page"/>
      </w:r>
    </w:p>
    <w:bookmarkEnd w:id="12" w:displacedByCustomXml="next"/>
    <w:bookmarkEnd w:id="11" w:displacedByCustomXml="next"/>
    <w:bookmarkEnd w:id="10" w:displacedByCustomXml="next"/>
    <w:bookmarkEnd w:id="9" w:displacedByCustomXml="next"/>
    <w:bookmarkEnd w:id="8" w:displacedByCustomXml="next"/>
    <w:bookmarkEnd w:id="7" w:displacedByCustomXml="next"/>
    <w:bookmarkEnd w:id="6" w:displacedByCustomXml="next"/>
    <w:bookmarkEnd w:id="5" w:displacedByCustomXml="next"/>
    <w:bookmarkEnd w:id="4" w:displacedByCustomXml="next"/>
    <w:bookmarkEnd w:id="3" w:displacedByCustomXml="next"/>
    <w:bookmarkEnd w:id="2" w:displacedByCustomXml="next"/>
    <w:bookmarkStart w:id="13" w:name="_Toc396821339" w:displacedByCustomXml="next"/>
    <w:sdt>
      <w:sdtPr>
        <w:alias w:val="Cliente"/>
        <w:tag w:val=""/>
        <w:id w:val="-1041667518"/>
        <w:lock w:val="sdtLocked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3BBEE857" w14:textId="7B90125D" w:rsidR="009E624D" w:rsidRPr="008A2AD9" w:rsidRDefault="00836433" w:rsidP="009E624D">
          <w:pPr>
            <w:pStyle w:val="21QDCLIENTEDESIGNAODOPROJETO"/>
          </w:pPr>
          <w:r>
            <w:t>MSET</w:t>
          </w:r>
        </w:p>
      </w:sdtContent>
    </w:sdt>
    <w:sdt>
      <w:sdtPr>
        <w:alias w:val="Designação do Projeto"/>
        <w:tag w:val=""/>
        <w:id w:val="-979698377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25E41545" w14:textId="54DACE7A" w:rsidR="009E624D" w:rsidRPr="008A2AD9" w:rsidRDefault="00C37602" w:rsidP="009E624D">
          <w:pPr>
            <w:pStyle w:val="21QDCLIENTEDESIGNAODOPROJETO"/>
          </w:pPr>
          <w:r>
            <w:t>Estatutos Associativos MSET</w:t>
          </w:r>
        </w:p>
      </w:sdtContent>
    </w:sdt>
    <w:p w14:paraId="3A10AC5E" w14:textId="5FF559B4" w:rsidR="009E624D" w:rsidRPr="008A2AD9" w:rsidRDefault="00000000" w:rsidP="009E624D">
      <w:pPr>
        <w:pStyle w:val="22QDFASEESPECIDESIDOCUM"/>
      </w:pPr>
      <w:sdt>
        <w:sdtPr>
          <w:alias w:val="Fase"/>
          <w:tag w:val=""/>
          <w:id w:val="-1537497540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C37602">
            <w:t>Proposta</w:t>
          </w:r>
        </w:sdtContent>
      </w:sdt>
    </w:p>
    <w:p w14:paraId="2CB163BF" w14:textId="11192BC4" w:rsidR="009E624D" w:rsidRPr="008A2AD9" w:rsidRDefault="00000000" w:rsidP="009E624D">
      <w:pPr>
        <w:pStyle w:val="22QDFASEESPECIDESIDOCUM"/>
      </w:pPr>
      <w:sdt>
        <w:sdtPr>
          <w:alias w:val="Especialidade"/>
          <w:tag w:val=""/>
          <w:id w:val="-1376856717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C37602">
            <w:t>Associativo</w:t>
          </w:r>
        </w:sdtContent>
      </w:sdt>
    </w:p>
    <w:p w14:paraId="2C4C68CF" w14:textId="1A4765F9" w:rsidR="009E624D" w:rsidRPr="008A2AD9" w:rsidRDefault="00000000" w:rsidP="009E624D">
      <w:pPr>
        <w:pStyle w:val="22QDFASEESPECIDESIDOCUM"/>
      </w:pPr>
      <w:sdt>
        <w:sdtPr>
          <w:alias w:val="Designação do Documento"/>
          <w:tag w:val=""/>
          <w:id w:val="402570647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37602">
            <w:t>Rui Alves</w:t>
          </w:r>
        </w:sdtContent>
      </w:sdt>
    </w:p>
    <w:p w14:paraId="0A5D9F8D" w14:textId="5F506C57" w:rsidR="00747170" w:rsidRDefault="00DA0E86" w:rsidP="00A31FD3">
      <w:pPr>
        <w:pStyle w:val="Heading1"/>
      </w:pPr>
      <w:bookmarkStart w:id="14" w:name="_Toc220948775"/>
      <w:bookmarkStart w:id="15" w:name="_Toc202931992"/>
      <w:bookmarkStart w:id="16" w:name="_Toc123657936"/>
      <w:bookmarkStart w:id="17" w:name="_Toc27205655"/>
      <w:bookmarkStart w:id="18" w:name="_Toc27191119"/>
      <w:bookmarkEnd w:id="13"/>
      <w:r>
        <w:t>Generalidades</w:t>
      </w:r>
      <w:bookmarkEnd w:id="14"/>
    </w:p>
    <w:p w14:paraId="4F059967" w14:textId="47A1F027" w:rsidR="00A53ED3" w:rsidRDefault="00A53ED3" w:rsidP="00A53ED3">
      <w:pPr>
        <w:pStyle w:val="Heading3"/>
      </w:pPr>
      <w:r>
        <w:br/>
      </w:r>
      <w:bookmarkStart w:id="19" w:name="_Toc220948776"/>
      <w:r w:rsidRPr="00A53ED3">
        <w:t>Denominação, sede e duração</w:t>
      </w:r>
      <w:bookmarkEnd w:id="19"/>
    </w:p>
    <w:p w14:paraId="16B2E0C6" w14:textId="77777777" w:rsidR="00570F35" w:rsidRPr="00EC0A1F" w:rsidRDefault="00570F35" w:rsidP="00570F35">
      <w:pPr>
        <w:spacing w:after="83"/>
        <w:jc w:val="left"/>
      </w:pPr>
      <w:r w:rsidRPr="67A192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Pr="67A1926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«MSET -» </w:t>
      </w: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desenvolve a sua</w:t>
      </w:r>
    </w:p>
    <w:p w14:paraId="6765D668" w14:textId="1C217E1A" w:rsidR="00570F35" w:rsidRPr="00EC0A1F" w:rsidRDefault="00570F35" w:rsidP="00570F35">
      <w:pPr>
        <w:spacing w:after="78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atividade, preferencialmente, na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á</w:t>
      </w: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rea do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Grande</w:t>
      </w: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Porto, podendo a sua área de</w:t>
      </w:r>
    </w:p>
    <w:p w14:paraId="48DF42C0" w14:textId="77777777" w:rsidR="00570F35" w:rsidRPr="00EC0A1F" w:rsidRDefault="00570F35" w:rsidP="00570F35">
      <w:pPr>
        <w:spacing w:after="0"/>
        <w:jc w:val="left"/>
      </w:pP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intervenção ser alargada a todo o país. </w:t>
      </w:r>
    </w:p>
    <w:p w14:paraId="381099F7" w14:textId="77777777" w:rsidR="00570F35" w:rsidRPr="00EC0A1F" w:rsidRDefault="00570F35" w:rsidP="00570F35">
      <w:pPr>
        <w:spacing w:after="78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EF66E1" w14:textId="77777777" w:rsidR="00570F35" w:rsidRPr="00EC0A1F" w:rsidRDefault="00570F35" w:rsidP="00570F35">
      <w:pPr>
        <w:spacing w:after="78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2. “MSET” tem a sua Sede Social na (POR DETERMINAR)</w:t>
      </w:r>
    </w:p>
    <w:p w14:paraId="15AA209B" w14:textId="77777777" w:rsidR="00A53ED3" w:rsidRPr="00A53ED3" w:rsidRDefault="00A53ED3" w:rsidP="00A53ED3"/>
    <w:p w14:paraId="6D5E7CF3" w14:textId="0F33EAB0" w:rsidR="00636943" w:rsidRDefault="00E82564" w:rsidP="00E82564">
      <w:pPr>
        <w:pStyle w:val="Heading3"/>
      </w:pPr>
      <w:r>
        <w:br/>
      </w:r>
      <w:bookmarkStart w:id="20" w:name="_Toc220948777"/>
      <w:r w:rsidR="009A15E5">
        <w:t>Princípios Funda</w:t>
      </w:r>
      <w:r>
        <w:t>mentais</w:t>
      </w:r>
      <w:bookmarkEnd w:id="20"/>
    </w:p>
    <w:p w14:paraId="37742B73" w14:textId="57A3E7C8" w:rsidR="000F5C90" w:rsidRPr="00A53ED3" w:rsidRDefault="000F5C90" w:rsidP="00581940">
      <w:pPr>
        <w:pStyle w:val="ListParagraph"/>
        <w:numPr>
          <w:ilvl w:val="0"/>
          <w:numId w:val="29"/>
        </w:numPr>
      </w:pPr>
      <w:r>
        <w:t>“</w:t>
      </w:r>
      <w:r w:rsidRPr="00581940">
        <w:rPr>
          <w:highlight w:val="yellow"/>
        </w:rPr>
        <w:t>MSET</w:t>
      </w:r>
      <w:r>
        <w:t>” é uma associação cultural, sem fins lucrativos, que se rege pelos seus Estatuto</w:t>
      </w:r>
      <w:r>
        <w:t>s</w:t>
      </w:r>
      <w:r>
        <w:t>, pelo presente Regulamento Interno e pela Lei Geral</w:t>
      </w:r>
      <w:r>
        <w:t>;</w:t>
      </w:r>
    </w:p>
    <w:p w14:paraId="7EB3AE05" w14:textId="69F228AF" w:rsidR="000F5C90" w:rsidRPr="00EC0A1F" w:rsidRDefault="000F5C90" w:rsidP="00581940">
      <w:pPr>
        <w:pStyle w:val="ListParagraph"/>
        <w:numPr>
          <w:ilvl w:val="0"/>
          <w:numId w:val="29"/>
        </w:numPr>
      </w:pPr>
      <w:r>
        <w:t xml:space="preserve">A sua duração é por um </w:t>
      </w:r>
      <w:r w:rsidR="00740A53">
        <w:t>período</w:t>
      </w:r>
      <w:r>
        <w:t xml:space="preserve"> indeterminado.</w:t>
      </w:r>
    </w:p>
    <w:p w14:paraId="714BA453" w14:textId="77777777" w:rsidR="00EC0A1F" w:rsidRPr="00EC0A1F" w:rsidRDefault="00EC0A1F" w:rsidP="00EC0A1F"/>
    <w:p w14:paraId="3A21DAA0" w14:textId="79356F3C" w:rsidR="00E82564" w:rsidRDefault="00E82564" w:rsidP="00E82564">
      <w:pPr>
        <w:pStyle w:val="Heading3"/>
      </w:pPr>
      <w:r>
        <w:br/>
      </w:r>
      <w:bookmarkStart w:id="21" w:name="_Toc220948778"/>
      <w:r>
        <w:t>Objetivos</w:t>
      </w:r>
      <w:bookmarkEnd w:id="21"/>
    </w:p>
    <w:p w14:paraId="5FEC05C6" w14:textId="77777777" w:rsidR="00EC0A1F" w:rsidRPr="00EC0A1F" w:rsidRDefault="00EC0A1F" w:rsidP="00EC0A1F"/>
    <w:p w14:paraId="7EB0A91E" w14:textId="21497BB8" w:rsidR="00E82564" w:rsidRDefault="00E82564" w:rsidP="00E82564">
      <w:pPr>
        <w:pStyle w:val="Heading3"/>
      </w:pPr>
      <w:r>
        <w:br/>
      </w:r>
      <w:bookmarkStart w:id="22" w:name="_Toc220948779"/>
      <w:r>
        <w:t>Receitas</w:t>
      </w:r>
      <w:bookmarkEnd w:id="22"/>
    </w:p>
    <w:p w14:paraId="0655CD26" w14:textId="77777777" w:rsidR="00BF7355" w:rsidRPr="00581940" w:rsidRDefault="00BF7355" w:rsidP="00581940">
      <w:pPr>
        <w:pStyle w:val="ListParagraph"/>
      </w:pPr>
      <w:r w:rsidRPr="00581940">
        <w:t>Constituem receitas da associação, designadamente:</w:t>
      </w:r>
    </w:p>
    <w:p w14:paraId="24ABD092" w14:textId="6DC2039B" w:rsidR="00BF7355" w:rsidRPr="00581940" w:rsidRDefault="00BF7355" w:rsidP="00581940">
      <w:pPr>
        <w:pStyle w:val="ListParagraph"/>
        <w:numPr>
          <w:ilvl w:val="1"/>
          <w:numId w:val="30"/>
        </w:numPr>
      </w:pPr>
      <w:r w:rsidRPr="00581940">
        <w:t>a joia inicial paga pelos sócios;</w:t>
      </w:r>
    </w:p>
    <w:p w14:paraId="6E6D397E" w14:textId="2E9DAC0F" w:rsidR="00BF7355" w:rsidRPr="00581940" w:rsidRDefault="00BF7355" w:rsidP="00581940">
      <w:pPr>
        <w:pStyle w:val="ListParagraph"/>
        <w:numPr>
          <w:ilvl w:val="1"/>
          <w:numId w:val="30"/>
        </w:numPr>
      </w:pPr>
      <w:r w:rsidRPr="00581940">
        <w:t>o produto das quotizações fixadas pela assembleia geral;</w:t>
      </w:r>
    </w:p>
    <w:p w14:paraId="6F438969" w14:textId="2EF00A7D" w:rsidR="00BF7355" w:rsidRPr="00581940" w:rsidRDefault="00BF7355" w:rsidP="00581940">
      <w:pPr>
        <w:pStyle w:val="ListParagraph"/>
        <w:numPr>
          <w:ilvl w:val="1"/>
          <w:numId w:val="30"/>
        </w:numPr>
      </w:pPr>
      <w:r w:rsidRPr="00581940">
        <w:t>os rendimentos dos bens próprios da associação e as receitas das atividades sociais;</w:t>
      </w:r>
    </w:p>
    <w:p w14:paraId="0CFB7E0E" w14:textId="2858D399" w:rsidR="00BF7355" w:rsidRPr="00581940" w:rsidRDefault="00BF7355" w:rsidP="00581940">
      <w:pPr>
        <w:pStyle w:val="ListParagraph"/>
        <w:numPr>
          <w:ilvl w:val="1"/>
          <w:numId w:val="30"/>
        </w:numPr>
      </w:pPr>
      <w:r w:rsidRPr="00581940">
        <w:lastRenderedPageBreak/>
        <w:t>as liberalidades aceites pela associação;</w:t>
      </w:r>
    </w:p>
    <w:p w14:paraId="0E2B17CC" w14:textId="263CB2CB" w:rsidR="00581940" w:rsidRPr="00581940" w:rsidRDefault="00581940" w:rsidP="00581940">
      <w:pPr>
        <w:pStyle w:val="ListParagraph"/>
        <w:numPr>
          <w:ilvl w:val="1"/>
          <w:numId w:val="30"/>
        </w:numPr>
      </w:pPr>
      <w:r w:rsidRPr="00581940">
        <w:t>os subsídios que lhe sejam atribuídos.</w:t>
      </w:r>
    </w:p>
    <w:p w14:paraId="15B485B9" w14:textId="08C5FEC2" w:rsidR="00EC0A1F" w:rsidRPr="00EC0A1F" w:rsidRDefault="00BF7355" w:rsidP="00581940">
      <w:r>
        <w:t xml:space="preserve"> </w:t>
      </w:r>
    </w:p>
    <w:p w14:paraId="21C787C7" w14:textId="3FDBE4F6" w:rsidR="00E82564" w:rsidRDefault="00EC0A1F" w:rsidP="00EC0A1F">
      <w:pPr>
        <w:pStyle w:val="Heading3"/>
      </w:pPr>
      <w:r>
        <w:br/>
      </w:r>
      <w:bookmarkStart w:id="23" w:name="_Toc220948780"/>
      <w:r>
        <w:t>Movimentação de Contas</w:t>
      </w:r>
      <w:bookmarkEnd w:id="23"/>
    </w:p>
    <w:p w14:paraId="46892A87" w14:textId="77777777" w:rsidR="009D489F" w:rsidRPr="009D489F" w:rsidRDefault="009D489F" w:rsidP="00C9430F">
      <w:pPr>
        <w:rPr>
          <w:lang w:eastAsia="x-none"/>
        </w:rPr>
      </w:pPr>
    </w:p>
    <w:p w14:paraId="713C5AC6" w14:textId="17443C53" w:rsidR="003C07AC" w:rsidRDefault="003C07AC" w:rsidP="003C07AC">
      <w:pPr>
        <w:pStyle w:val="Heading1"/>
      </w:pPr>
      <w:bookmarkStart w:id="24" w:name="_Toc220948781"/>
      <w:r>
        <w:t>Orgãos</w:t>
      </w:r>
      <w:bookmarkEnd w:id="24"/>
      <w:r w:rsidR="00F32488">
        <w:t xml:space="preserve"> </w:t>
      </w:r>
    </w:p>
    <w:p w14:paraId="11F890EA" w14:textId="55351444" w:rsidR="003534E0" w:rsidRPr="003534E0" w:rsidRDefault="0047099C" w:rsidP="0047099C">
      <w:pPr>
        <w:pStyle w:val="Heading3"/>
      </w:pPr>
      <w:r>
        <w:br/>
        <w:t>Definição</w:t>
      </w:r>
    </w:p>
    <w:p w14:paraId="4311BF82" w14:textId="2FCAE78A" w:rsidR="00584438" w:rsidRDefault="005960E1" w:rsidP="00E57AE8">
      <w:pPr>
        <w:pStyle w:val="ListParagraph"/>
        <w:numPr>
          <w:ilvl w:val="0"/>
          <w:numId w:val="34"/>
        </w:numPr>
      </w:pPr>
      <w:r w:rsidRPr="005960E1">
        <w:t xml:space="preserve">A associação tem os seguintes órgãos: </w:t>
      </w:r>
    </w:p>
    <w:p w14:paraId="52584D70" w14:textId="48DDAD2E" w:rsidR="00584438" w:rsidRDefault="005960E1" w:rsidP="00E57AE8">
      <w:pPr>
        <w:pStyle w:val="ListParagraph"/>
        <w:numPr>
          <w:ilvl w:val="1"/>
          <w:numId w:val="31"/>
        </w:numPr>
      </w:pPr>
      <w:r w:rsidRPr="005960E1">
        <w:t xml:space="preserve">Assembleia </w:t>
      </w:r>
      <w:r w:rsidR="00584438">
        <w:t>G</w:t>
      </w:r>
      <w:r w:rsidRPr="005960E1">
        <w:t xml:space="preserve">eral; </w:t>
      </w:r>
    </w:p>
    <w:p w14:paraId="53A6529B" w14:textId="6CA8CC65" w:rsidR="00584438" w:rsidRDefault="00584438" w:rsidP="00E57AE8">
      <w:pPr>
        <w:pStyle w:val="ListParagraph"/>
        <w:numPr>
          <w:ilvl w:val="1"/>
          <w:numId w:val="31"/>
        </w:numPr>
      </w:pPr>
      <w:r>
        <w:t>Mesa da Assembleia Geral</w:t>
      </w:r>
    </w:p>
    <w:p w14:paraId="62034208" w14:textId="210F208E" w:rsidR="00D21E60" w:rsidRDefault="005960E1" w:rsidP="00E57AE8">
      <w:pPr>
        <w:pStyle w:val="ListParagraph"/>
        <w:numPr>
          <w:ilvl w:val="1"/>
          <w:numId w:val="31"/>
        </w:numPr>
      </w:pPr>
      <w:r w:rsidRPr="005960E1">
        <w:t xml:space="preserve">Conselho fiscal; </w:t>
      </w:r>
    </w:p>
    <w:p w14:paraId="524E8873" w14:textId="229DF6BB" w:rsidR="00584438" w:rsidRDefault="00584438" w:rsidP="00E57AE8">
      <w:pPr>
        <w:pStyle w:val="ListParagraph"/>
        <w:numPr>
          <w:ilvl w:val="1"/>
          <w:numId w:val="31"/>
        </w:numPr>
      </w:pPr>
      <w:r w:rsidRPr="005960E1">
        <w:t xml:space="preserve">Direção; </w:t>
      </w:r>
    </w:p>
    <w:p w14:paraId="396D7CEC" w14:textId="556D86DF" w:rsidR="00C31942" w:rsidRDefault="00704125" w:rsidP="00704125">
      <w:pPr>
        <w:pStyle w:val="Heading3"/>
      </w:pPr>
      <w:r>
        <w:br/>
        <w:t>Mandato</w:t>
      </w:r>
    </w:p>
    <w:p w14:paraId="445253B4" w14:textId="55F561D7" w:rsidR="008E4453" w:rsidRDefault="00C31942" w:rsidP="00E57AE8">
      <w:pPr>
        <w:pStyle w:val="ListParagraph"/>
        <w:numPr>
          <w:ilvl w:val="0"/>
          <w:numId w:val="35"/>
        </w:numPr>
      </w:pPr>
      <w:r w:rsidRPr="00C31942">
        <w:t>Os elementos eleitos para os órgãos estão munidos de mandato enquanto se encontrarem no exercício pleno de funções.</w:t>
      </w:r>
    </w:p>
    <w:p w14:paraId="469B4E36" w14:textId="27F9261F" w:rsidR="009323D9" w:rsidRDefault="00C31942" w:rsidP="00E57AE8">
      <w:pPr>
        <w:pStyle w:val="ListParagraph"/>
      </w:pPr>
      <w:r w:rsidRPr="00C31942">
        <w:t xml:space="preserve">O mandato compreende um espaço temporal equivalente a </w:t>
      </w:r>
      <w:r w:rsidR="00CA603B">
        <w:t>quatro</w:t>
      </w:r>
      <w:r w:rsidRPr="00C31942">
        <w:t xml:space="preserve"> anos civis a partir do momento do ato de tomada de posse. </w:t>
      </w:r>
    </w:p>
    <w:p w14:paraId="7D71F4CA" w14:textId="0949A9A1" w:rsidR="009323D9" w:rsidRDefault="00C31942" w:rsidP="00E57AE8">
      <w:pPr>
        <w:pStyle w:val="ListParagraph"/>
      </w:pPr>
      <w:r w:rsidRPr="00C31942">
        <w:t>Considera-se para efeitos do ponto anterior que se encontram em pleno exercício de funções, todos aqueles que foram legitimamente eleitos e não se encontrem inibidos por qualquer norma dos presentes estatutos e demais regulamentação e legislação que rege a</w:t>
      </w:r>
      <w:r w:rsidR="00E57AE8">
        <w:t xml:space="preserve"> associação</w:t>
      </w:r>
      <w:r w:rsidRPr="00C31942">
        <w:t xml:space="preserve">. </w:t>
      </w:r>
    </w:p>
    <w:p w14:paraId="2065A393" w14:textId="77777777" w:rsidR="009323D9" w:rsidRDefault="00C31942" w:rsidP="00E57AE8">
      <w:pPr>
        <w:pStyle w:val="ListParagraph"/>
      </w:pPr>
      <w:r w:rsidRPr="00C31942">
        <w:t xml:space="preserve">Não é permitida a acumulação de cargos nos órgãos mencionados em b), c) e d) do artigo anterior. </w:t>
      </w:r>
    </w:p>
    <w:p w14:paraId="494AB6AB" w14:textId="2561B1E9" w:rsidR="00584438" w:rsidRPr="00D21E60" w:rsidRDefault="00C31942" w:rsidP="00E57AE8">
      <w:pPr>
        <w:pStyle w:val="ListParagraph"/>
      </w:pPr>
      <w:r w:rsidRPr="00C31942">
        <w:t>Em caso de demissão e/ou impedimento prolongado o elemento ou o respetivo órgão social a que pertence terá de comunicar</w:t>
      </w:r>
      <w:r w:rsidR="003C61A8">
        <w:t xml:space="preserve"> a situação</w:t>
      </w:r>
      <w:r w:rsidRPr="00C31942">
        <w:t xml:space="preserve"> </w:t>
      </w:r>
      <w:r w:rsidR="00081620">
        <w:t>à direção</w:t>
      </w:r>
      <w:r w:rsidRPr="00C31942">
        <w:t xml:space="preserve">, </w:t>
      </w:r>
      <w:r w:rsidR="003C61A8">
        <w:t xml:space="preserve">e </w:t>
      </w:r>
      <w:r w:rsidRPr="00C31942">
        <w:t xml:space="preserve">deixar de exercer o cargo para o qual foi eleito, </w:t>
      </w:r>
      <w:r w:rsidR="00A80992">
        <w:t xml:space="preserve">podendo ser instituído </w:t>
      </w:r>
      <w:r w:rsidR="00EC2DD6">
        <w:t xml:space="preserve">pela direção </w:t>
      </w:r>
      <w:r w:rsidR="00A80992">
        <w:t>um substituto</w:t>
      </w:r>
      <w:r w:rsidR="007E3B29">
        <w:t>, sujeito a votação pela Assembleia Geral</w:t>
      </w:r>
      <w:r w:rsidRPr="00C31942">
        <w:t>.</w:t>
      </w:r>
    </w:p>
    <w:p w14:paraId="4695424B" w14:textId="3320BAE5" w:rsidR="003126A4" w:rsidRDefault="00223CB3" w:rsidP="00223CB3">
      <w:pPr>
        <w:pStyle w:val="Heading2"/>
      </w:pPr>
      <w:bookmarkStart w:id="25" w:name="_Toc220948782"/>
      <w:r w:rsidRPr="00223CB3">
        <w:lastRenderedPageBreak/>
        <w:t>Assembleia geral</w:t>
      </w:r>
      <w:bookmarkEnd w:id="25"/>
    </w:p>
    <w:p w14:paraId="139BEBB8" w14:textId="0053D480" w:rsidR="006354E8" w:rsidRPr="006354E8" w:rsidRDefault="006354E8" w:rsidP="006354E8">
      <w:pPr>
        <w:pStyle w:val="Heading3"/>
      </w:pPr>
      <w:r>
        <w:br/>
      </w:r>
      <w:r w:rsidRPr="00A90FB0">
        <w:t>Definição</w:t>
      </w:r>
      <w:r w:rsidR="00733370">
        <w:t>,</w:t>
      </w:r>
      <w:r w:rsidRPr="00A90FB0">
        <w:t xml:space="preserve"> Composição</w:t>
      </w:r>
      <w:r w:rsidR="00733370">
        <w:t xml:space="preserve"> e Competências</w:t>
      </w:r>
    </w:p>
    <w:p w14:paraId="0A9399AB" w14:textId="57410742" w:rsidR="008557F0" w:rsidRDefault="008557F0" w:rsidP="00F02E6D">
      <w:pPr>
        <w:pStyle w:val="ListParagraph"/>
        <w:numPr>
          <w:ilvl w:val="0"/>
          <w:numId w:val="36"/>
        </w:numPr>
      </w:pPr>
      <w:r>
        <w:t>A assembleia geral</w:t>
      </w:r>
      <w:r w:rsidR="00F1310E" w:rsidRPr="00F1310E">
        <w:t xml:space="preserve"> </w:t>
      </w:r>
      <w:r w:rsidR="00F1310E" w:rsidRPr="00F1310E">
        <w:t>, adiante designada por AG,</w:t>
      </w:r>
      <w:r>
        <w:t xml:space="preserve"> é constituída por todos os associados e é dirigida p</w:t>
      </w:r>
      <w:r w:rsidR="0071307F">
        <w:t>ela Mesa de Assembleia Geral.</w:t>
      </w:r>
    </w:p>
    <w:p w14:paraId="2567E581" w14:textId="36A08994" w:rsidR="008557F0" w:rsidRDefault="008557F0" w:rsidP="00581940">
      <w:pPr>
        <w:pStyle w:val="ListParagraph"/>
      </w:pPr>
      <w:r>
        <w:t>Os membros da mesa são designados pela assembleia geral, ouvido o conselho de</w:t>
      </w:r>
      <w:r w:rsidR="001D7917">
        <w:t xml:space="preserve"> </w:t>
      </w:r>
      <w:r>
        <w:t>representantes, competindo aos secretários substituir o presidente nas suas faltas ou</w:t>
      </w:r>
      <w:r w:rsidR="001D7917">
        <w:t xml:space="preserve"> </w:t>
      </w:r>
      <w:r w:rsidR="005D003E">
        <w:t xml:space="preserve">parecer </w:t>
      </w:r>
      <w:r>
        <w:t>impedimentos.</w:t>
      </w:r>
    </w:p>
    <w:p w14:paraId="26C6D6CD" w14:textId="40B4675B" w:rsidR="008557F0" w:rsidRDefault="008557F0" w:rsidP="00581940">
      <w:pPr>
        <w:pStyle w:val="ListParagraph"/>
      </w:pPr>
      <w:r>
        <w:t>A assembleia geral tem as competências definidas no artigo 172º do Código Civil e nos</w:t>
      </w:r>
      <w:r w:rsidR="001D7917">
        <w:t xml:space="preserve"> </w:t>
      </w:r>
      <w:r>
        <w:t>presentes estatutos, designadamente:</w:t>
      </w:r>
    </w:p>
    <w:p w14:paraId="38184212" w14:textId="56CD7F10" w:rsidR="004A41D0" w:rsidRDefault="004A41D0" w:rsidP="00581940">
      <w:pPr>
        <w:pStyle w:val="ListParagraph"/>
        <w:numPr>
          <w:ilvl w:val="1"/>
          <w:numId w:val="30"/>
        </w:numPr>
      </w:pPr>
      <w:r>
        <w:t xml:space="preserve">nomear os titulares dos órgãos </w:t>
      </w:r>
      <w:r w:rsidR="00F23CCF">
        <w:t xml:space="preserve">sociais </w:t>
      </w:r>
      <w:r>
        <w:t>da associação previstos nas alíneas b) e c) do n.º 1 do artigo</w:t>
      </w:r>
      <w:r w:rsidR="00EA6435">
        <w:t xml:space="preserve"> </w:t>
      </w:r>
      <w:r>
        <w:t xml:space="preserve">5.º, sob proposta prévia </w:t>
      </w:r>
      <w:r w:rsidR="008407A3">
        <w:t>da direção</w:t>
      </w:r>
      <w:r>
        <w:t>, com a exceção prevista</w:t>
      </w:r>
      <w:r w:rsidR="00EA6435">
        <w:t xml:space="preserve"> </w:t>
      </w:r>
      <w:r>
        <w:t>no n.º 2 do</w:t>
      </w:r>
      <w:r w:rsidR="00EA6435">
        <w:t xml:space="preserve"> </w:t>
      </w:r>
      <w:r>
        <w:t>artigo seguinte;</w:t>
      </w:r>
    </w:p>
    <w:p w14:paraId="3456DB6B" w14:textId="260474F3" w:rsidR="008557F0" w:rsidRDefault="008557F0" w:rsidP="00581940">
      <w:pPr>
        <w:pStyle w:val="ListParagraph"/>
        <w:numPr>
          <w:ilvl w:val="1"/>
          <w:numId w:val="30"/>
        </w:numPr>
      </w:pPr>
      <w:r>
        <w:t>nomear os titulares dos órgãos</w:t>
      </w:r>
      <w:r w:rsidR="00254ED0">
        <w:t xml:space="preserve"> sociais</w:t>
      </w:r>
      <w:r>
        <w:t xml:space="preserve"> da associação, sob proposta prévia do conselho de representantes</w:t>
      </w:r>
      <w:r w:rsidR="00254ED0">
        <w:t>;</w:t>
      </w:r>
    </w:p>
    <w:p w14:paraId="5A16302B" w14:textId="4D851DD0" w:rsidR="008557F0" w:rsidRDefault="008557F0" w:rsidP="00581940">
      <w:pPr>
        <w:pStyle w:val="ListParagraph"/>
        <w:numPr>
          <w:ilvl w:val="1"/>
          <w:numId w:val="30"/>
        </w:numPr>
      </w:pPr>
      <w:r>
        <w:t>destituir os titulares dos órgãos da associação previstos nas alíneas b) a d) do n.º 1 do artigo</w:t>
      </w:r>
      <w:r w:rsidR="00C62384">
        <w:t xml:space="preserve"> </w:t>
      </w:r>
      <w:r w:rsidR="00552D85">
        <w:t>6</w:t>
      </w:r>
      <w:r w:rsidR="00D36447">
        <w:t>0</w:t>
      </w:r>
      <w:r>
        <w:t>.º, bem como os membros da mesa da assembleia geral;</w:t>
      </w:r>
    </w:p>
    <w:p w14:paraId="2042CC66" w14:textId="32F9514B" w:rsidR="008557F0" w:rsidRDefault="008557F0" w:rsidP="00581940">
      <w:pPr>
        <w:pStyle w:val="ListParagraph"/>
        <w:numPr>
          <w:ilvl w:val="1"/>
          <w:numId w:val="30"/>
        </w:numPr>
      </w:pPr>
      <w:r>
        <w:t>solicitar à direção informação completa e atualizada sobre as atividades desenvolvidas;</w:t>
      </w:r>
    </w:p>
    <w:p w14:paraId="7745CE1B" w14:textId="47ABA701" w:rsidR="008557F0" w:rsidRDefault="008557F0" w:rsidP="00581940">
      <w:pPr>
        <w:pStyle w:val="ListParagraph"/>
        <w:numPr>
          <w:ilvl w:val="1"/>
          <w:numId w:val="30"/>
        </w:numPr>
      </w:pPr>
      <w:r>
        <w:t>aprovar o balanço, o plano de atividades, o orçamento, o relatório e as contas;</w:t>
      </w:r>
    </w:p>
    <w:p w14:paraId="587E23C0" w14:textId="1F2CDD2B" w:rsidR="008557F0" w:rsidRDefault="008557F0" w:rsidP="00581940">
      <w:pPr>
        <w:pStyle w:val="ListParagraph"/>
        <w:numPr>
          <w:ilvl w:val="1"/>
          <w:numId w:val="30"/>
        </w:numPr>
      </w:pPr>
      <w:r>
        <w:t xml:space="preserve">aprovar a alteração dos estatutos, mediante </w:t>
      </w:r>
      <w:r w:rsidR="000D3F8B">
        <w:t>apresentação do mesmo por parte</w:t>
      </w:r>
      <w:r>
        <w:t xml:space="preserve"> d</w:t>
      </w:r>
      <w:r w:rsidR="009D7F33">
        <w:t xml:space="preserve">a direção, </w:t>
      </w:r>
      <w:r w:rsidR="009D7F33" w:rsidRPr="009D7F33">
        <w:t xml:space="preserve">sendo necessário um quórum mínimo de 10% </w:t>
      </w:r>
      <w:r w:rsidR="009D7F33">
        <w:t xml:space="preserve">dos associados </w:t>
      </w:r>
      <w:r w:rsidR="009D7F33" w:rsidRPr="009D7F33">
        <w:t>e o voto favorável de três quartos dos membros presentes</w:t>
      </w:r>
      <w:r>
        <w:t>;</w:t>
      </w:r>
    </w:p>
    <w:p w14:paraId="602F7FD8" w14:textId="44D0F5AB" w:rsidR="008557F0" w:rsidRDefault="008557F0" w:rsidP="00581940">
      <w:pPr>
        <w:pStyle w:val="ListParagraph"/>
        <w:numPr>
          <w:ilvl w:val="1"/>
          <w:numId w:val="30"/>
        </w:numPr>
      </w:pPr>
      <w:r>
        <w:t>pronunciar-se sobre qualquer assunto que lhe seja proposto nos termos dos estatutos e</w:t>
      </w:r>
      <w:r w:rsidR="00FA52FD">
        <w:t xml:space="preserve"> </w:t>
      </w:r>
      <w:r>
        <w:t>exercer as demais atribuições resultantes da lei;</w:t>
      </w:r>
    </w:p>
    <w:p w14:paraId="19486068" w14:textId="51BCF746" w:rsidR="008557F0" w:rsidRDefault="008557F0" w:rsidP="00581940">
      <w:pPr>
        <w:pStyle w:val="ListParagraph"/>
        <w:numPr>
          <w:ilvl w:val="1"/>
          <w:numId w:val="30"/>
        </w:numPr>
      </w:pPr>
      <w:r>
        <w:t>aprovar o seu próprio regulamento de funcionamento</w:t>
      </w:r>
      <w:r w:rsidR="00E82774">
        <w:t>,</w:t>
      </w:r>
      <w:r w:rsidR="00E82774" w:rsidRPr="00E82774">
        <w:t xml:space="preserve"> </w:t>
      </w:r>
      <w:r w:rsidR="00E82774" w:rsidRPr="00E82774">
        <w:t xml:space="preserve">sendo necessário um quórum mínimo de 10% </w:t>
      </w:r>
      <w:r w:rsidR="00E82774">
        <w:t>dos associados</w:t>
      </w:r>
      <w:r w:rsidR="00E82774" w:rsidRPr="00E82774">
        <w:t xml:space="preserve"> e o voto favorável de três quartos dos membros presentes;</w:t>
      </w:r>
    </w:p>
    <w:p w14:paraId="76CD50D3" w14:textId="6173BF36" w:rsidR="001A44B2" w:rsidRDefault="001A44B2" w:rsidP="00581940">
      <w:pPr>
        <w:pStyle w:val="ListParagraph"/>
        <w:numPr>
          <w:ilvl w:val="1"/>
          <w:numId w:val="30"/>
        </w:numPr>
      </w:pPr>
      <w:r w:rsidRPr="001A44B2">
        <w:t xml:space="preserve">Extinguir </w:t>
      </w:r>
      <w:r w:rsidR="00BF3818">
        <w:t>a associação</w:t>
      </w:r>
      <w:r w:rsidRPr="001A44B2">
        <w:t xml:space="preserve">, designar os seus liquidatários e estudar o destino dos bens, não podendo em caso algum ser distribuídos pelos membros ou </w:t>
      </w:r>
      <w:r w:rsidR="00B44733">
        <w:t>associados</w:t>
      </w:r>
      <w:r w:rsidRPr="001A44B2">
        <w:t xml:space="preserve">. AG esta, convocada expressamente para esse efeito, sendo necessário um quórum mínimo de 10% </w:t>
      </w:r>
      <w:r w:rsidR="004368FA">
        <w:t xml:space="preserve">dos </w:t>
      </w:r>
      <w:r w:rsidR="00B44733">
        <w:t>associados</w:t>
      </w:r>
      <w:r w:rsidRPr="001A44B2">
        <w:t xml:space="preserve"> e o voto favorável de três quartos dos membros presentes.</w:t>
      </w:r>
    </w:p>
    <w:p w14:paraId="05B88B39" w14:textId="77777777" w:rsidR="00CE2FF4" w:rsidRDefault="008557F0" w:rsidP="00581940">
      <w:pPr>
        <w:pStyle w:val="ListParagraph"/>
        <w:numPr>
          <w:ilvl w:val="1"/>
          <w:numId w:val="30"/>
        </w:numPr>
      </w:pPr>
      <w:r>
        <w:t>A deliberação sobre a matéria prevista na alínea e) exige a comparência de todos os</w:t>
      </w:r>
      <w:r w:rsidR="007457D2">
        <w:t xml:space="preserve"> </w:t>
      </w:r>
      <w:r>
        <w:t>associados à reunião e que todos concordem com a alteração.</w:t>
      </w:r>
      <w:r>
        <w:cr/>
      </w:r>
    </w:p>
    <w:p w14:paraId="223F7209" w14:textId="5A078CF0" w:rsidR="0036373F" w:rsidRDefault="0036373F" w:rsidP="0036373F"/>
    <w:p w14:paraId="1B41C614" w14:textId="77777777" w:rsidR="0036373F" w:rsidRDefault="0036373F" w:rsidP="0036373F"/>
    <w:p w14:paraId="29BBF31C" w14:textId="4A62EBDD" w:rsidR="00DC7639" w:rsidRDefault="00DC7639" w:rsidP="00DC7639">
      <w:pPr>
        <w:pStyle w:val="Heading2"/>
      </w:pPr>
      <w:bookmarkStart w:id="26" w:name="_Toc220948783"/>
      <w:r>
        <w:lastRenderedPageBreak/>
        <w:t xml:space="preserve">Mesa da </w:t>
      </w:r>
      <w:r w:rsidRPr="00223CB3">
        <w:t xml:space="preserve">Assembleia </w:t>
      </w:r>
      <w:r>
        <w:t>G</w:t>
      </w:r>
      <w:r w:rsidRPr="00223CB3">
        <w:t>eral</w:t>
      </w:r>
      <w:bookmarkEnd w:id="26"/>
    </w:p>
    <w:p w14:paraId="7E217EC0" w14:textId="33F011DD" w:rsidR="008965C1" w:rsidRPr="00010894" w:rsidRDefault="008965C1" w:rsidP="008965C1">
      <w:pPr>
        <w:pStyle w:val="Heading3"/>
      </w:pPr>
      <w:r>
        <w:br/>
      </w:r>
      <w:bookmarkStart w:id="27" w:name="_Toc220948784"/>
      <w:r w:rsidR="00A90FB0" w:rsidRPr="00A90FB0">
        <w:t>Definição</w:t>
      </w:r>
      <w:r w:rsidR="008B16BA">
        <w:t>,</w:t>
      </w:r>
      <w:r w:rsidR="00A90FB0" w:rsidRPr="00A90FB0">
        <w:t xml:space="preserve"> Composição</w:t>
      </w:r>
      <w:bookmarkEnd w:id="27"/>
      <w:r w:rsidR="008B16BA">
        <w:t xml:space="preserve"> e </w:t>
      </w:r>
      <w:bookmarkStart w:id="28" w:name="_Toc220948785"/>
      <w:r w:rsidR="008B16BA">
        <w:t>C</w:t>
      </w:r>
      <w:r w:rsidR="008B16BA">
        <w:t>ompetências</w:t>
      </w:r>
      <w:bookmarkEnd w:id="28"/>
    </w:p>
    <w:p w14:paraId="5F07762E" w14:textId="32FC7B0A" w:rsidR="00342C36" w:rsidRDefault="00342C36" w:rsidP="008B16BA">
      <w:pPr>
        <w:pStyle w:val="ListParagraph"/>
        <w:numPr>
          <w:ilvl w:val="0"/>
          <w:numId w:val="37"/>
        </w:numPr>
      </w:pPr>
      <w:r w:rsidRPr="00342C36">
        <w:t>A MAG é o órgão que preside a AG e é composta por um Presidente e dois secretários.</w:t>
      </w:r>
    </w:p>
    <w:p w14:paraId="72CB0BEB" w14:textId="20A162E8" w:rsidR="008965C1" w:rsidRDefault="00342C36" w:rsidP="008B16BA">
      <w:pPr>
        <w:pStyle w:val="ListParagraph"/>
      </w:pPr>
      <w:r w:rsidRPr="00342C36">
        <w:t>Em AG, na ausência de um ou mais elementos da MAG, estes serão substituídos por ordem hierárquica, sendo os lugares à disposição ocupados pelo Conselho Fiscal por ordem hierárquica, ou em ausência deste último, ocupados por elementos eleitos pela AG.</w:t>
      </w:r>
    </w:p>
    <w:p w14:paraId="1E56DC8C" w14:textId="77777777" w:rsidR="00C43202" w:rsidRDefault="002445A5" w:rsidP="008B16BA">
      <w:pPr>
        <w:pStyle w:val="ListParagraph"/>
      </w:pPr>
      <w:r w:rsidRPr="002445A5">
        <w:t xml:space="preserve">Compete à MAG, nomeadamente: </w:t>
      </w:r>
    </w:p>
    <w:p w14:paraId="1015C0E5" w14:textId="64E334FE" w:rsidR="00C43202" w:rsidRDefault="002445A5" w:rsidP="00CC65D6">
      <w:pPr>
        <w:pStyle w:val="ListParagraph"/>
        <w:numPr>
          <w:ilvl w:val="1"/>
          <w:numId w:val="31"/>
        </w:numPr>
      </w:pPr>
      <w:r w:rsidRPr="002445A5">
        <w:t>Convocar a AG ordinária, extraordinária e eleitoral, em conformidade com o estipulado no artigo 31.º;</w:t>
      </w:r>
      <w:r w:rsidR="00205B80">
        <w:tab/>
      </w:r>
    </w:p>
    <w:p w14:paraId="43C7B03D" w14:textId="77777777" w:rsidR="00C43202" w:rsidRDefault="002445A5" w:rsidP="00CC65D6">
      <w:pPr>
        <w:pStyle w:val="ListParagraph"/>
        <w:numPr>
          <w:ilvl w:val="1"/>
          <w:numId w:val="31"/>
        </w:numPr>
      </w:pPr>
      <w:r w:rsidRPr="002445A5">
        <w:t xml:space="preserve">Coordenar na AG os trabalhos de forma imparcial, contribuindo para um bom ambiente de trabalho na AG; </w:t>
      </w:r>
    </w:p>
    <w:p w14:paraId="2BD8D7C4" w14:textId="2B6A368D" w:rsidR="00C43202" w:rsidRDefault="002445A5" w:rsidP="00CC65D6">
      <w:pPr>
        <w:pStyle w:val="ListParagraph"/>
        <w:numPr>
          <w:ilvl w:val="1"/>
          <w:numId w:val="31"/>
        </w:numPr>
      </w:pPr>
      <w:r w:rsidRPr="002445A5">
        <w:t xml:space="preserve">Limitar o uso da palavra na AG a um determinado </w:t>
      </w:r>
      <w:r w:rsidR="00CC65D6" w:rsidRPr="002445A5">
        <w:t>período</w:t>
      </w:r>
      <w:r w:rsidRPr="002445A5">
        <w:t xml:space="preserve">, respeitando, no entanto, o artigo 33.º, sempre que se verifique que o número de oradores inscritos para a discussão de determinada matéria é elevado; </w:t>
      </w:r>
    </w:p>
    <w:p w14:paraId="7440A905" w14:textId="38F2D222" w:rsidR="00C43202" w:rsidRDefault="002445A5" w:rsidP="00CC65D6">
      <w:pPr>
        <w:pStyle w:val="ListParagraph"/>
        <w:numPr>
          <w:ilvl w:val="1"/>
          <w:numId w:val="31"/>
        </w:numPr>
      </w:pPr>
      <w:r w:rsidRPr="002445A5">
        <w:t xml:space="preserve">Redigir após cada AG uma minuta da ata respeitante a essa mesma AG </w:t>
      </w:r>
    </w:p>
    <w:p w14:paraId="1F980F4A" w14:textId="77777777" w:rsidR="00C43202" w:rsidRDefault="002445A5" w:rsidP="00CC65D6">
      <w:pPr>
        <w:pStyle w:val="ListParagraph"/>
        <w:numPr>
          <w:ilvl w:val="1"/>
          <w:numId w:val="31"/>
        </w:numPr>
      </w:pPr>
      <w:r w:rsidRPr="002445A5">
        <w:t xml:space="preserve">Apoiar a campanha eleitoral para os órgãos gerentes da TAOD em regime de plena igualdade para todas as listas concorrentes; </w:t>
      </w:r>
    </w:p>
    <w:p w14:paraId="702DE2EA" w14:textId="77777777" w:rsidR="00E564CC" w:rsidRDefault="002445A5" w:rsidP="00CC65D6">
      <w:pPr>
        <w:pStyle w:val="ListParagraph"/>
        <w:numPr>
          <w:ilvl w:val="1"/>
          <w:numId w:val="31"/>
        </w:numPr>
      </w:pPr>
      <w:r w:rsidRPr="002445A5">
        <w:t>Fiscalizar de forma neutra o ato eleitoral;</w:t>
      </w:r>
    </w:p>
    <w:p w14:paraId="2FFA5965" w14:textId="77777777" w:rsidR="00C11C65" w:rsidRDefault="002445A5" w:rsidP="00CC65D6">
      <w:pPr>
        <w:pStyle w:val="ListParagraph"/>
        <w:numPr>
          <w:ilvl w:val="1"/>
          <w:numId w:val="31"/>
        </w:numPr>
      </w:pPr>
      <w:r w:rsidRPr="002445A5">
        <w:t xml:space="preserve">Verificar a elegibilidade dos candidatos e das listas concorrentes às eleições; </w:t>
      </w:r>
    </w:p>
    <w:p w14:paraId="1A638E91" w14:textId="77777777" w:rsidR="00C11C65" w:rsidRDefault="002445A5" w:rsidP="00CC65D6">
      <w:pPr>
        <w:pStyle w:val="ListParagraph"/>
        <w:numPr>
          <w:ilvl w:val="1"/>
          <w:numId w:val="31"/>
        </w:numPr>
      </w:pPr>
      <w:r w:rsidRPr="002445A5">
        <w:t xml:space="preserve">Decidir, em caso de protestos referentes à campanha ou ao ato eleitoral; </w:t>
      </w:r>
    </w:p>
    <w:p w14:paraId="275AF42F" w14:textId="77777777" w:rsidR="00274D6F" w:rsidRDefault="002445A5" w:rsidP="00CC65D6">
      <w:pPr>
        <w:pStyle w:val="ListParagraph"/>
        <w:numPr>
          <w:ilvl w:val="1"/>
          <w:numId w:val="31"/>
        </w:numPr>
      </w:pPr>
      <w:r w:rsidRPr="002445A5">
        <w:t>Assumir as funções do executivo, no caso de demissão da Direção prevista no artigo 44.º, ponto 1, destituição da maioria dos seus titulares, segundo o artigo 27.º, alínea m), até novo processo eleitoral a convocar extraordinariamente para o efeito;</w:t>
      </w:r>
    </w:p>
    <w:p w14:paraId="6456E0B6" w14:textId="77777777" w:rsidR="007C3505" w:rsidRDefault="002445A5" w:rsidP="00CC65D6">
      <w:pPr>
        <w:pStyle w:val="ListParagraph"/>
        <w:numPr>
          <w:ilvl w:val="1"/>
          <w:numId w:val="31"/>
        </w:numPr>
      </w:pPr>
      <w:r w:rsidRPr="002445A5">
        <w:t xml:space="preserve">Assumir as funções do Conselho Fiscal até ao fim do mandato, em caso de demissão conjunta ou parcial da maioria dos seus membros, esgotados os candidatos suplentes das listas a sufrágio; </w:t>
      </w:r>
    </w:p>
    <w:p w14:paraId="5F9636B5" w14:textId="77777777" w:rsidR="00320DBA" w:rsidRDefault="002445A5" w:rsidP="00CC65D6">
      <w:pPr>
        <w:pStyle w:val="ListParagraph"/>
        <w:numPr>
          <w:ilvl w:val="1"/>
          <w:numId w:val="31"/>
        </w:numPr>
      </w:pPr>
      <w:r w:rsidRPr="002445A5">
        <w:t>Participar na discussão em qualquer dos pontos constantes na ordem de trabalhos, devendo os seus membros retirar-se da mesa;</w:t>
      </w:r>
    </w:p>
    <w:p w14:paraId="4A99601F" w14:textId="32E60109" w:rsidR="00CE2FF4" w:rsidRPr="00CE2FF4" w:rsidRDefault="002445A5" w:rsidP="00CC65D6">
      <w:pPr>
        <w:pStyle w:val="ListParagraph"/>
        <w:numPr>
          <w:ilvl w:val="1"/>
          <w:numId w:val="31"/>
        </w:numPr>
      </w:pPr>
      <w:r w:rsidRPr="002445A5">
        <w:t>Solicitar ao Conselho Fiscal o parecer definido no artigo 46.º.</w:t>
      </w:r>
    </w:p>
    <w:p w14:paraId="7BCFB060" w14:textId="55662F91" w:rsidR="00F13F1B" w:rsidRPr="00F13F1B" w:rsidRDefault="00FD436D" w:rsidP="00F13F1B">
      <w:pPr>
        <w:pStyle w:val="Heading2"/>
      </w:pPr>
      <w:bookmarkStart w:id="29" w:name="_Toc220948786"/>
      <w:r>
        <w:t>Direção</w:t>
      </w:r>
      <w:bookmarkEnd w:id="29"/>
    </w:p>
    <w:p w14:paraId="4B588EA0" w14:textId="5DEA3210" w:rsidR="0004330F" w:rsidRDefault="00FB3AAB" w:rsidP="00AE2687">
      <w:pPr>
        <w:pStyle w:val="Heading3"/>
      </w:pPr>
      <w:r>
        <w:br/>
      </w:r>
      <w:r w:rsidRPr="00A90FB0">
        <w:t>Definição</w:t>
      </w:r>
      <w:r>
        <w:t>,</w:t>
      </w:r>
      <w:r w:rsidRPr="00A90FB0">
        <w:t xml:space="preserve"> Composição</w:t>
      </w:r>
      <w:r>
        <w:t xml:space="preserve"> e Competências</w:t>
      </w:r>
    </w:p>
    <w:p w14:paraId="45EC9302" w14:textId="383FAF6E" w:rsidR="002A4275" w:rsidRDefault="002A4275" w:rsidP="00ED4B4D">
      <w:pPr>
        <w:pStyle w:val="ListParagraph"/>
        <w:numPr>
          <w:ilvl w:val="0"/>
          <w:numId w:val="38"/>
        </w:numPr>
      </w:pPr>
      <w:r w:rsidRPr="002A4275">
        <w:t>A direção é constituída pelo presidente</w:t>
      </w:r>
      <w:r>
        <w:t xml:space="preserve">, um secretário e </w:t>
      </w:r>
      <w:r w:rsidR="006715F5">
        <w:t xml:space="preserve">um </w:t>
      </w:r>
      <w:r>
        <w:t>tesoureiro</w:t>
      </w:r>
      <w:r w:rsidRPr="002A4275">
        <w:t>.</w:t>
      </w:r>
    </w:p>
    <w:p w14:paraId="788D55AF" w14:textId="2393F143" w:rsidR="00ED4B4D" w:rsidRDefault="00ED4B4D" w:rsidP="0004330F">
      <w:pPr>
        <w:pStyle w:val="ListParagraph"/>
      </w:pPr>
      <w:r w:rsidRPr="002445A5">
        <w:t xml:space="preserve">Compete à </w:t>
      </w:r>
      <w:r>
        <w:t>Direção</w:t>
      </w:r>
      <w:r w:rsidRPr="002445A5">
        <w:t xml:space="preserve">, nomeadamente: </w:t>
      </w:r>
    </w:p>
    <w:p w14:paraId="1F646459" w14:textId="349B53DA" w:rsidR="0004330F" w:rsidRDefault="0004330F" w:rsidP="00ED4B4D">
      <w:pPr>
        <w:pStyle w:val="ListParagraph"/>
        <w:numPr>
          <w:ilvl w:val="1"/>
          <w:numId w:val="31"/>
        </w:numPr>
      </w:pPr>
      <w:r>
        <w:lastRenderedPageBreak/>
        <w:t>assegurar a gestão e representação da associação;</w:t>
      </w:r>
    </w:p>
    <w:p w14:paraId="318F1502" w14:textId="64ACFF50" w:rsidR="0004330F" w:rsidRDefault="0004330F" w:rsidP="00ED4B4D">
      <w:pPr>
        <w:pStyle w:val="ListParagraph"/>
        <w:numPr>
          <w:ilvl w:val="1"/>
          <w:numId w:val="31"/>
        </w:numPr>
      </w:pPr>
      <w:r>
        <w:t>submeter à assembleia geral a aprovação do plano de atividades, a proposta de orçamento,</w:t>
      </w:r>
      <w:r w:rsidR="00D0602F">
        <w:t xml:space="preserve"> </w:t>
      </w:r>
      <w:r>
        <w:t>o relatório e as contas;</w:t>
      </w:r>
    </w:p>
    <w:p w14:paraId="3DBEB58D" w14:textId="77777777" w:rsidR="00D0602F" w:rsidRDefault="0004330F" w:rsidP="00ED4B4D">
      <w:pPr>
        <w:pStyle w:val="ListParagraph"/>
        <w:numPr>
          <w:ilvl w:val="1"/>
          <w:numId w:val="31"/>
        </w:numPr>
      </w:pPr>
      <w:r>
        <w:t>executar as deliberações e recomendações da assembleia geral;</w:t>
      </w:r>
    </w:p>
    <w:p w14:paraId="320FD8B1" w14:textId="241466F6" w:rsidR="0004330F" w:rsidRDefault="0004330F" w:rsidP="00ED4B4D">
      <w:pPr>
        <w:pStyle w:val="ListParagraph"/>
        <w:numPr>
          <w:ilvl w:val="1"/>
          <w:numId w:val="31"/>
        </w:numPr>
      </w:pPr>
      <w:r>
        <w:t>aprovar, sob proposta do conselho de representantes, a criação de delegações da</w:t>
      </w:r>
      <w:r w:rsidR="00D0602F">
        <w:t xml:space="preserve"> </w:t>
      </w:r>
      <w:r>
        <w:t>associação;</w:t>
      </w:r>
    </w:p>
    <w:p w14:paraId="6E34EF3D" w14:textId="28CAFFB1" w:rsidR="0004330F" w:rsidRPr="0004330F" w:rsidRDefault="0004330F" w:rsidP="00ED4B4D">
      <w:pPr>
        <w:pStyle w:val="ListParagraph"/>
        <w:numPr>
          <w:ilvl w:val="1"/>
          <w:numId w:val="31"/>
        </w:numPr>
      </w:pPr>
      <w:r>
        <w:t>exercer as demais competências previstas no regulamento da associação;</w:t>
      </w:r>
      <w:r>
        <w:cr/>
      </w:r>
    </w:p>
    <w:p w14:paraId="48810602" w14:textId="3310E5A5" w:rsidR="00FD436D" w:rsidRDefault="00FD436D" w:rsidP="00FD436D">
      <w:pPr>
        <w:pStyle w:val="Heading2"/>
      </w:pPr>
      <w:bookmarkStart w:id="30" w:name="_Toc220948789"/>
      <w:r>
        <w:t>Conselho Fiscal</w:t>
      </w:r>
      <w:bookmarkEnd w:id="30"/>
    </w:p>
    <w:p w14:paraId="7DE0C84C" w14:textId="77777777" w:rsidR="00E3755E" w:rsidRPr="00010894" w:rsidRDefault="00E3755E" w:rsidP="00E3755E">
      <w:pPr>
        <w:pStyle w:val="Heading3"/>
      </w:pPr>
      <w:r>
        <w:br/>
      </w:r>
      <w:bookmarkStart w:id="31" w:name="_Toc220948790"/>
      <w:r>
        <w:t>Constituição</w:t>
      </w:r>
      <w:bookmarkEnd w:id="31"/>
    </w:p>
    <w:p w14:paraId="25DEBDD6" w14:textId="77777777" w:rsidR="00FD436D" w:rsidRPr="00FD436D" w:rsidRDefault="00FD436D" w:rsidP="00FD436D"/>
    <w:p w14:paraId="5460BE12" w14:textId="77777777" w:rsidR="00E3755E" w:rsidRDefault="00E3755E" w:rsidP="00E3755E">
      <w:pPr>
        <w:pStyle w:val="Heading3"/>
      </w:pPr>
      <w:r>
        <w:br/>
      </w:r>
      <w:bookmarkStart w:id="32" w:name="_Toc220948791"/>
      <w:r>
        <w:t>competências</w:t>
      </w:r>
      <w:bookmarkEnd w:id="32"/>
    </w:p>
    <w:p w14:paraId="11EF161A" w14:textId="77777777" w:rsidR="00DC7639" w:rsidRPr="00DC7639" w:rsidRDefault="00DC7639" w:rsidP="00DC7639"/>
    <w:p w14:paraId="2D81903E" w14:textId="295A15E7" w:rsidR="003C07AC" w:rsidRDefault="003C07AC" w:rsidP="001439DE"/>
    <w:p w14:paraId="28837030" w14:textId="77777777" w:rsidR="00DC7639" w:rsidRDefault="00DC7639" w:rsidP="001439DE"/>
    <w:p w14:paraId="6773498C" w14:textId="5FF2BF43" w:rsidR="000767FF" w:rsidRDefault="00E67C0A" w:rsidP="000767FF">
      <w:pPr>
        <w:pStyle w:val="Heading3"/>
      </w:pPr>
      <w:bookmarkStart w:id="33" w:name="_Toc220948792"/>
      <w:r w:rsidRPr="00E67C0A">
        <w:rPr>
          <w:caps/>
          <w:smallCaps w:val="0"/>
          <w:sz w:val="24"/>
          <w:lang w:eastAsia="x-none"/>
        </w:rPr>
        <w:t>Associados</w:t>
      </w:r>
      <w:r w:rsidR="008277DC">
        <w:br/>
        <w:t>Definição</w:t>
      </w:r>
      <w:bookmarkEnd w:id="33"/>
    </w:p>
    <w:p w14:paraId="0485F592" w14:textId="744AF125" w:rsidR="009946DC" w:rsidRDefault="009946DC" w:rsidP="009946DC">
      <w:r>
        <w:t>1. São Sócios Efetivos da TAOD todos os membros da TAOD que tenhamfrequentado o ensino superior português regular ou através de programas demobilidade estudantil, em conformidade com o estipulado ponto 3 do artigo 6º.</w:t>
      </w:r>
    </w:p>
    <w:p w14:paraId="58910549" w14:textId="49E900D3" w:rsidR="009946DC" w:rsidRDefault="009946DC" w:rsidP="009946DC">
      <w:r>
        <w:t>2. A proposta de atribuição do título de Sócio Efetivo é feita exclusivamente pelaDireção da TAOD à Mesa da Assembleia Geral.</w:t>
      </w:r>
    </w:p>
    <w:p w14:paraId="691224B0" w14:textId="5E6E53A5" w:rsidR="009946DC" w:rsidRPr="009946DC" w:rsidRDefault="009946DC" w:rsidP="009946DC">
      <w:r>
        <w:t>3. A atribuição do título de Sócio Efetivo a qualquer Membro da TAOD, é votado em</w:t>
      </w:r>
      <w:r w:rsidR="00BD0377">
        <w:t xml:space="preserve"> </w:t>
      </w:r>
      <w:r>
        <w:t>sede de assembleia geral, respeitando o disposto no artigo 31º, sendo necessário</w:t>
      </w:r>
      <w:r w:rsidR="00BD0377">
        <w:t xml:space="preserve"> </w:t>
      </w:r>
      <w:r>
        <w:t>o voto favorável de três quartos dos Sócios Efetivos presentes.</w:t>
      </w:r>
    </w:p>
    <w:p w14:paraId="0D4F09FE" w14:textId="0F292C64" w:rsidR="008277DC" w:rsidRPr="0027048F" w:rsidRDefault="008277DC" w:rsidP="008277DC">
      <w:pPr>
        <w:pStyle w:val="Heading3"/>
      </w:pPr>
      <w:r>
        <w:br/>
      </w:r>
      <w:bookmarkStart w:id="34" w:name="_Toc220948793"/>
      <w:r>
        <w:t>Direitos</w:t>
      </w:r>
      <w:bookmarkEnd w:id="34"/>
    </w:p>
    <w:p w14:paraId="0C59ADF5" w14:textId="77777777" w:rsidR="000767FF" w:rsidRPr="000767FF" w:rsidRDefault="000767FF" w:rsidP="000767FF">
      <w:pPr>
        <w:rPr>
          <w:lang w:eastAsia="x-none"/>
        </w:rPr>
      </w:pPr>
    </w:p>
    <w:p w14:paraId="440F6CA4" w14:textId="26113EA7" w:rsidR="0027048F" w:rsidRPr="0027048F" w:rsidRDefault="00794E48" w:rsidP="00794E48">
      <w:pPr>
        <w:pStyle w:val="Heading3"/>
      </w:pPr>
      <w:r>
        <w:br/>
      </w:r>
      <w:bookmarkStart w:id="35" w:name="_Toc220948794"/>
      <w:r w:rsidR="00E16033" w:rsidRPr="00E16033">
        <w:t>Admissão e exclusão</w:t>
      </w:r>
      <w:bookmarkEnd w:id="35"/>
    </w:p>
    <w:p w14:paraId="40CCCB31" w14:textId="77777777" w:rsidR="0027048F" w:rsidRPr="0027048F" w:rsidRDefault="0027048F" w:rsidP="0027048F">
      <w:pPr>
        <w:rPr>
          <w:lang w:eastAsia="x-none"/>
        </w:rPr>
      </w:pPr>
    </w:p>
    <w:p w14:paraId="1C2E5861" w14:textId="77777777" w:rsidR="00B1348A" w:rsidRPr="001439DE" w:rsidRDefault="00B1348A" w:rsidP="001439DE"/>
    <w:p w14:paraId="5D44C43E" w14:textId="77777777" w:rsidR="001439DE" w:rsidRPr="001439DE" w:rsidRDefault="001439DE" w:rsidP="001439DE"/>
    <w:p w14:paraId="71ADADE6" w14:textId="77777777" w:rsidR="001F1720" w:rsidRDefault="001F1720" w:rsidP="00725109"/>
    <w:p w14:paraId="2A109E9A" w14:textId="77777777" w:rsidR="00390030" w:rsidRPr="008A2AD9" w:rsidRDefault="00390030" w:rsidP="003634EF">
      <w:pPr>
        <w:pStyle w:val="Heading2"/>
      </w:pPr>
      <w:bookmarkStart w:id="36" w:name="_Toc220948795"/>
      <w:bookmarkEnd w:id="15"/>
      <w:bookmarkEnd w:id="16"/>
      <w:bookmarkEnd w:id="17"/>
      <w:bookmarkEnd w:id="18"/>
      <w:r w:rsidRPr="008A2AD9">
        <w:t>Título Nível 2</w:t>
      </w:r>
      <w:bookmarkEnd w:id="36"/>
    </w:p>
    <w:p w14:paraId="5AA142D9" w14:textId="7DBAD80D" w:rsidR="00490EEB" w:rsidRPr="008A2AD9" w:rsidRDefault="00490EEB" w:rsidP="00490EEB">
      <w:r w:rsidRPr="008A2AD9">
        <w:t xml:space="preserve">Normal </w:t>
      </w:r>
    </w:p>
    <w:p w14:paraId="778E74EA" w14:textId="629A0B26" w:rsidR="005B0F91" w:rsidRPr="008A2AD9" w:rsidRDefault="00E4289D" w:rsidP="009E624D">
      <w:pPr>
        <w:pStyle w:val="64QDBULLETS"/>
      </w:pPr>
      <w:r>
        <w:t>XXX</w:t>
      </w:r>
    </w:p>
    <w:p w14:paraId="2F283F67" w14:textId="77777777" w:rsidR="00490EEB" w:rsidRPr="008A2AD9" w:rsidRDefault="00490EEB" w:rsidP="00554A9B">
      <w:r w:rsidRPr="008A2AD9">
        <w:t>BBBBB</w:t>
      </w:r>
    </w:p>
    <w:p w14:paraId="361518C7" w14:textId="3526EAB4" w:rsidR="00490EEB" w:rsidRPr="008A2AD9" w:rsidRDefault="00E4289D" w:rsidP="002F6113">
      <w:pPr>
        <w:pStyle w:val="63QDNUMERADOS"/>
      </w:pPr>
      <w:r>
        <w:t>XXX</w:t>
      </w:r>
    </w:p>
    <w:p w14:paraId="62645345" w14:textId="01DF4382" w:rsidR="00490EEB" w:rsidRPr="008A2AD9" w:rsidRDefault="00E4289D" w:rsidP="002F6113">
      <w:pPr>
        <w:pStyle w:val="63QDNUMERADOS"/>
      </w:pPr>
      <w:r>
        <w:t>XXX</w:t>
      </w:r>
    </w:p>
    <w:p w14:paraId="3DDB7B1F" w14:textId="4B9719C2" w:rsidR="00490EEB" w:rsidRPr="008A2AD9" w:rsidRDefault="00E4289D" w:rsidP="002F6113">
      <w:pPr>
        <w:pStyle w:val="63QDNUMERADOS"/>
      </w:pPr>
      <w:r>
        <w:t>XXX</w:t>
      </w:r>
    </w:p>
    <w:p w14:paraId="280F342C" w14:textId="6BCD6B15" w:rsidR="00490EEB" w:rsidRPr="008A2AD9" w:rsidRDefault="00490EEB" w:rsidP="00E17793">
      <w:pPr>
        <w:pStyle w:val="64QDBULLETS"/>
      </w:pPr>
      <w:r w:rsidRPr="008A2AD9">
        <w:t xml:space="preserve">Normal </w:t>
      </w:r>
    </w:p>
    <w:p w14:paraId="6A5142A4" w14:textId="481F05A0" w:rsidR="00490EEB" w:rsidRPr="008A2AD9" w:rsidRDefault="00E4289D" w:rsidP="00E17793">
      <w:pPr>
        <w:pStyle w:val="64QDBULLETS"/>
        <w:numPr>
          <w:ilvl w:val="1"/>
          <w:numId w:val="8"/>
        </w:numPr>
      </w:pPr>
      <w:r>
        <w:t>XXX</w:t>
      </w:r>
    </w:p>
    <w:p w14:paraId="4A76726E" w14:textId="77777777" w:rsidR="00490EEB" w:rsidRPr="008A2AD9" w:rsidRDefault="00490EEB" w:rsidP="005E3707">
      <w:pPr>
        <w:pStyle w:val="63QDNUMERADOS"/>
      </w:pPr>
      <w:r w:rsidRPr="008A2AD9">
        <w:t>BBBBB</w:t>
      </w:r>
    </w:p>
    <w:p w14:paraId="3D10D288" w14:textId="77777777" w:rsidR="00390030" w:rsidRPr="008A2AD9" w:rsidRDefault="006C3539" w:rsidP="009A15E5">
      <w:pPr>
        <w:pStyle w:val="Heading3"/>
      </w:pPr>
      <w:bookmarkStart w:id="37" w:name="_Toc220948796"/>
      <w:r w:rsidRPr="008A2AD9">
        <w:t>Título Nível 3</w:t>
      </w:r>
      <w:bookmarkEnd w:id="37"/>
    </w:p>
    <w:p w14:paraId="49698CD0" w14:textId="69279EE5" w:rsidR="00BC7DC5" w:rsidRPr="008A2AD9" w:rsidRDefault="00BC7DC5" w:rsidP="00BC7DC5">
      <w:r w:rsidRPr="008A2AD9">
        <w:t xml:space="preserve">Normal </w:t>
      </w:r>
    </w:p>
    <w:p w14:paraId="6C3CF318" w14:textId="77777777" w:rsidR="00920FF2" w:rsidRPr="008A2AD9" w:rsidRDefault="00920FF2" w:rsidP="00920FF2">
      <w:pPr>
        <w:pStyle w:val="Heading4"/>
      </w:pPr>
      <w:r w:rsidRPr="008A2AD9">
        <w:t>TÍTULO NÍVEL 4</w:t>
      </w:r>
    </w:p>
    <w:p w14:paraId="69E8A006" w14:textId="79660890" w:rsidR="00725109" w:rsidRPr="008A2AD9" w:rsidRDefault="00920FF2" w:rsidP="00DC514D">
      <w:pPr>
        <w:sectPr w:rsidR="00725109" w:rsidRPr="008A2AD9" w:rsidSect="0018012D">
          <w:headerReference w:type="default" r:id="rId14"/>
          <w:headerReference w:type="first" r:id="rId15"/>
          <w:footerReference w:type="first" r:id="rId16"/>
          <w:pgSz w:w="11907" w:h="16839" w:code="9"/>
          <w:pgMar w:top="2665" w:right="851" w:bottom="1134" w:left="2552" w:header="567" w:footer="369" w:gutter="0"/>
          <w:pgNumType w:start="1"/>
          <w:cols w:space="720"/>
          <w:docGrid w:linePitch="299"/>
        </w:sectPr>
      </w:pPr>
      <w:r w:rsidRPr="008A2AD9">
        <w:t>Norma</w:t>
      </w:r>
    </w:p>
    <w:p w14:paraId="33B3424C" w14:textId="637FE3F3" w:rsidR="008638F2" w:rsidRPr="008A2AD9" w:rsidRDefault="00000000" w:rsidP="00E17793">
      <w:pPr>
        <w:keepNext/>
      </w:pPr>
      <w:sdt>
        <w:sdtPr>
          <w:alias w:val="Manager"/>
          <w:tag w:val=""/>
          <w:id w:val="1226336437"/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661087">
            <w:t>Local</w:t>
          </w:r>
        </w:sdtContent>
      </w:sdt>
      <w:r w:rsidR="00081B14" w:rsidRPr="008A2AD9">
        <w:t xml:space="preserve">, </w:t>
      </w:r>
      <w:sdt>
        <w:sdtPr>
          <w:alias w:val="Data"/>
          <w:tag w:val=""/>
          <w:id w:val="-480779824"/>
          <w:dataBinding w:prefixMappings="xmlns:ns0='http://schemas.microsoft.com/office/2006/coverPageProps' " w:xpath="/ns0:CoverPageProperties[1]/ns0:PublishDate[1]" w:storeItemID="{55AF091B-3C7A-41E3-B477-F2FDAA23CFDA}"/>
          <w:date w:fullDate="2026-02-01T00:00:00Z">
            <w:dateFormat w:val="d' de 'MMMM' de 'yyyy"/>
            <w:lid w:val="pt-PT"/>
            <w:storeMappedDataAs w:val="date"/>
            <w:calendar w:val="gregorian"/>
          </w:date>
        </w:sdtPr>
        <w:sdtContent>
          <w:r w:rsidR="007F33DD">
            <w:t>1 de fevereiro de 2026</w:t>
          </w:r>
        </w:sdtContent>
      </w:sdt>
    </w:p>
    <w:p w14:paraId="7F031A4C" w14:textId="77777777" w:rsidR="00286236" w:rsidRPr="008A2AD9" w:rsidRDefault="00286236" w:rsidP="00AA7DDB">
      <w:pPr>
        <w:keepNext/>
      </w:pPr>
    </w:p>
    <w:tbl>
      <w:tblPr>
        <w:tblW w:w="7796" w:type="dxa"/>
        <w:tblInd w:w="709" w:type="dxa"/>
        <w:tblLook w:val="04A0" w:firstRow="1" w:lastRow="0" w:firstColumn="1" w:lastColumn="0" w:noHBand="0" w:noVBand="1"/>
      </w:tblPr>
      <w:tblGrid>
        <w:gridCol w:w="3898"/>
        <w:gridCol w:w="3898"/>
      </w:tblGrid>
      <w:tr w:rsidR="008638F2" w:rsidRPr="008A2AD9" w14:paraId="696529D7" w14:textId="77777777" w:rsidTr="008638F2">
        <w:trPr>
          <w:cantSplit/>
        </w:trPr>
        <w:tc>
          <w:tcPr>
            <w:tcW w:w="3898" w:type="dxa"/>
            <w:vAlign w:val="center"/>
          </w:tcPr>
          <w:p w14:paraId="3514DAC2" w14:textId="77777777" w:rsidR="008638F2" w:rsidRPr="008A2AD9" w:rsidRDefault="008638F2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7C1915C5" w14:textId="77777777" w:rsidR="008638F2" w:rsidRPr="008A2AD9" w:rsidRDefault="008638F2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2308BDC3" w14:textId="77777777" w:rsidTr="008638F2">
        <w:trPr>
          <w:cantSplit/>
        </w:trPr>
        <w:tc>
          <w:tcPr>
            <w:tcW w:w="3898" w:type="dxa"/>
            <w:vAlign w:val="center"/>
          </w:tcPr>
          <w:p w14:paraId="6902FFEF" w14:textId="77777777" w:rsidR="008638F2" w:rsidRPr="008A2AD9" w:rsidRDefault="008638F2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33216411" w14:textId="77777777" w:rsidR="008638F2" w:rsidRPr="008A2AD9" w:rsidRDefault="008638F2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2864DBC8" w14:textId="77777777" w:rsidTr="008638F2">
        <w:trPr>
          <w:cantSplit/>
        </w:trPr>
        <w:tc>
          <w:tcPr>
            <w:tcW w:w="3898" w:type="dxa"/>
            <w:vAlign w:val="center"/>
          </w:tcPr>
          <w:p w14:paraId="2164B6A9" w14:textId="77777777" w:rsidR="008638F2" w:rsidRPr="008A2AD9" w:rsidRDefault="008638F2">
            <w:pPr>
              <w:pStyle w:val="62QDNORMALEMTABELA"/>
            </w:pPr>
          </w:p>
          <w:p w14:paraId="2FC03C8D" w14:textId="77777777" w:rsidR="008638F2" w:rsidRPr="008A2AD9" w:rsidRDefault="008638F2">
            <w:pPr>
              <w:pStyle w:val="62QDNORMALEMTABELA"/>
            </w:pPr>
            <w:r w:rsidRPr="008A2AD9">
              <w:t>(Assinatura)</w:t>
            </w:r>
          </w:p>
          <w:p w14:paraId="7CDFA7D0" w14:textId="77777777" w:rsidR="008638F2" w:rsidRPr="008A2AD9" w:rsidRDefault="008638F2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2B35D86A" w14:textId="77777777" w:rsidR="008638F2" w:rsidRPr="008A2AD9" w:rsidRDefault="008638F2">
            <w:pPr>
              <w:pStyle w:val="62QDNORMALEMTABELA"/>
            </w:pPr>
          </w:p>
          <w:p w14:paraId="4BBC2C1B" w14:textId="77777777" w:rsidR="008638F2" w:rsidRPr="008A2AD9" w:rsidRDefault="008638F2">
            <w:pPr>
              <w:pStyle w:val="62QDNORMALEMTABELA"/>
            </w:pPr>
            <w:r w:rsidRPr="008A2AD9">
              <w:t>(Assinatura)</w:t>
            </w:r>
          </w:p>
          <w:p w14:paraId="0CF4DA3C" w14:textId="77777777" w:rsidR="008638F2" w:rsidRPr="008A2AD9" w:rsidRDefault="008638F2">
            <w:pPr>
              <w:pStyle w:val="62QDNORMALEMTABELA"/>
            </w:pPr>
          </w:p>
        </w:tc>
      </w:tr>
      <w:tr w:rsidR="008638F2" w:rsidRPr="008A2AD9" w14:paraId="429707B1" w14:textId="77777777" w:rsidTr="008638F2">
        <w:trPr>
          <w:cantSplit/>
        </w:trPr>
        <w:tc>
          <w:tcPr>
            <w:tcW w:w="3898" w:type="dxa"/>
            <w:vAlign w:val="center"/>
          </w:tcPr>
          <w:p w14:paraId="40505309" w14:textId="77777777" w:rsidR="008638F2" w:rsidRPr="008A2AD9" w:rsidRDefault="008638F2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48E4FC4" w14:textId="77777777" w:rsidR="008638F2" w:rsidRPr="008A2AD9" w:rsidRDefault="008638F2">
            <w:pPr>
              <w:pStyle w:val="62QDNORMALEMTABELA"/>
            </w:pPr>
          </w:p>
        </w:tc>
      </w:tr>
      <w:tr w:rsidR="008638F2" w:rsidRPr="008A2AD9" w14:paraId="5D990AA2" w14:textId="77777777" w:rsidTr="008638F2">
        <w:trPr>
          <w:cantSplit/>
        </w:trPr>
        <w:tc>
          <w:tcPr>
            <w:tcW w:w="3898" w:type="dxa"/>
            <w:vAlign w:val="center"/>
          </w:tcPr>
          <w:p w14:paraId="370EE3F3" w14:textId="77777777" w:rsidR="008638F2" w:rsidRPr="008A2AD9" w:rsidRDefault="008638F2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514BA22A" w14:textId="77777777" w:rsidR="008638F2" w:rsidRPr="008A2AD9" w:rsidRDefault="008638F2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1AF8FE51" w14:textId="77777777" w:rsidTr="008638F2">
        <w:trPr>
          <w:cantSplit/>
        </w:trPr>
        <w:tc>
          <w:tcPr>
            <w:tcW w:w="3898" w:type="dxa"/>
            <w:vAlign w:val="center"/>
          </w:tcPr>
          <w:p w14:paraId="5339DFD6" w14:textId="77777777" w:rsidR="008638F2" w:rsidRPr="008A2AD9" w:rsidRDefault="008638F2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6E4CFFAA" w14:textId="77777777" w:rsidR="008638F2" w:rsidRPr="008A2AD9" w:rsidRDefault="008638F2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5B709237" w14:textId="77777777" w:rsidTr="008638F2">
        <w:trPr>
          <w:cantSplit/>
        </w:trPr>
        <w:tc>
          <w:tcPr>
            <w:tcW w:w="3898" w:type="dxa"/>
            <w:vAlign w:val="center"/>
          </w:tcPr>
          <w:p w14:paraId="5D413015" w14:textId="77777777" w:rsidR="008638F2" w:rsidRPr="008A2AD9" w:rsidRDefault="008638F2">
            <w:pPr>
              <w:pStyle w:val="62QDNORMALEMTABELA"/>
            </w:pPr>
          </w:p>
          <w:p w14:paraId="28DE7A7C" w14:textId="77777777" w:rsidR="008638F2" w:rsidRPr="008A2AD9" w:rsidRDefault="008638F2">
            <w:pPr>
              <w:pStyle w:val="62QDNORMALEMTABELA"/>
            </w:pPr>
            <w:r w:rsidRPr="008A2AD9">
              <w:t>(Assinatura)</w:t>
            </w:r>
          </w:p>
          <w:p w14:paraId="7A0DAD40" w14:textId="77777777" w:rsidR="008638F2" w:rsidRPr="008A2AD9" w:rsidRDefault="008638F2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79BC7804" w14:textId="77777777" w:rsidR="008638F2" w:rsidRPr="008A2AD9" w:rsidRDefault="008638F2">
            <w:pPr>
              <w:pStyle w:val="62QDNORMALEMTABELA"/>
            </w:pPr>
          </w:p>
          <w:p w14:paraId="4E5536C0" w14:textId="77777777" w:rsidR="008638F2" w:rsidRPr="008A2AD9" w:rsidRDefault="008638F2">
            <w:pPr>
              <w:pStyle w:val="62QDNORMALEMTABELA"/>
            </w:pPr>
            <w:r w:rsidRPr="008A2AD9">
              <w:t>(Assinatura)</w:t>
            </w:r>
          </w:p>
          <w:p w14:paraId="362242FC" w14:textId="77777777" w:rsidR="008638F2" w:rsidRPr="008A2AD9" w:rsidRDefault="008638F2">
            <w:pPr>
              <w:pStyle w:val="62QDNORMALEMTABELA"/>
            </w:pPr>
          </w:p>
        </w:tc>
      </w:tr>
      <w:tr w:rsidR="008638F2" w:rsidRPr="008A2AD9" w14:paraId="1CACEA8C" w14:textId="77777777" w:rsidTr="008638F2">
        <w:trPr>
          <w:cantSplit/>
        </w:trPr>
        <w:tc>
          <w:tcPr>
            <w:tcW w:w="3898" w:type="dxa"/>
            <w:vAlign w:val="center"/>
          </w:tcPr>
          <w:p w14:paraId="08A62B90" w14:textId="77777777" w:rsidR="008638F2" w:rsidRPr="008A2AD9" w:rsidRDefault="008638F2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9E1F625" w14:textId="77777777" w:rsidR="008638F2" w:rsidRPr="008A2AD9" w:rsidRDefault="008638F2">
            <w:pPr>
              <w:pStyle w:val="62QDNORMALEMTABELA"/>
            </w:pPr>
          </w:p>
        </w:tc>
      </w:tr>
      <w:tr w:rsidR="008638F2" w:rsidRPr="008A2AD9" w14:paraId="72A97641" w14:textId="77777777" w:rsidTr="008638F2">
        <w:trPr>
          <w:cantSplit/>
        </w:trPr>
        <w:tc>
          <w:tcPr>
            <w:tcW w:w="3898" w:type="dxa"/>
            <w:vAlign w:val="center"/>
          </w:tcPr>
          <w:p w14:paraId="30AEAF10" w14:textId="77777777" w:rsidR="008638F2" w:rsidRPr="008A2AD9" w:rsidRDefault="008638F2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387EC71D" w14:textId="77777777" w:rsidR="008638F2" w:rsidRPr="008A2AD9" w:rsidRDefault="008638F2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1A40CB16" w14:textId="77777777" w:rsidTr="008638F2">
        <w:trPr>
          <w:cantSplit/>
        </w:trPr>
        <w:tc>
          <w:tcPr>
            <w:tcW w:w="3898" w:type="dxa"/>
            <w:vAlign w:val="center"/>
          </w:tcPr>
          <w:p w14:paraId="6A2A89D5" w14:textId="77777777" w:rsidR="008638F2" w:rsidRPr="008A2AD9" w:rsidRDefault="008638F2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7CF691B5" w14:textId="77777777" w:rsidR="008638F2" w:rsidRPr="008A2AD9" w:rsidRDefault="008638F2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59A235BC" w14:textId="77777777" w:rsidTr="008638F2">
        <w:trPr>
          <w:cantSplit/>
        </w:trPr>
        <w:tc>
          <w:tcPr>
            <w:tcW w:w="3898" w:type="dxa"/>
            <w:vAlign w:val="center"/>
          </w:tcPr>
          <w:p w14:paraId="42BBC80F" w14:textId="77777777" w:rsidR="008638F2" w:rsidRPr="008A2AD9" w:rsidRDefault="008638F2">
            <w:pPr>
              <w:pStyle w:val="62QDNORMALEMTABELA"/>
            </w:pPr>
          </w:p>
          <w:p w14:paraId="38F6C2B6" w14:textId="77777777" w:rsidR="008638F2" w:rsidRPr="008A2AD9" w:rsidRDefault="008638F2">
            <w:pPr>
              <w:pStyle w:val="62QDNORMALEMTABELA"/>
            </w:pPr>
            <w:r w:rsidRPr="008A2AD9">
              <w:t>(Assinatura)</w:t>
            </w:r>
          </w:p>
          <w:p w14:paraId="6D98A318" w14:textId="77777777" w:rsidR="008638F2" w:rsidRPr="008A2AD9" w:rsidRDefault="008638F2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13B5CDE7" w14:textId="77777777" w:rsidR="008638F2" w:rsidRPr="008A2AD9" w:rsidRDefault="008638F2">
            <w:pPr>
              <w:pStyle w:val="62QDNORMALEMTABELA"/>
            </w:pPr>
          </w:p>
          <w:p w14:paraId="40A8C5E6" w14:textId="77777777" w:rsidR="008638F2" w:rsidRPr="008A2AD9" w:rsidRDefault="008638F2">
            <w:pPr>
              <w:pStyle w:val="62QDNORMALEMTABELA"/>
            </w:pPr>
            <w:r w:rsidRPr="008A2AD9">
              <w:t>(Assinatura)</w:t>
            </w:r>
          </w:p>
          <w:p w14:paraId="25BCDE20" w14:textId="77777777" w:rsidR="008638F2" w:rsidRPr="008A2AD9" w:rsidRDefault="008638F2">
            <w:pPr>
              <w:pStyle w:val="62QDNORMALEMTABELA"/>
            </w:pPr>
          </w:p>
        </w:tc>
      </w:tr>
    </w:tbl>
    <w:p w14:paraId="3EF44B68" w14:textId="77777777" w:rsidR="00B673FA" w:rsidRPr="008A2AD9" w:rsidRDefault="00B673FA" w:rsidP="00B673FA">
      <w:pPr>
        <w:pStyle w:val="NormalWeb"/>
      </w:pPr>
      <w:bookmarkStart w:id="38" w:name="_Toc486413224"/>
      <w:bookmarkStart w:id="39" w:name="_Toc396913279"/>
      <w:bookmarkStart w:id="40" w:name="_Toc396989732"/>
      <w:r w:rsidRPr="008A2AD9">
        <w:br w:type="page"/>
      </w:r>
    </w:p>
    <w:p w14:paraId="3CFDB404" w14:textId="4C85323C" w:rsidR="00B673FA" w:rsidRPr="00A409F7" w:rsidRDefault="00A409F7" w:rsidP="00B673FA">
      <w:pPr>
        <w:rPr>
          <w:color w:val="EE0000"/>
          <w:sz w:val="40"/>
          <w:szCs w:val="40"/>
        </w:rPr>
      </w:pPr>
      <w:r w:rsidRPr="00A409F7">
        <w:rPr>
          <w:color w:val="EE0000"/>
          <w:sz w:val="40"/>
          <w:szCs w:val="40"/>
        </w:rPr>
        <w:lastRenderedPageBreak/>
        <w:t>SE NÃO FORES ANEXAR NADA PODES SIMPLESMENTE APAGAR DAQUI PARA FRENTE</w:t>
      </w:r>
    </w:p>
    <w:p w14:paraId="6BEFD21F" w14:textId="4C4EB8C0" w:rsidR="00147B85" w:rsidRPr="008A2AD9" w:rsidRDefault="00A41242" w:rsidP="00F43BA5">
      <w:pPr>
        <w:pStyle w:val="71QDTITULOANEXOS"/>
      </w:pPr>
      <w:bookmarkStart w:id="41" w:name="_Toc517687588"/>
      <w:r w:rsidRPr="008A2AD9">
        <w:t xml:space="preserve">ANEXO </w:t>
      </w:r>
      <w:r w:rsidR="00B0178D">
        <w:fldChar w:fldCharType="begin"/>
      </w:r>
      <w:r w:rsidR="00B0178D">
        <w:instrText xml:space="preserve"> SEQ ANEXO \* ROMAN </w:instrText>
      </w:r>
      <w:r w:rsidR="00B0178D">
        <w:fldChar w:fldCharType="separate"/>
      </w:r>
      <w:r w:rsidR="00B0178D">
        <w:rPr>
          <w:noProof/>
        </w:rPr>
        <w:t>I</w:t>
      </w:r>
      <w:r w:rsidR="00B0178D">
        <w:rPr>
          <w:noProof/>
        </w:rPr>
        <w:fldChar w:fldCharType="end"/>
      </w:r>
      <w:r w:rsidRPr="008A2AD9">
        <w:t xml:space="preserve"> – TÍTULO DO ANEXO</w:t>
      </w:r>
      <w:bookmarkEnd w:id="38"/>
      <w:bookmarkEnd w:id="39"/>
      <w:bookmarkEnd w:id="40"/>
      <w:bookmarkEnd w:id="41"/>
    </w:p>
    <w:p w14:paraId="6A5CD2D7" w14:textId="77777777" w:rsidR="00147B85" w:rsidRPr="008A2AD9" w:rsidRDefault="00147B85" w:rsidP="00DC514D">
      <w:r w:rsidRPr="008A2AD9">
        <w:br w:type="page"/>
      </w:r>
    </w:p>
    <w:p w14:paraId="06116B62" w14:textId="77777777" w:rsidR="00F43BA5" w:rsidRPr="008A2AD9" w:rsidRDefault="00363901" w:rsidP="001538B7">
      <w:pPr>
        <w:pStyle w:val="72QDHEADING1ANEXO"/>
      </w:pPr>
      <w:r w:rsidRPr="008A2AD9">
        <w:lastRenderedPageBreak/>
        <w:t>HEADING 1 ANEXOS</w:t>
      </w:r>
    </w:p>
    <w:p w14:paraId="655149F1" w14:textId="77777777" w:rsidR="00363901" w:rsidRPr="008A2AD9" w:rsidRDefault="00363901" w:rsidP="001538B7">
      <w:pPr>
        <w:pStyle w:val="73QDHEADING2ANEXOS"/>
      </w:pPr>
      <w:r w:rsidRPr="008A2AD9">
        <w:t>HEADING 1 ANEXOS</w:t>
      </w:r>
    </w:p>
    <w:p w14:paraId="7A8E9D5B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4C37A119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0D2C0B6F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6DBF6282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6233167A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5CF22CE5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51B14095" w14:textId="77777777" w:rsidR="00B673FA" w:rsidRPr="008A2AD9" w:rsidRDefault="00B673FA">
      <w:r w:rsidRPr="008A2AD9">
        <w:br w:type="page"/>
      </w:r>
    </w:p>
    <w:p w14:paraId="1807637B" w14:textId="77777777" w:rsidR="00B673FA" w:rsidRPr="008A2AD9" w:rsidRDefault="00B673FA" w:rsidP="00B673FA"/>
    <w:p w14:paraId="6E8026DE" w14:textId="5DCBD606" w:rsidR="00363901" w:rsidRPr="008A2AD9" w:rsidRDefault="00241201" w:rsidP="00241201">
      <w:pPr>
        <w:pStyle w:val="71QDTITULOANEXOS"/>
      </w:pPr>
      <w:bookmarkStart w:id="42" w:name="_Toc517687589"/>
      <w:r w:rsidRPr="008A2AD9">
        <w:t xml:space="preserve">ANEXO </w:t>
      </w:r>
      <w:r w:rsidR="00B0178D">
        <w:fldChar w:fldCharType="begin"/>
      </w:r>
      <w:r w:rsidR="00B0178D">
        <w:instrText xml:space="preserve"> SEQ ANEXO \* ROMAN </w:instrText>
      </w:r>
      <w:r w:rsidR="00B0178D">
        <w:fldChar w:fldCharType="separate"/>
      </w:r>
      <w:r w:rsidR="00B0178D">
        <w:rPr>
          <w:noProof/>
        </w:rPr>
        <w:t>II</w:t>
      </w:r>
      <w:r w:rsidR="00B0178D">
        <w:rPr>
          <w:noProof/>
        </w:rPr>
        <w:fldChar w:fldCharType="end"/>
      </w:r>
      <w:r w:rsidRPr="008A2AD9">
        <w:t xml:space="preserve"> – TÍTULO DO ANEXO</w:t>
      </w:r>
      <w:bookmarkEnd w:id="42"/>
    </w:p>
    <w:p w14:paraId="456013E6" w14:textId="77777777" w:rsidR="00363901" w:rsidRPr="008A2AD9" w:rsidRDefault="00363901" w:rsidP="00363901">
      <w:pPr>
        <w:pStyle w:val="NormalWeb"/>
      </w:pPr>
      <w:r w:rsidRPr="008A2AD9">
        <w:br w:type="page"/>
      </w:r>
    </w:p>
    <w:p w14:paraId="11E84522" w14:textId="77777777" w:rsidR="00363901" w:rsidRPr="008A2AD9" w:rsidRDefault="00363901" w:rsidP="001538B7">
      <w:pPr>
        <w:pStyle w:val="72QDHEADING1ANEXO"/>
        <w:numPr>
          <w:ilvl w:val="0"/>
          <w:numId w:val="19"/>
        </w:numPr>
      </w:pPr>
      <w:r w:rsidRPr="008A2AD9">
        <w:lastRenderedPageBreak/>
        <w:t>HEADING 1 ANEXOS</w:t>
      </w:r>
    </w:p>
    <w:p w14:paraId="16B0F661" w14:textId="77777777" w:rsidR="00363901" w:rsidRPr="008A2AD9" w:rsidRDefault="00363901" w:rsidP="001538B7">
      <w:pPr>
        <w:pStyle w:val="72QDHEADING1ANEXO"/>
      </w:pPr>
      <w:r w:rsidRPr="008A2AD9">
        <w:t>HEADING 1 ANEXOS</w:t>
      </w:r>
    </w:p>
    <w:p w14:paraId="1DE8B697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03B1800C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4B8A00E2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0850C49B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1D93345E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334CCD9F" w14:textId="77777777" w:rsidR="00241201" w:rsidRPr="008A2AD9" w:rsidRDefault="00363901" w:rsidP="001538B7">
      <w:pPr>
        <w:pStyle w:val="75QDHEADING4ANEXOS"/>
      </w:pPr>
      <w:r w:rsidRPr="008A2AD9">
        <w:t>HEADING 4 ANEXOS</w:t>
      </w:r>
    </w:p>
    <w:p w14:paraId="24790D94" w14:textId="77777777" w:rsidR="00363901" w:rsidRPr="008A2AD9" w:rsidRDefault="00363901" w:rsidP="00F43305"/>
    <w:sectPr w:rsidR="00363901" w:rsidRPr="008A2AD9" w:rsidSect="0018012D">
      <w:headerReference w:type="first" r:id="rId17"/>
      <w:footerReference w:type="first" r:id="rId18"/>
      <w:pgSz w:w="11907" w:h="16839" w:code="9"/>
      <w:pgMar w:top="2665" w:right="851" w:bottom="1134" w:left="2552" w:header="567" w:footer="3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9834B" w14:textId="77777777" w:rsidR="00D05758" w:rsidRDefault="00D05758" w:rsidP="00B36243">
      <w:r>
        <w:separator/>
      </w:r>
    </w:p>
  </w:endnote>
  <w:endnote w:type="continuationSeparator" w:id="0">
    <w:p w14:paraId="54A2C099" w14:textId="77777777" w:rsidR="00D05758" w:rsidRDefault="00D05758" w:rsidP="00B36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6002" w14:textId="77777777" w:rsidR="008E3CE2" w:rsidRDefault="008E3CE2" w:rsidP="00A16AE7">
    <w:r>
      <w:fldChar w:fldCharType="begin"/>
    </w:r>
    <w:r>
      <w:instrText xml:space="preserve">PAGE  </w:instrText>
    </w:r>
    <w:r>
      <w:fldChar w:fldCharType="separate"/>
    </w:r>
    <w:r w:rsidRPr="00284A75">
      <w:t>4</w:t>
    </w:r>
    <w:r>
      <w:fldChar w:fldCharType="end"/>
    </w:r>
  </w:p>
  <w:p w14:paraId="236C1BEC" w14:textId="77777777" w:rsidR="006863B0" w:rsidRDefault="006863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1A48F" w14:textId="77777777" w:rsidR="006863B0" w:rsidRPr="00086A10" w:rsidRDefault="008E3CE2" w:rsidP="00086A10">
    <w:pPr>
      <w:pStyle w:val="Footer"/>
    </w:pPr>
    <w:r w:rsidRPr="00086A10">
      <w:fldChar w:fldCharType="begin"/>
    </w:r>
    <w:r w:rsidRPr="00086A10">
      <w:instrText xml:space="preserve">PAGE  </w:instrText>
    </w:r>
    <w:r w:rsidRPr="00086A10">
      <w:fldChar w:fldCharType="separate"/>
    </w:r>
    <w:r w:rsidR="00CE2C36">
      <w:rPr>
        <w:noProof/>
      </w:rPr>
      <w:t>11</w:t>
    </w:r>
    <w:r w:rsidRPr="00086A1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7B633" w14:textId="77777777" w:rsidR="008E3CE2" w:rsidRPr="0018012D" w:rsidRDefault="008E3CE2" w:rsidP="0018012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01CE" w14:textId="77777777" w:rsidR="008E3CE2" w:rsidRPr="00284A75" w:rsidRDefault="008E3CE2" w:rsidP="0018012D">
    <w:r w:rsidRPr="00284A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43F1" w14:textId="77777777" w:rsidR="00D05758" w:rsidRDefault="00D05758" w:rsidP="00B36243">
      <w:r>
        <w:separator/>
      </w:r>
    </w:p>
  </w:footnote>
  <w:footnote w:type="continuationSeparator" w:id="0">
    <w:p w14:paraId="65758B84" w14:textId="77777777" w:rsidR="00D05758" w:rsidRDefault="00D05758" w:rsidP="00B36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3BD6" w14:textId="571FC003" w:rsidR="008E3CE2" w:rsidRPr="00CF2F14" w:rsidRDefault="008E3CE2" w:rsidP="00AC307E">
    <w:pPr>
      <w:pStyle w:val="51QD-------------------------------------"/>
    </w:pPr>
    <w:r w:rsidRPr="00284A75"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104A8B4C" wp14:editId="16CE914B">
          <wp:simplePos x="0" y="0"/>
          <wp:positionH relativeFrom="column">
            <wp:posOffset>-1458595</wp:posOffset>
          </wp:positionH>
          <wp:positionV relativeFrom="paragraph">
            <wp:posOffset>-349885</wp:posOffset>
          </wp:positionV>
          <wp:extent cx="1104265" cy="1108075"/>
          <wp:effectExtent l="0" t="0" r="635" b="0"/>
          <wp:wrapSquare wrapText="bothSides"/>
          <wp:docPr id="1594047929" name="Imagem 5" descr="Descrição: 3D branco 2000x200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 descr="Descrição: 3D branco 2000x2000mm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65" cy="1108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 FILENAME   \* MERGEFORMAT ">
      <w:r w:rsidR="00B0178D">
        <w:rPr>
          <w:noProof/>
        </w:rPr>
        <w:t>T2024-1419 - Template</w:t>
      </w:r>
    </w:fldSimple>
  </w:p>
  <w:p w14:paraId="50DF7ACD" w14:textId="77777777" w:rsidR="008E3CE2" w:rsidRPr="00CF2F14" w:rsidRDefault="008E3CE2" w:rsidP="00AC307E">
    <w:pPr>
      <w:pStyle w:val="51QD-------------------------------------"/>
    </w:pPr>
    <w:r w:rsidRPr="00CF2F14">
      <w:t xml:space="preserve">                                                           </w:t>
    </w:r>
  </w:p>
  <w:p w14:paraId="2876E044" w14:textId="77777777" w:rsidR="008E3CE2" w:rsidRPr="00CF2F14" w:rsidRDefault="008E3CE2" w:rsidP="00AC307E">
    <w:pPr>
      <w:pStyle w:val="51QD-------------------------------------"/>
    </w:pPr>
  </w:p>
  <w:p w14:paraId="738669B7" w14:textId="77777777" w:rsidR="008E3CE2" w:rsidRPr="00CF2F14" w:rsidRDefault="008E3CE2" w:rsidP="00AC307E">
    <w:pPr>
      <w:pStyle w:val="51QD-------------------------------------"/>
    </w:pPr>
    <w:r w:rsidRPr="00CF2F14">
      <w:t>Projecto de Licenciamento</w:t>
    </w:r>
  </w:p>
  <w:p w14:paraId="06928998" w14:textId="77777777" w:rsidR="008E3CE2" w:rsidRPr="00357C75" w:rsidRDefault="008E3CE2" w:rsidP="00AC307E">
    <w:pPr>
      <w:pStyle w:val="51QD-------------------------------------"/>
    </w:pPr>
    <w:r w:rsidRPr="00CF2F14">
      <w:t>Memória Descritiva e Justificativa</w:t>
    </w:r>
  </w:p>
  <w:p w14:paraId="3EB5464A" w14:textId="77777777" w:rsidR="008E3CE2" w:rsidRPr="00477545" w:rsidRDefault="008E3CE2" w:rsidP="004775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C63E" w14:textId="57CCAD66" w:rsidR="008E3CE2" w:rsidRPr="00014EFA" w:rsidRDefault="00325D5A" w:rsidP="001E558F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53086610" wp14:editId="6224FEBD">
          <wp:simplePos x="0" y="0"/>
          <wp:positionH relativeFrom="column">
            <wp:posOffset>-4570454</wp:posOffset>
          </wp:positionH>
          <wp:positionV relativeFrom="paragraph">
            <wp:posOffset>45472</wp:posOffset>
          </wp:positionV>
          <wp:extent cx="878153" cy="902329"/>
          <wp:effectExtent l="0" t="0" r="0" b="0"/>
          <wp:wrapNone/>
          <wp:docPr id="1403611331" name="Picture 1403611331" descr="A logo with a circle in the midd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ircle in the middl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153" cy="9023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6DFE" w14:textId="339E2188" w:rsidR="00BC5628" w:rsidRPr="00BC5628" w:rsidRDefault="00BC5628" w:rsidP="00BC5628">
    <w:pPr>
      <w:pStyle w:val="Header"/>
      <w:rPr>
        <w:noProof/>
        <w:lang w:val="en-US"/>
      </w:rPr>
    </w:pPr>
  </w:p>
  <w:p w14:paraId="2D5935B8" w14:textId="6C0C610B" w:rsidR="00325D5A" w:rsidRPr="00325D5A" w:rsidRDefault="00325D5A" w:rsidP="00325D5A">
    <w:pPr>
      <w:pStyle w:val="Header"/>
      <w:rPr>
        <w:noProof/>
        <w:lang w:val="en-US"/>
      </w:rPr>
    </w:pPr>
  </w:p>
  <w:p w14:paraId="32138DA5" w14:textId="1F952D41" w:rsidR="00BC5628" w:rsidRPr="00BC5628" w:rsidRDefault="00BC5628" w:rsidP="00BC5628">
    <w:pPr>
      <w:pStyle w:val="Header"/>
      <w:rPr>
        <w:noProof/>
        <w:lang w:val="en-US"/>
      </w:rPr>
    </w:pPr>
  </w:p>
  <w:p w14:paraId="29C6F963" w14:textId="1B54D7C2" w:rsidR="00481BFC" w:rsidRPr="002F6113" w:rsidRDefault="00B0178D" w:rsidP="001E558F">
    <w:pPr>
      <w:pStyle w:val="Header"/>
    </w:pPr>
    <w:fldSimple w:instr=" FILENAME \* MERGEFORMAT ">
      <w:r>
        <w:rPr>
          <w:noProof/>
        </w:rPr>
        <w:t xml:space="preserve"> </w:t>
      </w:r>
    </w:fldSimple>
  </w:p>
  <w:sdt>
    <w:sdtPr>
      <w:alias w:val="Especialidade"/>
      <w:tag w:val=""/>
      <w:id w:val="-1255658061"/>
      <w:lock w:val="sdtLocked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515A11FF" w14:textId="199DF7A4" w:rsidR="00481BFC" w:rsidRPr="002F6113" w:rsidRDefault="00C37602" w:rsidP="001E558F">
        <w:pPr>
          <w:pStyle w:val="Header"/>
        </w:pPr>
        <w:r>
          <w:t>Associativo</w:t>
        </w:r>
      </w:p>
    </w:sdtContent>
  </w:sdt>
  <w:p w14:paraId="077144F9" w14:textId="13462CC7" w:rsidR="004B2461" w:rsidRPr="00481BFC" w:rsidRDefault="00000000" w:rsidP="001E558F">
    <w:pPr>
      <w:pStyle w:val="Header"/>
    </w:pPr>
    <w:sdt>
      <w:sdtPr>
        <w:alias w:val="Designação do Documento"/>
        <w:tag w:val=""/>
        <w:id w:val="2104915373"/>
        <w:lock w:val="sdtLocked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37602">
          <w:t>Rui Alves</w:t>
        </w:r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40BB" w14:textId="77777777" w:rsidR="008E3CE2" w:rsidRPr="009B773E" w:rsidRDefault="008E3CE2" w:rsidP="0018012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389B" w14:textId="77777777" w:rsidR="008E3CE2" w:rsidRPr="0018012D" w:rsidRDefault="008E3CE2" w:rsidP="001801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31A"/>
    <w:multiLevelType w:val="multilevel"/>
    <w:tmpl w:val="55A4D7EC"/>
    <w:lvl w:ilvl="0">
      <w:start w:val="1"/>
      <w:numFmt w:val="decimal"/>
      <w:pStyle w:val="ListParagraph"/>
      <w:isLgl/>
      <w:lvlText w:val="%1)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917D2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90A7BB2"/>
    <w:multiLevelType w:val="multilevel"/>
    <w:tmpl w:val="C6A0962E"/>
    <w:name w:val="Anexos"/>
    <w:styleLink w:val="Anexos"/>
    <w:lvl w:ilvl="0">
      <w:start w:val="1"/>
      <w:numFmt w:val="decimal"/>
      <w:pStyle w:val="72QDHEADING1ANEXO"/>
      <w:suff w:val="space"/>
      <w:lvlText w:val="%1"/>
      <w:lvlJc w:val="left"/>
      <w:pPr>
        <w:ind w:left="1021" w:hanging="1021"/>
      </w:pPr>
      <w:rPr>
        <w:rFonts w:ascii="Calibri" w:hAnsi="Calibri" w:hint="default"/>
        <w:b/>
        <w:sz w:val="22"/>
      </w:rPr>
    </w:lvl>
    <w:lvl w:ilvl="1">
      <w:start w:val="1"/>
      <w:numFmt w:val="decimal"/>
      <w:pStyle w:val="73QDHEADING2ANEXOS"/>
      <w:suff w:val="space"/>
      <w:lvlText w:val="%1.%2"/>
      <w:lvlJc w:val="left"/>
      <w:pPr>
        <w:ind w:left="1021" w:hanging="1021"/>
      </w:pPr>
      <w:rPr>
        <w:rFonts w:ascii="Calibri" w:hAnsi="Calibri" w:hint="default"/>
        <w:b/>
        <w:i w:val="0"/>
        <w:sz w:val="22"/>
      </w:rPr>
    </w:lvl>
    <w:lvl w:ilvl="2">
      <w:start w:val="1"/>
      <w:numFmt w:val="decimal"/>
      <w:pStyle w:val="74QDHEADING3ANEXOS"/>
      <w:suff w:val="space"/>
      <w:lvlText w:val="%1.%2.%3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3">
      <w:start w:val="1"/>
      <w:numFmt w:val="decimal"/>
      <w:pStyle w:val="75QDHEADING4ANEXOS"/>
      <w:suff w:val="space"/>
      <w:lvlText w:val="%1.%2.%3.%4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</w:abstractNum>
  <w:abstractNum w:abstractNumId="3" w15:restartNumberingAfterBreak="0">
    <w:nsid w:val="0B4E6E8D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2213C42"/>
    <w:multiLevelType w:val="hybridMultilevel"/>
    <w:tmpl w:val="010C930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7E3C05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B6437C"/>
    <w:multiLevelType w:val="multilevel"/>
    <w:tmpl w:val="A4C47E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85A08DC"/>
    <w:multiLevelType w:val="multilevel"/>
    <w:tmpl w:val="C6A0962E"/>
    <w:name w:val="Anexos7"/>
    <w:numStyleLink w:val="Anexos"/>
  </w:abstractNum>
  <w:abstractNum w:abstractNumId="8" w15:restartNumberingAfterBreak="0">
    <w:nsid w:val="3E434CC6"/>
    <w:multiLevelType w:val="hybridMultilevel"/>
    <w:tmpl w:val="FE2EF9A2"/>
    <w:lvl w:ilvl="0" w:tplc="3CA4CC68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0E7AD4"/>
    <w:multiLevelType w:val="hybridMultilevel"/>
    <w:tmpl w:val="F4F05E12"/>
    <w:lvl w:ilvl="0" w:tplc="8B70E97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A472D"/>
    <w:multiLevelType w:val="multilevel"/>
    <w:tmpl w:val="16F29856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hAnsiTheme="minorHAnsi" w:hint="default"/>
      </w:rPr>
    </w:lvl>
    <w:lvl w:ilvl="1">
      <w:start w:val="1"/>
      <w:numFmt w:val="decimal"/>
      <w:isLgl/>
      <w:suff w:val="space"/>
      <w:lvlText w:val="Secção 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Restart w:val="0"/>
      <w:suff w:val="space"/>
      <w:lvlText w:val="Artigo %3º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FE25866"/>
    <w:multiLevelType w:val="multilevel"/>
    <w:tmpl w:val="C6A0962E"/>
    <w:numStyleLink w:val="Anexos"/>
  </w:abstractNum>
  <w:abstractNum w:abstractNumId="12" w15:restartNumberingAfterBreak="0">
    <w:nsid w:val="54FC0422"/>
    <w:multiLevelType w:val="hybridMultilevel"/>
    <w:tmpl w:val="871CD71C"/>
    <w:lvl w:ilvl="0" w:tplc="08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9D92DC7"/>
    <w:multiLevelType w:val="multilevel"/>
    <w:tmpl w:val="04090025"/>
    <w:name w:val="Anexos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A5B1B31"/>
    <w:multiLevelType w:val="multilevel"/>
    <w:tmpl w:val="10C83E20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AC62C04"/>
    <w:multiLevelType w:val="multilevel"/>
    <w:tmpl w:val="C6A0962E"/>
    <w:name w:val="Anexos2"/>
    <w:numStyleLink w:val="Anexos"/>
  </w:abstractNum>
  <w:abstractNum w:abstractNumId="16" w15:restartNumberingAfterBreak="0">
    <w:nsid w:val="5B562D2D"/>
    <w:multiLevelType w:val="multilevel"/>
    <w:tmpl w:val="C6A0962E"/>
    <w:name w:val="Anexos5"/>
    <w:numStyleLink w:val="Anexos"/>
  </w:abstractNum>
  <w:abstractNum w:abstractNumId="17" w15:restartNumberingAfterBreak="0">
    <w:nsid w:val="5E122285"/>
    <w:multiLevelType w:val="hybridMultilevel"/>
    <w:tmpl w:val="23ACE02E"/>
    <w:lvl w:ilvl="0" w:tplc="B01E10EA">
      <w:start w:val="1"/>
      <w:numFmt w:val="decimal"/>
      <w:pStyle w:val="63QDNUMERADOS"/>
      <w:lvlText w:val="%1)"/>
      <w:lvlJc w:val="left"/>
      <w:pPr>
        <w:ind w:left="1381" w:hanging="360"/>
      </w:pPr>
    </w:lvl>
    <w:lvl w:ilvl="1" w:tplc="08160017">
      <w:start w:val="1"/>
      <w:numFmt w:val="lowerLetter"/>
      <w:lvlText w:val="%2)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84D28D2"/>
    <w:multiLevelType w:val="multilevel"/>
    <w:tmpl w:val="9AEE0B9E"/>
    <w:lvl w:ilvl="0">
      <w:start w:val="1"/>
      <w:numFmt w:val="bullet"/>
      <w:pStyle w:val="64QDBULLETS"/>
      <w:lvlText w:val=""/>
      <w:lvlJc w:val="left"/>
      <w:pPr>
        <w:ind w:left="1418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5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931"/>
        </w:tabs>
        <w:ind w:left="2552" w:hanging="397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3119" w:hanging="39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69F22924"/>
    <w:multiLevelType w:val="hybridMultilevel"/>
    <w:tmpl w:val="3D4A8EEA"/>
    <w:lvl w:ilvl="0" w:tplc="E7B00C9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B9222EC">
      <w:start w:val="1"/>
      <w:numFmt w:val="lowerLetter"/>
      <w:lvlText w:val="%2)"/>
      <w:lvlJc w:val="left"/>
      <w:pPr>
        <w:ind w:left="2509" w:hanging="360"/>
      </w:pPr>
      <w:rPr>
        <w:rFonts w:hint="default"/>
      </w:rPr>
    </w:lvl>
    <w:lvl w:ilvl="2" w:tplc="0816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 w15:restartNumberingAfterBreak="0">
    <w:nsid w:val="6B3F12F4"/>
    <w:multiLevelType w:val="multilevel"/>
    <w:tmpl w:val="C6A0962E"/>
    <w:name w:val="Anexos6"/>
    <w:numStyleLink w:val="Anexos"/>
  </w:abstractNum>
  <w:abstractNum w:abstractNumId="21" w15:restartNumberingAfterBreak="0">
    <w:nsid w:val="6C0956B1"/>
    <w:multiLevelType w:val="multilevel"/>
    <w:tmpl w:val="096A67FE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CC33FCA"/>
    <w:multiLevelType w:val="multilevel"/>
    <w:tmpl w:val="C6A0962E"/>
    <w:name w:val="Anexos3"/>
    <w:numStyleLink w:val="Anexos"/>
  </w:abstractNum>
  <w:abstractNum w:abstractNumId="23" w15:restartNumberingAfterBreak="0">
    <w:nsid w:val="6EE942C6"/>
    <w:multiLevelType w:val="hybridMultilevel"/>
    <w:tmpl w:val="4498ED60"/>
    <w:lvl w:ilvl="0" w:tplc="3AB49C7A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4" w15:restartNumberingAfterBreak="0">
    <w:nsid w:val="74105F48"/>
    <w:multiLevelType w:val="multilevel"/>
    <w:tmpl w:val="4A76FCF6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4">
      <w:start w:val="1"/>
      <w:numFmt w:val="lowerLetter"/>
      <w:lvlText w:val="%5)"/>
      <w:lvlJc w:val="left"/>
      <w:pPr>
        <w:tabs>
          <w:tab w:val="num" w:pos="709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86A3C3D"/>
    <w:multiLevelType w:val="multilevel"/>
    <w:tmpl w:val="894EF454"/>
    <w:lvl w:ilvl="0">
      <w:start w:val="1"/>
      <w:numFmt w:val="decimal"/>
      <w:pStyle w:val="Heading1"/>
      <w:lvlText w:val="Capítulo %1º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Secção 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Restart w:val="0"/>
      <w:pStyle w:val="Heading3"/>
      <w:suff w:val="space"/>
      <w:lvlText w:val="Artigo %3º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B64112F"/>
    <w:multiLevelType w:val="multilevel"/>
    <w:tmpl w:val="C6A0962E"/>
    <w:name w:val="Anexos4"/>
    <w:numStyleLink w:val="Anexos"/>
  </w:abstractNum>
  <w:abstractNum w:abstractNumId="27" w15:restartNumberingAfterBreak="0">
    <w:nsid w:val="7EBC4C12"/>
    <w:multiLevelType w:val="multilevel"/>
    <w:tmpl w:val="F4E20980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/>
      <w:suff w:val="space"/>
      <w:lvlText w:val="Secção 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Restart w:val="0"/>
      <w:suff w:val="space"/>
      <w:lvlText w:val="Artigo %3º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FF36265"/>
    <w:multiLevelType w:val="multilevel"/>
    <w:tmpl w:val="C05E4B2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/>
      <w:suff w:val="space"/>
      <w:lvlText w:val="Secção 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Restart w:val="0"/>
      <w:suff w:val="space"/>
      <w:lvlText w:val="Artigo %3º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74172092">
    <w:abstractNumId w:val="24"/>
  </w:num>
  <w:num w:numId="2" w16cid:durableId="2024210831">
    <w:abstractNumId w:val="4"/>
  </w:num>
  <w:num w:numId="3" w16cid:durableId="1891110636">
    <w:abstractNumId w:val="12"/>
  </w:num>
  <w:num w:numId="4" w16cid:durableId="932779375">
    <w:abstractNumId w:val="23"/>
  </w:num>
  <w:num w:numId="5" w16cid:durableId="1313094440">
    <w:abstractNumId w:val="19"/>
  </w:num>
  <w:num w:numId="6" w16cid:durableId="110900343">
    <w:abstractNumId w:val="14"/>
  </w:num>
  <w:num w:numId="7" w16cid:durableId="1714647057">
    <w:abstractNumId w:val="17"/>
    <w:lvlOverride w:ilvl="0">
      <w:startOverride w:val="1"/>
    </w:lvlOverride>
  </w:num>
  <w:num w:numId="8" w16cid:durableId="357312579">
    <w:abstractNumId w:val="18"/>
  </w:num>
  <w:num w:numId="9" w16cid:durableId="431555380">
    <w:abstractNumId w:val="2"/>
  </w:num>
  <w:num w:numId="10" w16cid:durableId="798258986">
    <w:abstractNumId w:val="15"/>
  </w:num>
  <w:num w:numId="11" w16cid:durableId="1723018474">
    <w:abstractNumId w:val="21"/>
  </w:num>
  <w:num w:numId="12" w16cid:durableId="1214658018">
    <w:abstractNumId w:val="17"/>
  </w:num>
  <w:num w:numId="13" w16cid:durableId="679159525">
    <w:abstractNumId w:val="11"/>
  </w:num>
  <w:num w:numId="14" w16cid:durableId="1332177349">
    <w:abstractNumId w:val="22"/>
  </w:num>
  <w:num w:numId="15" w16cid:durableId="1242135694">
    <w:abstractNumId w:val="26"/>
  </w:num>
  <w:num w:numId="16" w16cid:durableId="1765613345">
    <w:abstractNumId w:val="16"/>
  </w:num>
  <w:num w:numId="17" w16cid:durableId="1194730526">
    <w:abstractNumId w:val="20"/>
  </w:num>
  <w:num w:numId="18" w16cid:durableId="187715698">
    <w:abstractNumId w:val="7"/>
  </w:num>
  <w:num w:numId="19" w16cid:durableId="17468761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85098917">
    <w:abstractNumId w:val="25"/>
  </w:num>
  <w:num w:numId="21" w16cid:durableId="184640221">
    <w:abstractNumId w:val="6"/>
  </w:num>
  <w:num w:numId="22" w16cid:durableId="1511214682">
    <w:abstractNumId w:val="10"/>
  </w:num>
  <w:num w:numId="23" w16cid:durableId="1770853071">
    <w:abstractNumId w:val="9"/>
  </w:num>
  <w:num w:numId="24" w16cid:durableId="365836447">
    <w:abstractNumId w:val="28"/>
  </w:num>
  <w:num w:numId="25" w16cid:durableId="634145449">
    <w:abstractNumId w:val="27"/>
  </w:num>
  <w:num w:numId="26" w16cid:durableId="362705678">
    <w:abstractNumId w:val="8"/>
  </w:num>
  <w:num w:numId="27" w16cid:durableId="1358265335">
    <w:abstractNumId w:val="3"/>
  </w:num>
  <w:num w:numId="28" w16cid:durableId="896166001">
    <w:abstractNumId w:val="5"/>
  </w:num>
  <w:num w:numId="29" w16cid:durableId="602373955">
    <w:abstractNumId w:val="1"/>
  </w:num>
  <w:num w:numId="30" w16cid:durableId="286936255">
    <w:abstractNumId w:val="0"/>
  </w:num>
  <w:num w:numId="31" w16cid:durableId="24646515">
    <w:abstractNumId w:val="0"/>
  </w:num>
  <w:num w:numId="32" w16cid:durableId="2873915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34003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754330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642336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013160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3359628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4034503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ttachedTemplate r:id="rId1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87"/>
    <w:rsid w:val="00002E04"/>
    <w:rsid w:val="000064FC"/>
    <w:rsid w:val="00010605"/>
    <w:rsid w:val="00010894"/>
    <w:rsid w:val="00011C83"/>
    <w:rsid w:val="000125C7"/>
    <w:rsid w:val="00014EFA"/>
    <w:rsid w:val="000206FC"/>
    <w:rsid w:val="0002190E"/>
    <w:rsid w:val="00027480"/>
    <w:rsid w:val="00027489"/>
    <w:rsid w:val="0003102B"/>
    <w:rsid w:val="0004330F"/>
    <w:rsid w:val="00046E08"/>
    <w:rsid w:val="00046E12"/>
    <w:rsid w:val="0005122F"/>
    <w:rsid w:val="00051BB2"/>
    <w:rsid w:val="00052438"/>
    <w:rsid w:val="00052F0C"/>
    <w:rsid w:val="0005315E"/>
    <w:rsid w:val="000602B8"/>
    <w:rsid w:val="0006066C"/>
    <w:rsid w:val="00067CBC"/>
    <w:rsid w:val="00070CD5"/>
    <w:rsid w:val="00070D8B"/>
    <w:rsid w:val="00074213"/>
    <w:rsid w:val="00074A33"/>
    <w:rsid w:val="000767FF"/>
    <w:rsid w:val="00081620"/>
    <w:rsid w:val="000817B3"/>
    <w:rsid w:val="00081B14"/>
    <w:rsid w:val="00083E09"/>
    <w:rsid w:val="00086A10"/>
    <w:rsid w:val="00087B43"/>
    <w:rsid w:val="00087EA3"/>
    <w:rsid w:val="00090BBB"/>
    <w:rsid w:val="00090E81"/>
    <w:rsid w:val="0009155B"/>
    <w:rsid w:val="000920A6"/>
    <w:rsid w:val="0009414F"/>
    <w:rsid w:val="000942C1"/>
    <w:rsid w:val="000943DE"/>
    <w:rsid w:val="000958DE"/>
    <w:rsid w:val="00095EFC"/>
    <w:rsid w:val="000A31A2"/>
    <w:rsid w:val="000A31BC"/>
    <w:rsid w:val="000A3A10"/>
    <w:rsid w:val="000A5BF3"/>
    <w:rsid w:val="000A6CE9"/>
    <w:rsid w:val="000A7126"/>
    <w:rsid w:val="000A7139"/>
    <w:rsid w:val="000A731F"/>
    <w:rsid w:val="000B5F39"/>
    <w:rsid w:val="000B6166"/>
    <w:rsid w:val="000C1566"/>
    <w:rsid w:val="000C576B"/>
    <w:rsid w:val="000C7AB3"/>
    <w:rsid w:val="000D3F8B"/>
    <w:rsid w:val="000D5029"/>
    <w:rsid w:val="000D6335"/>
    <w:rsid w:val="000D7FBC"/>
    <w:rsid w:val="000E433F"/>
    <w:rsid w:val="000E60D4"/>
    <w:rsid w:val="000E6137"/>
    <w:rsid w:val="000F0A2C"/>
    <w:rsid w:val="000F5C90"/>
    <w:rsid w:val="000F685C"/>
    <w:rsid w:val="000F7ED1"/>
    <w:rsid w:val="001025F3"/>
    <w:rsid w:val="00112D8D"/>
    <w:rsid w:val="0011654A"/>
    <w:rsid w:val="001223A4"/>
    <w:rsid w:val="00123D76"/>
    <w:rsid w:val="0012532F"/>
    <w:rsid w:val="001259B5"/>
    <w:rsid w:val="0013083C"/>
    <w:rsid w:val="0013095B"/>
    <w:rsid w:val="001316A1"/>
    <w:rsid w:val="00132CD2"/>
    <w:rsid w:val="001350ED"/>
    <w:rsid w:val="00135379"/>
    <w:rsid w:val="00141A26"/>
    <w:rsid w:val="001439DE"/>
    <w:rsid w:val="00144DCE"/>
    <w:rsid w:val="001468D6"/>
    <w:rsid w:val="00147B85"/>
    <w:rsid w:val="001509CB"/>
    <w:rsid w:val="00152629"/>
    <w:rsid w:val="001538B7"/>
    <w:rsid w:val="00154995"/>
    <w:rsid w:val="00155AA8"/>
    <w:rsid w:val="00160BFB"/>
    <w:rsid w:val="001610C4"/>
    <w:rsid w:val="00161332"/>
    <w:rsid w:val="001623FF"/>
    <w:rsid w:val="00163421"/>
    <w:rsid w:val="00170DA5"/>
    <w:rsid w:val="00171AA0"/>
    <w:rsid w:val="00171E4C"/>
    <w:rsid w:val="00175BE2"/>
    <w:rsid w:val="0018012D"/>
    <w:rsid w:val="00180686"/>
    <w:rsid w:val="00185434"/>
    <w:rsid w:val="00186E8E"/>
    <w:rsid w:val="001943DD"/>
    <w:rsid w:val="00195AFE"/>
    <w:rsid w:val="001A002A"/>
    <w:rsid w:val="001A0618"/>
    <w:rsid w:val="001A177C"/>
    <w:rsid w:val="001A2E28"/>
    <w:rsid w:val="001A3D9D"/>
    <w:rsid w:val="001A44B2"/>
    <w:rsid w:val="001A4BE2"/>
    <w:rsid w:val="001A5B12"/>
    <w:rsid w:val="001A614E"/>
    <w:rsid w:val="001A6CD2"/>
    <w:rsid w:val="001B0FB4"/>
    <w:rsid w:val="001B1DCE"/>
    <w:rsid w:val="001B66B2"/>
    <w:rsid w:val="001C1D93"/>
    <w:rsid w:val="001C1E95"/>
    <w:rsid w:val="001C2689"/>
    <w:rsid w:val="001C2718"/>
    <w:rsid w:val="001C271D"/>
    <w:rsid w:val="001C5EBB"/>
    <w:rsid w:val="001C67E3"/>
    <w:rsid w:val="001D1476"/>
    <w:rsid w:val="001D22AB"/>
    <w:rsid w:val="001D763D"/>
    <w:rsid w:val="001D7917"/>
    <w:rsid w:val="001E09D9"/>
    <w:rsid w:val="001E19C6"/>
    <w:rsid w:val="001E3EC4"/>
    <w:rsid w:val="001E4F73"/>
    <w:rsid w:val="001E558F"/>
    <w:rsid w:val="001F162D"/>
    <w:rsid w:val="001F1720"/>
    <w:rsid w:val="00200091"/>
    <w:rsid w:val="00201E61"/>
    <w:rsid w:val="00205B80"/>
    <w:rsid w:val="00210454"/>
    <w:rsid w:val="00210711"/>
    <w:rsid w:val="00211D45"/>
    <w:rsid w:val="00212929"/>
    <w:rsid w:val="00213CE4"/>
    <w:rsid w:val="00214038"/>
    <w:rsid w:val="00216CA5"/>
    <w:rsid w:val="0021756E"/>
    <w:rsid w:val="00217C6C"/>
    <w:rsid w:val="002222DB"/>
    <w:rsid w:val="00223CB3"/>
    <w:rsid w:val="00224FEB"/>
    <w:rsid w:val="0022713C"/>
    <w:rsid w:val="00233118"/>
    <w:rsid w:val="00240E8C"/>
    <w:rsid w:val="00241201"/>
    <w:rsid w:val="00241213"/>
    <w:rsid w:val="002445A5"/>
    <w:rsid w:val="00246432"/>
    <w:rsid w:val="00252225"/>
    <w:rsid w:val="002526AA"/>
    <w:rsid w:val="00252985"/>
    <w:rsid w:val="002534C7"/>
    <w:rsid w:val="00254ED0"/>
    <w:rsid w:val="00257939"/>
    <w:rsid w:val="00264160"/>
    <w:rsid w:val="00265F62"/>
    <w:rsid w:val="00266307"/>
    <w:rsid w:val="0027048F"/>
    <w:rsid w:val="002733AB"/>
    <w:rsid w:val="00273F05"/>
    <w:rsid w:val="00274D6F"/>
    <w:rsid w:val="00276842"/>
    <w:rsid w:val="00277560"/>
    <w:rsid w:val="00281EF8"/>
    <w:rsid w:val="0028392A"/>
    <w:rsid w:val="002842BB"/>
    <w:rsid w:val="00284A75"/>
    <w:rsid w:val="00286236"/>
    <w:rsid w:val="00287349"/>
    <w:rsid w:val="00287A7B"/>
    <w:rsid w:val="00287D9D"/>
    <w:rsid w:val="0029052A"/>
    <w:rsid w:val="00291995"/>
    <w:rsid w:val="00292F6C"/>
    <w:rsid w:val="0029660E"/>
    <w:rsid w:val="00296F94"/>
    <w:rsid w:val="002A149B"/>
    <w:rsid w:val="002A34C1"/>
    <w:rsid w:val="002A4275"/>
    <w:rsid w:val="002A44BB"/>
    <w:rsid w:val="002A501C"/>
    <w:rsid w:val="002B10CA"/>
    <w:rsid w:val="002B1195"/>
    <w:rsid w:val="002B34BA"/>
    <w:rsid w:val="002B3520"/>
    <w:rsid w:val="002B459E"/>
    <w:rsid w:val="002B4DFC"/>
    <w:rsid w:val="002B6C48"/>
    <w:rsid w:val="002B6DEA"/>
    <w:rsid w:val="002B79E1"/>
    <w:rsid w:val="002C19BE"/>
    <w:rsid w:val="002C1CFB"/>
    <w:rsid w:val="002C2190"/>
    <w:rsid w:val="002C25C7"/>
    <w:rsid w:val="002C2C2F"/>
    <w:rsid w:val="002C64A0"/>
    <w:rsid w:val="002D361D"/>
    <w:rsid w:val="002D7136"/>
    <w:rsid w:val="002D77EB"/>
    <w:rsid w:val="002E0D06"/>
    <w:rsid w:val="002E148E"/>
    <w:rsid w:val="002E2E61"/>
    <w:rsid w:val="002E3061"/>
    <w:rsid w:val="002E38EF"/>
    <w:rsid w:val="002E46D9"/>
    <w:rsid w:val="002E4C38"/>
    <w:rsid w:val="002E4C8E"/>
    <w:rsid w:val="002F1C54"/>
    <w:rsid w:val="002F5E67"/>
    <w:rsid w:val="002F6113"/>
    <w:rsid w:val="002F71FD"/>
    <w:rsid w:val="00300E83"/>
    <w:rsid w:val="00300FC9"/>
    <w:rsid w:val="00303121"/>
    <w:rsid w:val="00310978"/>
    <w:rsid w:val="003126A4"/>
    <w:rsid w:val="00315FA9"/>
    <w:rsid w:val="00316999"/>
    <w:rsid w:val="00316B1C"/>
    <w:rsid w:val="00316B95"/>
    <w:rsid w:val="00317834"/>
    <w:rsid w:val="00320DBA"/>
    <w:rsid w:val="0032139D"/>
    <w:rsid w:val="0032147E"/>
    <w:rsid w:val="00325514"/>
    <w:rsid w:val="00325D5A"/>
    <w:rsid w:val="0032658F"/>
    <w:rsid w:val="00326B21"/>
    <w:rsid w:val="00336358"/>
    <w:rsid w:val="003411F2"/>
    <w:rsid w:val="00342C36"/>
    <w:rsid w:val="00346235"/>
    <w:rsid w:val="0034753F"/>
    <w:rsid w:val="0035132D"/>
    <w:rsid w:val="003531EB"/>
    <w:rsid w:val="003534E0"/>
    <w:rsid w:val="00354C54"/>
    <w:rsid w:val="003576A8"/>
    <w:rsid w:val="00357C75"/>
    <w:rsid w:val="00357DA5"/>
    <w:rsid w:val="00362D6F"/>
    <w:rsid w:val="003634EF"/>
    <w:rsid w:val="0036373F"/>
    <w:rsid w:val="00363901"/>
    <w:rsid w:val="0036686E"/>
    <w:rsid w:val="0036767D"/>
    <w:rsid w:val="00371E50"/>
    <w:rsid w:val="00372F47"/>
    <w:rsid w:val="00373586"/>
    <w:rsid w:val="0037373F"/>
    <w:rsid w:val="00374535"/>
    <w:rsid w:val="00374BCA"/>
    <w:rsid w:val="00376762"/>
    <w:rsid w:val="003776D4"/>
    <w:rsid w:val="00382113"/>
    <w:rsid w:val="0038419B"/>
    <w:rsid w:val="00387AF2"/>
    <w:rsid w:val="00390030"/>
    <w:rsid w:val="0039168C"/>
    <w:rsid w:val="00392CE7"/>
    <w:rsid w:val="00394078"/>
    <w:rsid w:val="00397177"/>
    <w:rsid w:val="00397B2F"/>
    <w:rsid w:val="003A0A86"/>
    <w:rsid w:val="003A2821"/>
    <w:rsid w:val="003A3339"/>
    <w:rsid w:val="003A70FC"/>
    <w:rsid w:val="003B1A66"/>
    <w:rsid w:val="003B2F40"/>
    <w:rsid w:val="003B6828"/>
    <w:rsid w:val="003C07AC"/>
    <w:rsid w:val="003C1450"/>
    <w:rsid w:val="003C229B"/>
    <w:rsid w:val="003C61A8"/>
    <w:rsid w:val="003C6C26"/>
    <w:rsid w:val="003C6EA8"/>
    <w:rsid w:val="003C7644"/>
    <w:rsid w:val="003D19A8"/>
    <w:rsid w:val="003D3B4B"/>
    <w:rsid w:val="003D4097"/>
    <w:rsid w:val="003D5CE4"/>
    <w:rsid w:val="003D600C"/>
    <w:rsid w:val="003E426D"/>
    <w:rsid w:val="003E72AD"/>
    <w:rsid w:val="003E7A5F"/>
    <w:rsid w:val="003F039F"/>
    <w:rsid w:val="003F49EA"/>
    <w:rsid w:val="003F583A"/>
    <w:rsid w:val="003F5E33"/>
    <w:rsid w:val="003F6916"/>
    <w:rsid w:val="004021F0"/>
    <w:rsid w:val="00402E82"/>
    <w:rsid w:val="00404BAC"/>
    <w:rsid w:val="004057AF"/>
    <w:rsid w:val="00405BD2"/>
    <w:rsid w:val="00406F20"/>
    <w:rsid w:val="00407C41"/>
    <w:rsid w:val="0041656F"/>
    <w:rsid w:val="00421597"/>
    <w:rsid w:val="00422DC8"/>
    <w:rsid w:val="00424783"/>
    <w:rsid w:val="0043627F"/>
    <w:rsid w:val="004368FA"/>
    <w:rsid w:val="00441165"/>
    <w:rsid w:val="00441810"/>
    <w:rsid w:val="004463FD"/>
    <w:rsid w:val="00451B1F"/>
    <w:rsid w:val="00451DFC"/>
    <w:rsid w:val="00451F23"/>
    <w:rsid w:val="004565AF"/>
    <w:rsid w:val="00460061"/>
    <w:rsid w:val="0046097C"/>
    <w:rsid w:val="00460F6F"/>
    <w:rsid w:val="00464E72"/>
    <w:rsid w:val="004668F5"/>
    <w:rsid w:val="004704FD"/>
    <w:rsid w:val="0047099C"/>
    <w:rsid w:val="0047137D"/>
    <w:rsid w:val="00471F14"/>
    <w:rsid w:val="004756D9"/>
    <w:rsid w:val="00477545"/>
    <w:rsid w:val="00481BFC"/>
    <w:rsid w:val="004836A0"/>
    <w:rsid w:val="00483AFB"/>
    <w:rsid w:val="004841AF"/>
    <w:rsid w:val="00484C96"/>
    <w:rsid w:val="00484CC7"/>
    <w:rsid w:val="00490EEB"/>
    <w:rsid w:val="0049120A"/>
    <w:rsid w:val="00492356"/>
    <w:rsid w:val="00496783"/>
    <w:rsid w:val="004A0502"/>
    <w:rsid w:val="004A06E3"/>
    <w:rsid w:val="004A29F7"/>
    <w:rsid w:val="004A2FA8"/>
    <w:rsid w:val="004A3086"/>
    <w:rsid w:val="004A41D0"/>
    <w:rsid w:val="004A69D8"/>
    <w:rsid w:val="004B171F"/>
    <w:rsid w:val="004B2461"/>
    <w:rsid w:val="004B24FE"/>
    <w:rsid w:val="004B51C4"/>
    <w:rsid w:val="004B7AFE"/>
    <w:rsid w:val="004C18FB"/>
    <w:rsid w:val="004C27F7"/>
    <w:rsid w:val="004C45F5"/>
    <w:rsid w:val="004C60F7"/>
    <w:rsid w:val="004C67B2"/>
    <w:rsid w:val="004C69DA"/>
    <w:rsid w:val="004D0EE1"/>
    <w:rsid w:val="004D4A9C"/>
    <w:rsid w:val="004D61C2"/>
    <w:rsid w:val="004E0623"/>
    <w:rsid w:val="004E0644"/>
    <w:rsid w:val="004E1C2D"/>
    <w:rsid w:val="004E20AE"/>
    <w:rsid w:val="004E23CF"/>
    <w:rsid w:val="004E39EB"/>
    <w:rsid w:val="004E45ED"/>
    <w:rsid w:val="004F14F4"/>
    <w:rsid w:val="004F1529"/>
    <w:rsid w:val="004F3D2E"/>
    <w:rsid w:val="004F45EF"/>
    <w:rsid w:val="004F4A8F"/>
    <w:rsid w:val="004F731B"/>
    <w:rsid w:val="004F7AE6"/>
    <w:rsid w:val="00501CA8"/>
    <w:rsid w:val="005023D3"/>
    <w:rsid w:val="00507238"/>
    <w:rsid w:val="00507250"/>
    <w:rsid w:val="00507A92"/>
    <w:rsid w:val="00510BB7"/>
    <w:rsid w:val="00516555"/>
    <w:rsid w:val="0051727D"/>
    <w:rsid w:val="005217D0"/>
    <w:rsid w:val="005241F6"/>
    <w:rsid w:val="00524898"/>
    <w:rsid w:val="00525118"/>
    <w:rsid w:val="00526C6B"/>
    <w:rsid w:val="00527F0D"/>
    <w:rsid w:val="00530668"/>
    <w:rsid w:val="00533B59"/>
    <w:rsid w:val="00536A2D"/>
    <w:rsid w:val="00537D55"/>
    <w:rsid w:val="0054168D"/>
    <w:rsid w:val="00542C05"/>
    <w:rsid w:val="005433DD"/>
    <w:rsid w:val="00546D4B"/>
    <w:rsid w:val="005518F1"/>
    <w:rsid w:val="00552D85"/>
    <w:rsid w:val="0055354C"/>
    <w:rsid w:val="00554A9B"/>
    <w:rsid w:val="00556B70"/>
    <w:rsid w:val="00560F92"/>
    <w:rsid w:val="00561610"/>
    <w:rsid w:val="00561861"/>
    <w:rsid w:val="0056685F"/>
    <w:rsid w:val="00570F35"/>
    <w:rsid w:val="00571084"/>
    <w:rsid w:val="00573A83"/>
    <w:rsid w:val="0057464B"/>
    <w:rsid w:val="00574B38"/>
    <w:rsid w:val="00577343"/>
    <w:rsid w:val="005806EC"/>
    <w:rsid w:val="00580F3D"/>
    <w:rsid w:val="00581940"/>
    <w:rsid w:val="00581EC1"/>
    <w:rsid w:val="00582987"/>
    <w:rsid w:val="00584438"/>
    <w:rsid w:val="00584D41"/>
    <w:rsid w:val="0058588C"/>
    <w:rsid w:val="005860C0"/>
    <w:rsid w:val="005901E0"/>
    <w:rsid w:val="00590FD3"/>
    <w:rsid w:val="0059113A"/>
    <w:rsid w:val="0059294E"/>
    <w:rsid w:val="005940CE"/>
    <w:rsid w:val="00594A7B"/>
    <w:rsid w:val="00595C52"/>
    <w:rsid w:val="005960E1"/>
    <w:rsid w:val="00597091"/>
    <w:rsid w:val="005A4D54"/>
    <w:rsid w:val="005B0F91"/>
    <w:rsid w:val="005B3D05"/>
    <w:rsid w:val="005B3E1B"/>
    <w:rsid w:val="005B6BEF"/>
    <w:rsid w:val="005C069A"/>
    <w:rsid w:val="005C56DA"/>
    <w:rsid w:val="005C7015"/>
    <w:rsid w:val="005D003E"/>
    <w:rsid w:val="005D4AC6"/>
    <w:rsid w:val="005D76FF"/>
    <w:rsid w:val="005D7D3C"/>
    <w:rsid w:val="005E1497"/>
    <w:rsid w:val="005E3707"/>
    <w:rsid w:val="005E4955"/>
    <w:rsid w:val="005E582A"/>
    <w:rsid w:val="005E5D62"/>
    <w:rsid w:val="005E5EDC"/>
    <w:rsid w:val="005F15B3"/>
    <w:rsid w:val="005F4F5C"/>
    <w:rsid w:val="005F5C36"/>
    <w:rsid w:val="005F653C"/>
    <w:rsid w:val="005F7E99"/>
    <w:rsid w:val="006029A1"/>
    <w:rsid w:val="00603699"/>
    <w:rsid w:val="006049F7"/>
    <w:rsid w:val="00605119"/>
    <w:rsid w:val="00605AA3"/>
    <w:rsid w:val="006118D5"/>
    <w:rsid w:val="00612C4E"/>
    <w:rsid w:val="0061401B"/>
    <w:rsid w:val="00614349"/>
    <w:rsid w:val="0061497A"/>
    <w:rsid w:val="00615A9E"/>
    <w:rsid w:val="00617BAF"/>
    <w:rsid w:val="0062268C"/>
    <w:rsid w:val="006228F4"/>
    <w:rsid w:val="00622938"/>
    <w:rsid w:val="00622E59"/>
    <w:rsid w:val="00624655"/>
    <w:rsid w:val="006262CF"/>
    <w:rsid w:val="00627FD2"/>
    <w:rsid w:val="006308D9"/>
    <w:rsid w:val="00631372"/>
    <w:rsid w:val="00631F50"/>
    <w:rsid w:val="00633EB2"/>
    <w:rsid w:val="006354E8"/>
    <w:rsid w:val="0063671E"/>
    <w:rsid w:val="00636893"/>
    <w:rsid w:val="00636943"/>
    <w:rsid w:val="00640152"/>
    <w:rsid w:val="00641516"/>
    <w:rsid w:val="006449B5"/>
    <w:rsid w:val="006449E7"/>
    <w:rsid w:val="006457B4"/>
    <w:rsid w:val="00646FE5"/>
    <w:rsid w:val="006507B1"/>
    <w:rsid w:val="00650D74"/>
    <w:rsid w:val="00651808"/>
    <w:rsid w:val="00655900"/>
    <w:rsid w:val="00657E27"/>
    <w:rsid w:val="006600E5"/>
    <w:rsid w:val="00660D92"/>
    <w:rsid w:val="00661087"/>
    <w:rsid w:val="006620D0"/>
    <w:rsid w:val="006637E1"/>
    <w:rsid w:val="006648ED"/>
    <w:rsid w:val="0066565E"/>
    <w:rsid w:val="00670F37"/>
    <w:rsid w:val="006715F5"/>
    <w:rsid w:val="006717AF"/>
    <w:rsid w:val="00671CB8"/>
    <w:rsid w:val="00672274"/>
    <w:rsid w:val="0067291D"/>
    <w:rsid w:val="0067335B"/>
    <w:rsid w:val="00680F1D"/>
    <w:rsid w:val="006814D8"/>
    <w:rsid w:val="00683E81"/>
    <w:rsid w:val="006853E8"/>
    <w:rsid w:val="006863B0"/>
    <w:rsid w:val="006935CF"/>
    <w:rsid w:val="00694362"/>
    <w:rsid w:val="006949F7"/>
    <w:rsid w:val="006964F2"/>
    <w:rsid w:val="00696742"/>
    <w:rsid w:val="006A053B"/>
    <w:rsid w:val="006A0CA2"/>
    <w:rsid w:val="006A17C6"/>
    <w:rsid w:val="006A1D14"/>
    <w:rsid w:val="006A30EC"/>
    <w:rsid w:val="006A31D4"/>
    <w:rsid w:val="006A53B3"/>
    <w:rsid w:val="006A5941"/>
    <w:rsid w:val="006A7FCB"/>
    <w:rsid w:val="006B0127"/>
    <w:rsid w:val="006B33CF"/>
    <w:rsid w:val="006B35B9"/>
    <w:rsid w:val="006B4BB4"/>
    <w:rsid w:val="006C2BF3"/>
    <w:rsid w:val="006C3539"/>
    <w:rsid w:val="006C5865"/>
    <w:rsid w:val="006C62D0"/>
    <w:rsid w:val="006C7AEC"/>
    <w:rsid w:val="006D19E6"/>
    <w:rsid w:val="006D4526"/>
    <w:rsid w:val="006D4EF8"/>
    <w:rsid w:val="006D50B5"/>
    <w:rsid w:val="006D7C24"/>
    <w:rsid w:val="006E3CDF"/>
    <w:rsid w:val="006F07CB"/>
    <w:rsid w:val="006F2BF6"/>
    <w:rsid w:val="006F2E54"/>
    <w:rsid w:val="006F34D5"/>
    <w:rsid w:val="00700800"/>
    <w:rsid w:val="0070141B"/>
    <w:rsid w:val="0070205C"/>
    <w:rsid w:val="00703C2D"/>
    <w:rsid w:val="00704125"/>
    <w:rsid w:val="007052A4"/>
    <w:rsid w:val="007066C6"/>
    <w:rsid w:val="00706F2C"/>
    <w:rsid w:val="0070789F"/>
    <w:rsid w:val="0071307F"/>
    <w:rsid w:val="00713BAC"/>
    <w:rsid w:val="00713C49"/>
    <w:rsid w:val="00713F03"/>
    <w:rsid w:val="0071458D"/>
    <w:rsid w:val="00714B6C"/>
    <w:rsid w:val="00715D88"/>
    <w:rsid w:val="007160AD"/>
    <w:rsid w:val="007164F5"/>
    <w:rsid w:val="00721756"/>
    <w:rsid w:val="00722E45"/>
    <w:rsid w:val="007240C3"/>
    <w:rsid w:val="00725109"/>
    <w:rsid w:val="007316F6"/>
    <w:rsid w:val="00733370"/>
    <w:rsid w:val="007351D8"/>
    <w:rsid w:val="007359B9"/>
    <w:rsid w:val="00736640"/>
    <w:rsid w:val="00740A53"/>
    <w:rsid w:val="007414C5"/>
    <w:rsid w:val="007417B3"/>
    <w:rsid w:val="00741BD2"/>
    <w:rsid w:val="0074420C"/>
    <w:rsid w:val="00744D7A"/>
    <w:rsid w:val="00744FF0"/>
    <w:rsid w:val="007457D2"/>
    <w:rsid w:val="00745FBD"/>
    <w:rsid w:val="0074712C"/>
    <w:rsid w:val="00747170"/>
    <w:rsid w:val="00751491"/>
    <w:rsid w:val="007528EC"/>
    <w:rsid w:val="007537E1"/>
    <w:rsid w:val="007615BD"/>
    <w:rsid w:val="007636F0"/>
    <w:rsid w:val="00776062"/>
    <w:rsid w:val="007761BA"/>
    <w:rsid w:val="0077672F"/>
    <w:rsid w:val="00776E11"/>
    <w:rsid w:val="00780529"/>
    <w:rsid w:val="007816BB"/>
    <w:rsid w:val="00784D2D"/>
    <w:rsid w:val="007864BE"/>
    <w:rsid w:val="00787165"/>
    <w:rsid w:val="00790E88"/>
    <w:rsid w:val="00793F75"/>
    <w:rsid w:val="00794E48"/>
    <w:rsid w:val="00795D4E"/>
    <w:rsid w:val="00795DE8"/>
    <w:rsid w:val="0079653E"/>
    <w:rsid w:val="00796574"/>
    <w:rsid w:val="007A5590"/>
    <w:rsid w:val="007A6152"/>
    <w:rsid w:val="007A65D5"/>
    <w:rsid w:val="007A6641"/>
    <w:rsid w:val="007A6A16"/>
    <w:rsid w:val="007A7486"/>
    <w:rsid w:val="007B03AF"/>
    <w:rsid w:val="007B0B06"/>
    <w:rsid w:val="007B179A"/>
    <w:rsid w:val="007B1B23"/>
    <w:rsid w:val="007B1B81"/>
    <w:rsid w:val="007B2BE9"/>
    <w:rsid w:val="007B3B9F"/>
    <w:rsid w:val="007B4269"/>
    <w:rsid w:val="007B4E12"/>
    <w:rsid w:val="007C1216"/>
    <w:rsid w:val="007C27AF"/>
    <w:rsid w:val="007C2A10"/>
    <w:rsid w:val="007C3505"/>
    <w:rsid w:val="007C3D33"/>
    <w:rsid w:val="007D0EFC"/>
    <w:rsid w:val="007D3046"/>
    <w:rsid w:val="007D54C6"/>
    <w:rsid w:val="007D6BBB"/>
    <w:rsid w:val="007E11BB"/>
    <w:rsid w:val="007E2ECF"/>
    <w:rsid w:val="007E3B29"/>
    <w:rsid w:val="007E50E1"/>
    <w:rsid w:val="007E5866"/>
    <w:rsid w:val="007F02A4"/>
    <w:rsid w:val="007F2529"/>
    <w:rsid w:val="007F33DD"/>
    <w:rsid w:val="007F692E"/>
    <w:rsid w:val="0080069F"/>
    <w:rsid w:val="008008D9"/>
    <w:rsid w:val="0080140C"/>
    <w:rsid w:val="00801FAA"/>
    <w:rsid w:val="00803138"/>
    <w:rsid w:val="00803AAF"/>
    <w:rsid w:val="00803C4F"/>
    <w:rsid w:val="0080620F"/>
    <w:rsid w:val="00807962"/>
    <w:rsid w:val="00811052"/>
    <w:rsid w:val="00816054"/>
    <w:rsid w:val="00816454"/>
    <w:rsid w:val="00816B4A"/>
    <w:rsid w:val="008201E1"/>
    <w:rsid w:val="00821743"/>
    <w:rsid w:val="008231C8"/>
    <w:rsid w:val="00823627"/>
    <w:rsid w:val="00824781"/>
    <w:rsid w:val="00825BBD"/>
    <w:rsid w:val="00826CEC"/>
    <w:rsid w:val="008277DC"/>
    <w:rsid w:val="00827D6E"/>
    <w:rsid w:val="0083100C"/>
    <w:rsid w:val="008329DD"/>
    <w:rsid w:val="00832C08"/>
    <w:rsid w:val="00834F79"/>
    <w:rsid w:val="00835079"/>
    <w:rsid w:val="00836433"/>
    <w:rsid w:val="008375E9"/>
    <w:rsid w:val="008407A3"/>
    <w:rsid w:val="008436EC"/>
    <w:rsid w:val="00845B31"/>
    <w:rsid w:val="008501D2"/>
    <w:rsid w:val="0085055F"/>
    <w:rsid w:val="0085499F"/>
    <w:rsid w:val="008557F0"/>
    <w:rsid w:val="008614D4"/>
    <w:rsid w:val="008638F2"/>
    <w:rsid w:val="00865150"/>
    <w:rsid w:val="0086724B"/>
    <w:rsid w:val="008675BE"/>
    <w:rsid w:val="00873490"/>
    <w:rsid w:val="00876AF1"/>
    <w:rsid w:val="008822FB"/>
    <w:rsid w:val="008904AE"/>
    <w:rsid w:val="00891ED4"/>
    <w:rsid w:val="008965C1"/>
    <w:rsid w:val="008A0165"/>
    <w:rsid w:val="008A025E"/>
    <w:rsid w:val="008A0DE0"/>
    <w:rsid w:val="008A2AD9"/>
    <w:rsid w:val="008A3434"/>
    <w:rsid w:val="008A416D"/>
    <w:rsid w:val="008A7E84"/>
    <w:rsid w:val="008B16BA"/>
    <w:rsid w:val="008B24A4"/>
    <w:rsid w:val="008B537B"/>
    <w:rsid w:val="008B5BEB"/>
    <w:rsid w:val="008B6133"/>
    <w:rsid w:val="008B66BC"/>
    <w:rsid w:val="008C0E21"/>
    <w:rsid w:val="008C244A"/>
    <w:rsid w:val="008C7AA6"/>
    <w:rsid w:val="008D01E2"/>
    <w:rsid w:val="008D2113"/>
    <w:rsid w:val="008D3767"/>
    <w:rsid w:val="008D55A9"/>
    <w:rsid w:val="008D670A"/>
    <w:rsid w:val="008D7A2F"/>
    <w:rsid w:val="008E1E3F"/>
    <w:rsid w:val="008E332E"/>
    <w:rsid w:val="008E3CE2"/>
    <w:rsid w:val="008E3D31"/>
    <w:rsid w:val="008E4453"/>
    <w:rsid w:val="008E7EB6"/>
    <w:rsid w:val="008F03AC"/>
    <w:rsid w:val="008F23FA"/>
    <w:rsid w:val="008F2C47"/>
    <w:rsid w:val="008F3E50"/>
    <w:rsid w:val="008F65A9"/>
    <w:rsid w:val="00900F8C"/>
    <w:rsid w:val="009024BB"/>
    <w:rsid w:val="00902E03"/>
    <w:rsid w:val="0090317E"/>
    <w:rsid w:val="00905087"/>
    <w:rsid w:val="0090541B"/>
    <w:rsid w:val="00907B5F"/>
    <w:rsid w:val="0091062D"/>
    <w:rsid w:val="0091092A"/>
    <w:rsid w:val="0091113F"/>
    <w:rsid w:val="00911C2E"/>
    <w:rsid w:val="00911EC5"/>
    <w:rsid w:val="00911F00"/>
    <w:rsid w:val="009120FA"/>
    <w:rsid w:val="00912229"/>
    <w:rsid w:val="00912F26"/>
    <w:rsid w:val="00913F7A"/>
    <w:rsid w:val="009140BF"/>
    <w:rsid w:val="0091445F"/>
    <w:rsid w:val="0091482C"/>
    <w:rsid w:val="00915A7A"/>
    <w:rsid w:val="00920862"/>
    <w:rsid w:val="00920FF2"/>
    <w:rsid w:val="00921894"/>
    <w:rsid w:val="00923994"/>
    <w:rsid w:val="00924A3A"/>
    <w:rsid w:val="00926A53"/>
    <w:rsid w:val="0092764F"/>
    <w:rsid w:val="00927B6D"/>
    <w:rsid w:val="00927BDE"/>
    <w:rsid w:val="009323D9"/>
    <w:rsid w:val="0093308C"/>
    <w:rsid w:val="00933233"/>
    <w:rsid w:val="0093432A"/>
    <w:rsid w:val="009347EB"/>
    <w:rsid w:val="0093576D"/>
    <w:rsid w:val="00936143"/>
    <w:rsid w:val="00943C0F"/>
    <w:rsid w:val="00946AE5"/>
    <w:rsid w:val="009517CD"/>
    <w:rsid w:val="0095185A"/>
    <w:rsid w:val="00953BC1"/>
    <w:rsid w:val="00953F15"/>
    <w:rsid w:val="00954440"/>
    <w:rsid w:val="00956439"/>
    <w:rsid w:val="00966CC0"/>
    <w:rsid w:val="00970B44"/>
    <w:rsid w:val="00972A59"/>
    <w:rsid w:val="00975977"/>
    <w:rsid w:val="00977B3F"/>
    <w:rsid w:val="00981084"/>
    <w:rsid w:val="009812CC"/>
    <w:rsid w:val="00981F80"/>
    <w:rsid w:val="009838AD"/>
    <w:rsid w:val="00984564"/>
    <w:rsid w:val="00986D4E"/>
    <w:rsid w:val="009924CF"/>
    <w:rsid w:val="00993DB6"/>
    <w:rsid w:val="009946DC"/>
    <w:rsid w:val="009A00AB"/>
    <w:rsid w:val="009A0A3A"/>
    <w:rsid w:val="009A0A52"/>
    <w:rsid w:val="009A15E5"/>
    <w:rsid w:val="009A4C91"/>
    <w:rsid w:val="009B0193"/>
    <w:rsid w:val="009B26C7"/>
    <w:rsid w:val="009B3410"/>
    <w:rsid w:val="009B68E8"/>
    <w:rsid w:val="009B773E"/>
    <w:rsid w:val="009B7CEF"/>
    <w:rsid w:val="009C0E7D"/>
    <w:rsid w:val="009C3ADA"/>
    <w:rsid w:val="009C4434"/>
    <w:rsid w:val="009D489F"/>
    <w:rsid w:val="009D4CC4"/>
    <w:rsid w:val="009D6AC5"/>
    <w:rsid w:val="009D6BF1"/>
    <w:rsid w:val="009D6EA5"/>
    <w:rsid w:val="009D7485"/>
    <w:rsid w:val="009D7F33"/>
    <w:rsid w:val="009E2707"/>
    <w:rsid w:val="009E5F50"/>
    <w:rsid w:val="009E624D"/>
    <w:rsid w:val="009E73BB"/>
    <w:rsid w:val="009F1757"/>
    <w:rsid w:val="009F515B"/>
    <w:rsid w:val="009F5A93"/>
    <w:rsid w:val="00A005E3"/>
    <w:rsid w:val="00A05C64"/>
    <w:rsid w:val="00A06690"/>
    <w:rsid w:val="00A0679B"/>
    <w:rsid w:val="00A06B84"/>
    <w:rsid w:val="00A10654"/>
    <w:rsid w:val="00A10806"/>
    <w:rsid w:val="00A11417"/>
    <w:rsid w:val="00A11F91"/>
    <w:rsid w:val="00A141EF"/>
    <w:rsid w:val="00A14519"/>
    <w:rsid w:val="00A15B7D"/>
    <w:rsid w:val="00A16AE7"/>
    <w:rsid w:val="00A211CA"/>
    <w:rsid w:val="00A2278F"/>
    <w:rsid w:val="00A230A3"/>
    <w:rsid w:val="00A231C6"/>
    <w:rsid w:val="00A31FD3"/>
    <w:rsid w:val="00A409F7"/>
    <w:rsid w:val="00A41242"/>
    <w:rsid w:val="00A41A5C"/>
    <w:rsid w:val="00A4342C"/>
    <w:rsid w:val="00A436D6"/>
    <w:rsid w:val="00A44F1A"/>
    <w:rsid w:val="00A4686A"/>
    <w:rsid w:val="00A50ED3"/>
    <w:rsid w:val="00A53938"/>
    <w:rsid w:val="00A53ED3"/>
    <w:rsid w:val="00A567B1"/>
    <w:rsid w:val="00A56E3D"/>
    <w:rsid w:val="00A6162E"/>
    <w:rsid w:val="00A658B3"/>
    <w:rsid w:val="00A70B60"/>
    <w:rsid w:val="00A72991"/>
    <w:rsid w:val="00A745F8"/>
    <w:rsid w:val="00A75D3A"/>
    <w:rsid w:val="00A75EAD"/>
    <w:rsid w:val="00A80992"/>
    <w:rsid w:val="00A80C24"/>
    <w:rsid w:val="00A817D3"/>
    <w:rsid w:val="00A81EC2"/>
    <w:rsid w:val="00A82D1C"/>
    <w:rsid w:val="00A90FB0"/>
    <w:rsid w:val="00A92458"/>
    <w:rsid w:val="00A92846"/>
    <w:rsid w:val="00A94DEF"/>
    <w:rsid w:val="00A96452"/>
    <w:rsid w:val="00A96556"/>
    <w:rsid w:val="00A97FDB"/>
    <w:rsid w:val="00AA16C5"/>
    <w:rsid w:val="00AA1F4B"/>
    <w:rsid w:val="00AA29BE"/>
    <w:rsid w:val="00AA6CF2"/>
    <w:rsid w:val="00AA7DDB"/>
    <w:rsid w:val="00AB0FC0"/>
    <w:rsid w:val="00AB4C88"/>
    <w:rsid w:val="00AB56EE"/>
    <w:rsid w:val="00AC307E"/>
    <w:rsid w:val="00AC5C8F"/>
    <w:rsid w:val="00AC7551"/>
    <w:rsid w:val="00AC7AFF"/>
    <w:rsid w:val="00AD03E2"/>
    <w:rsid w:val="00AD4A6A"/>
    <w:rsid w:val="00AD5B7D"/>
    <w:rsid w:val="00AE2687"/>
    <w:rsid w:val="00AE4BBB"/>
    <w:rsid w:val="00AE5790"/>
    <w:rsid w:val="00AF20FE"/>
    <w:rsid w:val="00AF4910"/>
    <w:rsid w:val="00B00091"/>
    <w:rsid w:val="00B0178D"/>
    <w:rsid w:val="00B03CBB"/>
    <w:rsid w:val="00B04014"/>
    <w:rsid w:val="00B05C91"/>
    <w:rsid w:val="00B07407"/>
    <w:rsid w:val="00B07CE9"/>
    <w:rsid w:val="00B13425"/>
    <w:rsid w:val="00B1348A"/>
    <w:rsid w:val="00B15CCF"/>
    <w:rsid w:val="00B17F71"/>
    <w:rsid w:val="00B27971"/>
    <w:rsid w:val="00B3262E"/>
    <w:rsid w:val="00B329D0"/>
    <w:rsid w:val="00B354E9"/>
    <w:rsid w:val="00B35F63"/>
    <w:rsid w:val="00B36243"/>
    <w:rsid w:val="00B36FC6"/>
    <w:rsid w:val="00B3738C"/>
    <w:rsid w:val="00B3744C"/>
    <w:rsid w:val="00B375F7"/>
    <w:rsid w:val="00B43E98"/>
    <w:rsid w:val="00B44733"/>
    <w:rsid w:val="00B45DB5"/>
    <w:rsid w:val="00B46FE9"/>
    <w:rsid w:val="00B512C6"/>
    <w:rsid w:val="00B5289D"/>
    <w:rsid w:val="00B5480F"/>
    <w:rsid w:val="00B56557"/>
    <w:rsid w:val="00B56843"/>
    <w:rsid w:val="00B56AC5"/>
    <w:rsid w:val="00B56D84"/>
    <w:rsid w:val="00B60A17"/>
    <w:rsid w:val="00B62040"/>
    <w:rsid w:val="00B6488E"/>
    <w:rsid w:val="00B64A05"/>
    <w:rsid w:val="00B65DE0"/>
    <w:rsid w:val="00B673FA"/>
    <w:rsid w:val="00B70111"/>
    <w:rsid w:val="00B73A1B"/>
    <w:rsid w:val="00B76075"/>
    <w:rsid w:val="00B81510"/>
    <w:rsid w:val="00B81A16"/>
    <w:rsid w:val="00B857D2"/>
    <w:rsid w:val="00B92233"/>
    <w:rsid w:val="00B95509"/>
    <w:rsid w:val="00B96613"/>
    <w:rsid w:val="00BA148B"/>
    <w:rsid w:val="00BA2EAD"/>
    <w:rsid w:val="00BA4B2E"/>
    <w:rsid w:val="00BA615B"/>
    <w:rsid w:val="00BA6A7C"/>
    <w:rsid w:val="00BB1C5C"/>
    <w:rsid w:val="00BB2C12"/>
    <w:rsid w:val="00BB3736"/>
    <w:rsid w:val="00BB49B0"/>
    <w:rsid w:val="00BB4FA6"/>
    <w:rsid w:val="00BB5EC2"/>
    <w:rsid w:val="00BC1603"/>
    <w:rsid w:val="00BC25B9"/>
    <w:rsid w:val="00BC551A"/>
    <w:rsid w:val="00BC5628"/>
    <w:rsid w:val="00BC59F2"/>
    <w:rsid w:val="00BC6312"/>
    <w:rsid w:val="00BC7DC5"/>
    <w:rsid w:val="00BD0377"/>
    <w:rsid w:val="00BD0A9B"/>
    <w:rsid w:val="00BD5A9C"/>
    <w:rsid w:val="00BE0006"/>
    <w:rsid w:val="00BE0577"/>
    <w:rsid w:val="00BE0734"/>
    <w:rsid w:val="00BE4D39"/>
    <w:rsid w:val="00BE4D7D"/>
    <w:rsid w:val="00BE7A4E"/>
    <w:rsid w:val="00BF1A02"/>
    <w:rsid w:val="00BF3818"/>
    <w:rsid w:val="00BF7355"/>
    <w:rsid w:val="00BF73C0"/>
    <w:rsid w:val="00BF7AD8"/>
    <w:rsid w:val="00C027DB"/>
    <w:rsid w:val="00C061E8"/>
    <w:rsid w:val="00C06F26"/>
    <w:rsid w:val="00C11C65"/>
    <w:rsid w:val="00C12BAA"/>
    <w:rsid w:val="00C15625"/>
    <w:rsid w:val="00C263A0"/>
    <w:rsid w:val="00C26809"/>
    <w:rsid w:val="00C2739C"/>
    <w:rsid w:val="00C31942"/>
    <w:rsid w:val="00C32643"/>
    <w:rsid w:val="00C34F31"/>
    <w:rsid w:val="00C3548B"/>
    <w:rsid w:val="00C362B9"/>
    <w:rsid w:val="00C373D6"/>
    <w:rsid w:val="00C37602"/>
    <w:rsid w:val="00C43202"/>
    <w:rsid w:val="00C43CDB"/>
    <w:rsid w:val="00C45179"/>
    <w:rsid w:val="00C47FC9"/>
    <w:rsid w:val="00C53598"/>
    <w:rsid w:val="00C5431E"/>
    <w:rsid w:val="00C5726F"/>
    <w:rsid w:val="00C605A6"/>
    <w:rsid w:val="00C60D20"/>
    <w:rsid w:val="00C620AC"/>
    <w:rsid w:val="00C62384"/>
    <w:rsid w:val="00C62547"/>
    <w:rsid w:val="00C62DF5"/>
    <w:rsid w:val="00C6701A"/>
    <w:rsid w:val="00C71995"/>
    <w:rsid w:val="00C7299D"/>
    <w:rsid w:val="00C76431"/>
    <w:rsid w:val="00C773E1"/>
    <w:rsid w:val="00C821E3"/>
    <w:rsid w:val="00C83E14"/>
    <w:rsid w:val="00C8599C"/>
    <w:rsid w:val="00C86B32"/>
    <w:rsid w:val="00C86CAB"/>
    <w:rsid w:val="00C9430F"/>
    <w:rsid w:val="00C96F16"/>
    <w:rsid w:val="00C97456"/>
    <w:rsid w:val="00CA19A8"/>
    <w:rsid w:val="00CA3898"/>
    <w:rsid w:val="00CA43E9"/>
    <w:rsid w:val="00CA603B"/>
    <w:rsid w:val="00CA62B7"/>
    <w:rsid w:val="00CB1F3C"/>
    <w:rsid w:val="00CC005F"/>
    <w:rsid w:val="00CC4500"/>
    <w:rsid w:val="00CC4FD4"/>
    <w:rsid w:val="00CC5CA7"/>
    <w:rsid w:val="00CC65D6"/>
    <w:rsid w:val="00CC6D84"/>
    <w:rsid w:val="00CC7BED"/>
    <w:rsid w:val="00CD0D4C"/>
    <w:rsid w:val="00CD3A42"/>
    <w:rsid w:val="00CD7D06"/>
    <w:rsid w:val="00CD7F8F"/>
    <w:rsid w:val="00CE01AA"/>
    <w:rsid w:val="00CE2242"/>
    <w:rsid w:val="00CE2C36"/>
    <w:rsid w:val="00CE2EDA"/>
    <w:rsid w:val="00CE2FF4"/>
    <w:rsid w:val="00CE4F88"/>
    <w:rsid w:val="00CE51BA"/>
    <w:rsid w:val="00CE63A9"/>
    <w:rsid w:val="00CE673B"/>
    <w:rsid w:val="00CF0EE0"/>
    <w:rsid w:val="00CF2F14"/>
    <w:rsid w:val="00CF3CC1"/>
    <w:rsid w:val="00CF3D4C"/>
    <w:rsid w:val="00CF5025"/>
    <w:rsid w:val="00CF5C06"/>
    <w:rsid w:val="00CF66B6"/>
    <w:rsid w:val="00D013C2"/>
    <w:rsid w:val="00D01527"/>
    <w:rsid w:val="00D036E8"/>
    <w:rsid w:val="00D03A94"/>
    <w:rsid w:val="00D05758"/>
    <w:rsid w:val="00D05DB9"/>
    <w:rsid w:val="00D0602F"/>
    <w:rsid w:val="00D06D43"/>
    <w:rsid w:val="00D10982"/>
    <w:rsid w:val="00D114B9"/>
    <w:rsid w:val="00D12C07"/>
    <w:rsid w:val="00D1792A"/>
    <w:rsid w:val="00D21E60"/>
    <w:rsid w:val="00D223E2"/>
    <w:rsid w:val="00D22757"/>
    <w:rsid w:val="00D27521"/>
    <w:rsid w:val="00D27B95"/>
    <w:rsid w:val="00D30D88"/>
    <w:rsid w:val="00D32306"/>
    <w:rsid w:val="00D3260A"/>
    <w:rsid w:val="00D3384C"/>
    <w:rsid w:val="00D33CD9"/>
    <w:rsid w:val="00D3405C"/>
    <w:rsid w:val="00D345E0"/>
    <w:rsid w:val="00D35FA8"/>
    <w:rsid w:val="00D36447"/>
    <w:rsid w:val="00D37C39"/>
    <w:rsid w:val="00D40DCE"/>
    <w:rsid w:val="00D41046"/>
    <w:rsid w:val="00D41E9A"/>
    <w:rsid w:val="00D422B1"/>
    <w:rsid w:val="00D42303"/>
    <w:rsid w:val="00D42ACE"/>
    <w:rsid w:val="00D431AE"/>
    <w:rsid w:val="00D44A09"/>
    <w:rsid w:val="00D45BA3"/>
    <w:rsid w:val="00D45F82"/>
    <w:rsid w:val="00D465F4"/>
    <w:rsid w:val="00D52646"/>
    <w:rsid w:val="00D6133B"/>
    <w:rsid w:val="00D64194"/>
    <w:rsid w:val="00D653D3"/>
    <w:rsid w:val="00D71115"/>
    <w:rsid w:val="00D71705"/>
    <w:rsid w:val="00D761F0"/>
    <w:rsid w:val="00D816C7"/>
    <w:rsid w:val="00D858CD"/>
    <w:rsid w:val="00D85980"/>
    <w:rsid w:val="00D87197"/>
    <w:rsid w:val="00D87419"/>
    <w:rsid w:val="00D87A26"/>
    <w:rsid w:val="00D90B92"/>
    <w:rsid w:val="00D91123"/>
    <w:rsid w:val="00D915CB"/>
    <w:rsid w:val="00D928B3"/>
    <w:rsid w:val="00D92E96"/>
    <w:rsid w:val="00DA0127"/>
    <w:rsid w:val="00DA0E86"/>
    <w:rsid w:val="00DA55FB"/>
    <w:rsid w:val="00DB1228"/>
    <w:rsid w:val="00DB14EF"/>
    <w:rsid w:val="00DB27A1"/>
    <w:rsid w:val="00DB2CE1"/>
    <w:rsid w:val="00DB38FD"/>
    <w:rsid w:val="00DB543D"/>
    <w:rsid w:val="00DB5A8E"/>
    <w:rsid w:val="00DC31DA"/>
    <w:rsid w:val="00DC34D6"/>
    <w:rsid w:val="00DC4769"/>
    <w:rsid w:val="00DC514D"/>
    <w:rsid w:val="00DC55D3"/>
    <w:rsid w:val="00DC69CF"/>
    <w:rsid w:val="00DC7639"/>
    <w:rsid w:val="00DD4728"/>
    <w:rsid w:val="00DD6025"/>
    <w:rsid w:val="00DE0B45"/>
    <w:rsid w:val="00DE0F1A"/>
    <w:rsid w:val="00DE45F3"/>
    <w:rsid w:val="00DF09F8"/>
    <w:rsid w:val="00DF135E"/>
    <w:rsid w:val="00DF2403"/>
    <w:rsid w:val="00E0061E"/>
    <w:rsid w:val="00E00F34"/>
    <w:rsid w:val="00E011D5"/>
    <w:rsid w:val="00E01DA7"/>
    <w:rsid w:val="00E07070"/>
    <w:rsid w:val="00E11545"/>
    <w:rsid w:val="00E118CA"/>
    <w:rsid w:val="00E16033"/>
    <w:rsid w:val="00E16120"/>
    <w:rsid w:val="00E16FEB"/>
    <w:rsid w:val="00E174A7"/>
    <w:rsid w:val="00E17793"/>
    <w:rsid w:val="00E17A22"/>
    <w:rsid w:val="00E20E9C"/>
    <w:rsid w:val="00E21216"/>
    <w:rsid w:val="00E21DC2"/>
    <w:rsid w:val="00E22C6B"/>
    <w:rsid w:val="00E23F0D"/>
    <w:rsid w:val="00E25FF2"/>
    <w:rsid w:val="00E26670"/>
    <w:rsid w:val="00E26919"/>
    <w:rsid w:val="00E26FB7"/>
    <w:rsid w:val="00E27202"/>
    <w:rsid w:val="00E32EB2"/>
    <w:rsid w:val="00E33BC9"/>
    <w:rsid w:val="00E3755E"/>
    <w:rsid w:val="00E42684"/>
    <w:rsid w:val="00E4289D"/>
    <w:rsid w:val="00E43DE4"/>
    <w:rsid w:val="00E440D1"/>
    <w:rsid w:val="00E44AAF"/>
    <w:rsid w:val="00E46810"/>
    <w:rsid w:val="00E5079E"/>
    <w:rsid w:val="00E53FC4"/>
    <w:rsid w:val="00E5647F"/>
    <w:rsid w:val="00E564CC"/>
    <w:rsid w:val="00E573F5"/>
    <w:rsid w:val="00E57AE8"/>
    <w:rsid w:val="00E62195"/>
    <w:rsid w:val="00E62D87"/>
    <w:rsid w:val="00E63193"/>
    <w:rsid w:val="00E63EDF"/>
    <w:rsid w:val="00E6466A"/>
    <w:rsid w:val="00E65933"/>
    <w:rsid w:val="00E660A7"/>
    <w:rsid w:val="00E667C9"/>
    <w:rsid w:val="00E67C0A"/>
    <w:rsid w:val="00E721BD"/>
    <w:rsid w:val="00E72AA1"/>
    <w:rsid w:val="00E73491"/>
    <w:rsid w:val="00E73F0D"/>
    <w:rsid w:val="00E74082"/>
    <w:rsid w:val="00E745E0"/>
    <w:rsid w:val="00E766E4"/>
    <w:rsid w:val="00E767EF"/>
    <w:rsid w:val="00E82564"/>
    <w:rsid w:val="00E82774"/>
    <w:rsid w:val="00E8325D"/>
    <w:rsid w:val="00E85288"/>
    <w:rsid w:val="00E8531D"/>
    <w:rsid w:val="00E85ABB"/>
    <w:rsid w:val="00E87B15"/>
    <w:rsid w:val="00E92609"/>
    <w:rsid w:val="00E92FC7"/>
    <w:rsid w:val="00E9322E"/>
    <w:rsid w:val="00E97729"/>
    <w:rsid w:val="00EA04C3"/>
    <w:rsid w:val="00EA0AD0"/>
    <w:rsid w:val="00EA1044"/>
    <w:rsid w:val="00EA6435"/>
    <w:rsid w:val="00EA79D0"/>
    <w:rsid w:val="00EB09A0"/>
    <w:rsid w:val="00EB43E1"/>
    <w:rsid w:val="00EB5D08"/>
    <w:rsid w:val="00EC0873"/>
    <w:rsid w:val="00EC09F1"/>
    <w:rsid w:val="00EC0A1F"/>
    <w:rsid w:val="00EC2DD6"/>
    <w:rsid w:val="00EC3735"/>
    <w:rsid w:val="00EC422A"/>
    <w:rsid w:val="00ED1286"/>
    <w:rsid w:val="00ED20A4"/>
    <w:rsid w:val="00ED33C5"/>
    <w:rsid w:val="00ED3BEC"/>
    <w:rsid w:val="00ED4B4D"/>
    <w:rsid w:val="00ED58FF"/>
    <w:rsid w:val="00ED5E37"/>
    <w:rsid w:val="00ED6A04"/>
    <w:rsid w:val="00ED7600"/>
    <w:rsid w:val="00ED761D"/>
    <w:rsid w:val="00EE1A6D"/>
    <w:rsid w:val="00EE5E33"/>
    <w:rsid w:val="00EE5E4E"/>
    <w:rsid w:val="00EE6137"/>
    <w:rsid w:val="00EE6B64"/>
    <w:rsid w:val="00EF0DDC"/>
    <w:rsid w:val="00EF1763"/>
    <w:rsid w:val="00EF2130"/>
    <w:rsid w:val="00EF2302"/>
    <w:rsid w:val="00EF34AF"/>
    <w:rsid w:val="00EF3F90"/>
    <w:rsid w:val="00F0023F"/>
    <w:rsid w:val="00F00649"/>
    <w:rsid w:val="00F00F1C"/>
    <w:rsid w:val="00F01768"/>
    <w:rsid w:val="00F0287F"/>
    <w:rsid w:val="00F02E6D"/>
    <w:rsid w:val="00F060CB"/>
    <w:rsid w:val="00F1027D"/>
    <w:rsid w:val="00F1169D"/>
    <w:rsid w:val="00F1310E"/>
    <w:rsid w:val="00F1374A"/>
    <w:rsid w:val="00F13C34"/>
    <w:rsid w:val="00F13F1B"/>
    <w:rsid w:val="00F153B5"/>
    <w:rsid w:val="00F2053E"/>
    <w:rsid w:val="00F20A65"/>
    <w:rsid w:val="00F225CB"/>
    <w:rsid w:val="00F22602"/>
    <w:rsid w:val="00F23965"/>
    <w:rsid w:val="00F2399B"/>
    <w:rsid w:val="00F23CCF"/>
    <w:rsid w:val="00F2559F"/>
    <w:rsid w:val="00F25CEE"/>
    <w:rsid w:val="00F278A1"/>
    <w:rsid w:val="00F308C0"/>
    <w:rsid w:val="00F32488"/>
    <w:rsid w:val="00F332D4"/>
    <w:rsid w:val="00F33725"/>
    <w:rsid w:val="00F33862"/>
    <w:rsid w:val="00F34025"/>
    <w:rsid w:val="00F36319"/>
    <w:rsid w:val="00F377C7"/>
    <w:rsid w:val="00F4112D"/>
    <w:rsid w:val="00F43305"/>
    <w:rsid w:val="00F43765"/>
    <w:rsid w:val="00F438BE"/>
    <w:rsid w:val="00F4391B"/>
    <w:rsid w:val="00F43BA5"/>
    <w:rsid w:val="00F45D96"/>
    <w:rsid w:val="00F50599"/>
    <w:rsid w:val="00F611E1"/>
    <w:rsid w:val="00F63FC0"/>
    <w:rsid w:val="00F642C8"/>
    <w:rsid w:val="00F666CA"/>
    <w:rsid w:val="00F70D1A"/>
    <w:rsid w:val="00F741CA"/>
    <w:rsid w:val="00F74500"/>
    <w:rsid w:val="00F76D29"/>
    <w:rsid w:val="00F76EF7"/>
    <w:rsid w:val="00F77904"/>
    <w:rsid w:val="00F83DAC"/>
    <w:rsid w:val="00F86715"/>
    <w:rsid w:val="00F90021"/>
    <w:rsid w:val="00F9192E"/>
    <w:rsid w:val="00F9199A"/>
    <w:rsid w:val="00F91B44"/>
    <w:rsid w:val="00F9287F"/>
    <w:rsid w:val="00F93B6B"/>
    <w:rsid w:val="00FA0920"/>
    <w:rsid w:val="00FA288B"/>
    <w:rsid w:val="00FA52FD"/>
    <w:rsid w:val="00FA64FD"/>
    <w:rsid w:val="00FB0BFF"/>
    <w:rsid w:val="00FB3986"/>
    <w:rsid w:val="00FB3AAB"/>
    <w:rsid w:val="00FB42A2"/>
    <w:rsid w:val="00FB7C6E"/>
    <w:rsid w:val="00FC0348"/>
    <w:rsid w:val="00FC07BA"/>
    <w:rsid w:val="00FC0A7A"/>
    <w:rsid w:val="00FC1823"/>
    <w:rsid w:val="00FC2665"/>
    <w:rsid w:val="00FC2C99"/>
    <w:rsid w:val="00FC54AE"/>
    <w:rsid w:val="00FD0F4F"/>
    <w:rsid w:val="00FD436D"/>
    <w:rsid w:val="00FD519C"/>
    <w:rsid w:val="00FD7A63"/>
    <w:rsid w:val="00FE3161"/>
    <w:rsid w:val="00FE4814"/>
    <w:rsid w:val="00FE608F"/>
    <w:rsid w:val="00FF238F"/>
    <w:rsid w:val="00FF3993"/>
    <w:rsid w:val="00FF3FA0"/>
    <w:rsid w:val="00FF4F94"/>
    <w:rsid w:val="00FF7B72"/>
    <w:rsid w:val="18F22598"/>
    <w:rsid w:val="4A10F4FC"/>
    <w:rsid w:val="7E5E9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480C22"/>
  <w15:docId w15:val="{7E98A136-0B53-4F2D-AAAB-41A8C52C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PT" w:eastAsia="pt-PT" w:bidi="ar-SA"/>
      </w:rPr>
    </w:rPrDefault>
    <w:pPrDefault>
      <w:pPr>
        <w:spacing w:after="240"/>
        <w:ind w:left="709"/>
        <w:jc w:val="both"/>
      </w:pPr>
    </w:pPrDefault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unhideWhenUsed="1" w:qFormat="1"/>
    <w:lsdException w:name="heading 4" w:locked="0" w:unhideWhenUsed="1" w:qFormat="1"/>
    <w:lsdException w:name="heading 5" w:locked="0" w:unhideWhenUsed="1" w:qFormat="1"/>
    <w:lsdException w:name="heading 6" w:locked="0" w:unhideWhenUsed="1" w:qFormat="1"/>
    <w:lsdException w:name="heading 7" w:locked="0" w:semiHidden="1" w:unhideWhenUsed="1"/>
    <w:lsdException w:name="heading 8" w:locked="0" w:semiHidden="1" w:unhideWhenUsed="1"/>
    <w:lsdException w:name="heading 9" w:locked="0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 w:qFormat="1"/>
    <w:lsdException w:name="toc 2" w:locked="0" w:semiHidden="1" w:uiPriority="39" w:unhideWhenUsed="1" w:qFormat="1"/>
    <w:lsdException w:name="toc 3" w:locked="0" w:semiHidden="1" w:uiPriority="39" w:unhideWhenUsed="1" w:qFormat="1"/>
    <w:lsdException w:name="toc 4" w:locked="0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locked="0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aliases w:val="6.1 QD NORMAL"/>
    <w:qFormat/>
    <w:rsid w:val="004A41D0"/>
    <w:pPr>
      <w:spacing w:after="120"/>
      <w:ind w:left="0"/>
    </w:pPr>
    <w:rPr>
      <w:sz w:val="22"/>
    </w:rPr>
  </w:style>
  <w:style w:type="paragraph" w:styleId="Heading1">
    <w:name w:val="heading 1"/>
    <w:aliases w:val="8.1 QD HEADING 1"/>
    <w:basedOn w:val="Normal"/>
    <w:next w:val="Normal"/>
    <w:link w:val="Heading1Char"/>
    <w:qFormat/>
    <w:rsid w:val="00C9430F"/>
    <w:pPr>
      <w:keepNext/>
      <w:numPr>
        <w:numId w:val="20"/>
      </w:numPr>
      <w:spacing w:before="360" w:line="276" w:lineRule="auto"/>
      <w:outlineLvl w:val="0"/>
    </w:pPr>
    <w:rPr>
      <w:b/>
      <w:caps/>
      <w:sz w:val="24"/>
      <w:lang w:eastAsia="x-none"/>
    </w:rPr>
  </w:style>
  <w:style w:type="paragraph" w:styleId="Heading2">
    <w:name w:val="heading 2"/>
    <w:aliases w:val="8.2 QD HEADING 2"/>
    <w:basedOn w:val="Normal"/>
    <w:next w:val="Normal"/>
    <w:link w:val="Heading2Char"/>
    <w:qFormat/>
    <w:rsid w:val="003634EF"/>
    <w:pPr>
      <w:keepNext/>
      <w:numPr>
        <w:ilvl w:val="1"/>
        <w:numId w:val="20"/>
      </w:numPr>
      <w:spacing w:before="360"/>
      <w:outlineLvl w:val="1"/>
    </w:pPr>
    <w:rPr>
      <w:b/>
      <w:smallCaps/>
    </w:rPr>
  </w:style>
  <w:style w:type="paragraph" w:styleId="Heading3">
    <w:name w:val="heading 3"/>
    <w:aliases w:val="8.3 QD HEADING 3"/>
    <w:basedOn w:val="Normal"/>
    <w:next w:val="Normal"/>
    <w:link w:val="Heading3Char"/>
    <w:qFormat/>
    <w:rsid w:val="004A2FA8"/>
    <w:pPr>
      <w:keepNext/>
      <w:numPr>
        <w:ilvl w:val="2"/>
        <w:numId w:val="20"/>
      </w:numPr>
      <w:spacing w:before="360" w:line="276" w:lineRule="auto"/>
      <w:jc w:val="center"/>
      <w:outlineLvl w:val="2"/>
    </w:pPr>
    <w:rPr>
      <w:b/>
      <w:smallCaps/>
    </w:rPr>
  </w:style>
  <w:style w:type="paragraph" w:styleId="Heading4">
    <w:name w:val="heading 4"/>
    <w:aliases w:val="8.4 QD HEADING 4"/>
    <w:basedOn w:val="Normal"/>
    <w:next w:val="Normal"/>
    <w:link w:val="Heading4Char"/>
    <w:qFormat/>
    <w:rsid w:val="004F45EF"/>
    <w:pPr>
      <w:keepNext/>
      <w:numPr>
        <w:ilvl w:val="3"/>
        <w:numId w:val="20"/>
      </w:numPr>
      <w:spacing w:before="360" w:line="276" w:lineRule="auto"/>
      <w:outlineLvl w:val="3"/>
    </w:pPr>
    <w:rPr>
      <w:smallCaps/>
    </w:rPr>
  </w:style>
  <w:style w:type="paragraph" w:styleId="Heading5">
    <w:name w:val="heading 5"/>
    <w:aliases w:val="8.5 QD HEADING 5"/>
    <w:basedOn w:val="Normal"/>
    <w:next w:val="Normal"/>
    <w:link w:val="Heading5Char"/>
    <w:qFormat/>
    <w:rsid w:val="0057464B"/>
    <w:pPr>
      <w:keepNext/>
      <w:numPr>
        <w:ilvl w:val="4"/>
        <w:numId w:val="20"/>
      </w:numPr>
      <w:spacing w:before="360" w:line="276" w:lineRule="auto"/>
      <w:outlineLvl w:val="4"/>
    </w:pPr>
    <w:rPr>
      <w:b/>
      <w:caps/>
      <w:lang w:eastAsia="x-none"/>
    </w:rPr>
  </w:style>
  <w:style w:type="paragraph" w:styleId="Heading6">
    <w:name w:val="heading 6"/>
    <w:aliases w:val="8.6 QD HEADING 6"/>
    <w:basedOn w:val="Heading2"/>
    <w:next w:val="Normal"/>
    <w:link w:val="Heading6Char"/>
    <w:qFormat/>
    <w:rsid w:val="00027489"/>
    <w:pPr>
      <w:numPr>
        <w:ilvl w:val="5"/>
      </w:numPr>
      <w:outlineLvl w:val="5"/>
    </w:pPr>
  </w:style>
  <w:style w:type="paragraph" w:styleId="Heading7">
    <w:name w:val="heading 7"/>
    <w:aliases w:val="8.7 QD HEADING 7"/>
    <w:basedOn w:val="Heading3"/>
    <w:next w:val="Normal"/>
    <w:link w:val="Heading7Char"/>
    <w:rsid w:val="00F438BE"/>
    <w:pPr>
      <w:numPr>
        <w:ilvl w:val="6"/>
      </w:numPr>
      <w:outlineLvl w:val="6"/>
    </w:pPr>
    <w:rPr>
      <w:b w:val="0"/>
    </w:rPr>
  </w:style>
  <w:style w:type="paragraph" w:styleId="Heading8">
    <w:name w:val="heading 8"/>
    <w:aliases w:val="8.8 QD HEADING 8"/>
    <w:basedOn w:val="Heading4"/>
    <w:next w:val="Normal"/>
    <w:link w:val="Heading8Char"/>
    <w:rsid w:val="00F438BE"/>
    <w:pPr>
      <w:numPr>
        <w:ilvl w:val="7"/>
      </w:numPr>
      <w:outlineLvl w:val="7"/>
    </w:pPr>
    <w:rPr>
      <w:b/>
    </w:rPr>
  </w:style>
  <w:style w:type="paragraph" w:styleId="Heading9">
    <w:name w:val="heading 9"/>
    <w:aliases w:val="8.9 QD HEADING 9"/>
    <w:basedOn w:val="Normal"/>
    <w:next w:val="Normal"/>
    <w:link w:val="Heading9Char"/>
    <w:rsid w:val="00F438BE"/>
    <w:pPr>
      <w:keepNext/>
      <w:numPr>
        <w:ilvl w:val="8"/>
        <w:numId w:val="20"/>
      </w:numPr>
      <w:spacing w:before="360" w:line="276" w:lineRule="auto"/>
      <w:outlineLvl w:val="8"/>
    </w:pPr>
    <w:rPr>
      <w:rFonts w:asciiTheme="minorHAnsi" w:hAnsiTheme="minorHAnsi"/>
      <w:b/>
      <w:bCs/>
      <w:lang w:val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9.5 QD TITULO INDICE ANEXOS"/>
    <w:basedOn w:val="71QDTITULOANEXOSChar"/>
    <w:uiPriority w:val="99"/>
    <w:locked/>
    <w:rsid w:val="005E5EDC"/>
    <w:rPr>
      <w:rFonts w:ascii="Calibri" w:hAnsi="Calibri" w:cs="Calibri"/>
      <w:b w:val="0"/>
      <w:bCs/>
      <w:i w:val="0"/>
      <w:iCs w:val="0"/>
      <w:caps/>
      <w:smallCaps w:val="0"/>
      <w:strike w:val="0"/>
      <w:dstrike w:val="0"/>
      <w:vanish w:val="0"/>
      <w:color w:val="auto"/>
      <w:spacing w:val="0"/>
      <w:w w:val="100"/>
      <w:kern w:val="0"/>
      <w:position w:val="0"/>
      <w:sz w:val="22"/>
      <w:szCs w:val="28"/>
      <w:u w:val="single"/>
      <w:vertAlign w:val="baseline"/>
      <w:lang w:eastAsia="x-none"/>
      <w14:ligatures w14:val="none"/>
      <w14:numForm w14:val="default"/>
      <w14:numSpacing w14:val="default"/>
      <w14:stylisticSets/>
      <w14:cntxtAlts w14:val="0"/>
    </w:rPr>
  </w:style>
  <w:style w:type="paragraph" w:styleId="TableofFigures">
    <w:name w:val="table of figures"/>
    <w:aliases w:val="9.6 QD TITULO INDICE TAB+FOTO+FIG+EQU"/>
    <w:basedOn w:val="Normal"/>
    <w:next w:val="Normal"/>
    <w:uiPriority w:val="99"/>
    <w:rsid w:val="005E5EDC"/>
    <w:pPr>
      <w:tabs>
        <w:tab w:val="right" w:leader="dot" w:pos="8494"/>
      </w:tabs>
    </w:pPr>
    <w:rPr>
      <w:noProof/>
    </w:rPr>
  </w:style>
  <w:style w:type="paragraph" w:styleId="Footer">
    <w:name w:val="footer"/>
    <w:aliases w:val="3.2 QD RODAPÉ"/>
    <w:basedOn w:val="Normal"/>
    <w:link w:val="FooterChar"/>
    <w:locked/>
    <w:rsid w:val="00086A10"/>
    <w:pPr>
      <w:spacing w:after="360"/>
      <w:jc w:val="right"/>
    </w:pPr>
    <w:rPr>
      <w:rFonts w:asciiTheme="minorHAnsi" w:hAnsiTheme="minorHAnsi"/>
      <w:sz w:val="20"/>
      <w:szCs w:val="22"/>
      <w:lang w:eastAsia="x-none"/>
    </w:rPr>
  </w:style>
  <w:style w:type="paragraph" w:styleId="TOC1">
    <w:name w:val="toc 1"/>
    <w:aliases w:val="9.1 QD TITULO INDICE GERAL 1"/>
    <w:basedOn w:val="Normal"/>
    <w:next w:val="Normal"/>
    <w:uiPriority w:val="39"/>
    <w:qFormat/>
    <w:rsid w:val="00F1027D"/>
    <w:pPr>
      <w:tabs>
        <w:tab w:val="left" w:pos="1041"/>
        <w:tab w:val="right" w:pos="8493"/>
      </w:tabs>
      <w:spacing w:before="240"/>
    </w:pPr>
    <w:rPr>
      <w:b/>
      <w:bCs/>
      <w:caps/>
      <w:noProof/>
      <w:szCs w:val="22"/>
      <w:u w:val="single"/>
    </w:rPr>
  </w:style>
  <w:style w:type="paragraph" w:styleId="TOC2">
    <w:name w:val="toc 2"/>
    <w:aliases w:val="9.2 QD TITULO INDICE GERAL 2"/>
    <w:basedOn w:val="Normal"/>
    <w:next w:val="Normal"/>
    <w:uiPriority w:val="39"/>
    <w:qFormat/>
    <w:rsid w:val="005E5EDC"/>
    <w:pPr>
      <w:tabs>
        <w:tab w:val="left" w:pos="1211"/>
        <w:tab w:val="right" w:leader="dot" w:pos="8505"/>
      </w:tabs>
      <w:spacing w:after="0"/>
    </w:pPr>
    <w:rPr>
      <w:b/>
      <w:bCs/>
      <w:caps/>
      <w:noProof/>
      <w:szCs w:val="22"/>
    </w:rPr>
  </w:style>
  <w:style w:type="paragraph" w:styleId="TOC3">
    <w:name w:val="toc 3"/>
    <w:aliases w:val="9.3 QD TITULO INDICE GERAL 3"/>
    <w:basedOn w:val="Normal"/>
    <w:next w:val="Normal"/>
    <w:uiPriority w:val="39"/>
    <w:qFormat/>
    <w:rsid w:val="005E5EDC"/>
    <w:pPr>
      <w:tabs>
        <w:tab w:val="left" w:pos="1375"/>
        <w:tab w:val="right" w:leader="dot" w:pos="8505"/>
      </w:tabs>
      <w:spacing w:after="0"/>
    </w:pPr>
    <w:rPr>
      <w:caps/>
      <w:noProof/>
      <w:szCs w:val="22"/>
    </w:rPr>
  </w:style>
  <w:style w:type="paragraph" w:styleId="TOC4">
    <w:name w:val="toc 4"/>
    <w:aliases w:val="9.4 QD TITULO INDICE GERAL 4"/>
    <w:basedOn w:val="Normal"/>
    <w:next w:val="Normal"/>
    <w:uiPriority w:val="39"/>
    <w:rsid w:val="005E5EDC"/>
    <w:pPr>
      <w:tabs>
        <w:tab w:val="left" w:pos="1542"/>
        <w:tab w:val="right" w:leader="dot" w:pos="8505"/>
      </w:tabs>
      <w:spacing w:after="0"/>
    </w:pPr>
    <w:rPr>
      <w:caps/>
      <w:noProof/>
      <w:szCs w:val="22"/>
    </w:rPr>
  </w:style>
  <w:style w:type="character" w:customStyle="1" w:styleId="Heading1Char">
    <w:name w:val="Heading 1 Char"/>
    <w:aliases w:val="8.1 QD HEADING 1 Char"/>
    <w:link w:val="Heading1"/>
    <w:rsid w:val="00C9430F"/>
    <w:rPr>
      <w:b/>
      <w:caps/>
      <w:sz w:val="24"/>
      <w:lang w:eastAsia="x-none"/>
    </w:rPr>
  </w:style>
  <w:style w:type="character" w:customStyle="1" w:styleId="Heading6Char">
    <w:name w:val="Heading 6 Char"/>
    <w:aliases w:val="8.6 QD HEADING 6 Char"/>
    <w:link w:val="Heading6"/>
    <w:rsid w:val="00027489"/>
    <w:rPr>
      <w:b/>
      <w:smallCaps/>
    </w:rPr>
  </w:style>
  <w:style w:type="character" w:customStyle="1" w:styleId="Heading5Char">
    <w:name w:val="Heading 5 Char"/>
    <w:aliases w:val="8.5 QD HEADING 5 Char"/>
    <w:link w:val="Heading5"/>
    <w:rsid w:val="0057464B"/>
    <w:rPr>
      <w:b/>
      <w:caps/>
      <w:sz w:val="22"/>
      <w:lang w:eastAsia="x-none"/>
    </w:rPr>
  </w:style>
  <w:style w:type="character" w:customStyle="1" w:styleId="Heading2Char">
    <w:name w:val="Heading 2 Char"/>
    <w:aliases w:val="8.2 QD HEADING 2 Char"/>
    <w:link w:val="Heading2"/>
    <w:rsid w:val="003634EF"/>
    <w:rPr>
      <w:b/>
      <w:smallCaps/>
      <w:sz w:val="22"/>
    </w:rPr>
  </w:style>
  <w:style w:type="character" w:customStyle="1" w:styleId="Heading7Char">
    <w:name w:val="Heading 7 Char"/>
    <w:aliases w:val="8.7 QD HEADING 7 Char"/>
    <w:link w:val="Heading7"/>
    <w:rsid w:val="00F438BE"/>
    <w:rPr>
      <w:b/>
      <w:smallCaps/>
      <w:u w:val="single"/>
    </w:rPr>
  </w:style>
  <w:style w:type="character" w:customStyle="1" w:styleId="Heading8Char">
    <w:name w:val="Heading 8 Char"/>
    <w:aliases w:val="8.8 QD HEADING 8 Char"/>
    <w:link w:val="Heading8"/>
    <w:rsid w:val="00F438BE"/>
    <w:rPr>
      <w:b/>
      <w:smallCaps/>
    </w:rPr>
  </w:style>
  <w:style w:type="character" w:customStyle="1" w:styleId="Heading9Char">
    <w:name w:val="Heading 9 Char"/>
    <w:aliases w:val="8.9 QD HEADING 9 Char"/>
    <w:link w:val="Heading9"/>
    <w:rsid w:val="00F438BE"/>
    <w:rPr>
      <w:rFonts w:asciiTheme="minorHAnsi" w:hAnsiTheme="minorHAnsi"/>
      <w:b/>
      <w:bCs/>
      <w:lang w:val="x-none"/>
    </w:rPr>
  </w:style>
  <w:style w:type="paragraph" w:customStyle="1" w:styleId="12QDCAPADESIGNACAODOPROJECTO">
    <w:name w:val="1.2 QD CAPA_DESIGNACAO DO PROJECTO"/>
    <w:basedOn w:val="51QD-------------------------------------"/>
    <w:next w:val="Normal"/>
    <w:link w:val="12QDCAPADESIGNACAODOPROJECTOChar"/>
    <w:qFormat/>
    <w:rsid w:val="005E5EDC"/>
    <w:pPr>
      <w:spacing w:after="240"/>
      <w:jc w:val="right"/>
    </w:pPr>
    <w:rPr>
      <w:b/>
      <w:bCs/>
      <w:caps/>
      <w:color w:val="808080"/>
      <w:sz w:val="28"/>
      <w:szCs w:val="28"/>
    </w:rPr>
  </w:style>
  <w:style w:type="paragraph" w:customStyle="1" w:styleId="13QDCAPAFASE">
    <w:name w:val="1.3 QD CAPA_FASE"/>
    <w:basedOn w:val="51QD-------------------------------------"/>
    <w:next w:val="Normal"/>
    <w:link w:val="13QDCAPAFASEChar"/>
    <w:qFormat/>
    <w:rsid w:val="005E5EDC"/>
    <w:pPr>
      <w:spacing w:after="120"/>
      <w:jc w:val="right"/>
    </w:pPr>
    <w:rPr>
      <w:rFonts w:asciiTheme="minorHAnsi" w:hAnsiTheme="minorHAnsi"/>
      <w:b/>
      <w:caps/>
      <w:sz w:val="40"/>
      <w:szCs w:val="40"/>
    </w:rPr>
  </w:style>
  <w:style w:type="character" w:customStyle="1" w:styleId="12QDCAPADESIGNACAODOPROJECTOChar">
    <w:name w:val="1.2 QD CAPA_DESIGNACAO DO PROJECTO Char"/>
    <w:link w:val="12QDCAPADESIGNACAODOPROJECTO"/>
    <w:rsid w:val="005E5EDC"/>
    <w:rPr>
      <w:b/>
      <w:bCs/>
      <w:caps/>
      <w:color w:val="808080"/>
      <w:sz w:val="28"/>
      <w:szCs w:val="28"/>
      <w:lang w:eastAsia="x-none"/>
    </w:rPr>
  </w:style>
  <w:style w:type="character" w:customStyle="1" w:styleId="13QDCAPAFASEChar">
    <w:name w:val="1.3 QD CAPA_FASE Char"/>
    <w:link w:val="13QDCAPAFASE"/>
    <w:rsid w:val="005E5EDC"/>
    <w:rPr>
      <w:rFonts w:asciiTheme="minorHAnsi" w:hAnsiTheme="minorHAnsi"/>
      <w:b/>
      <w:caps/>
      <w:sz w:val="40"/>
      <w:szCs w:val="40"/>
      <w:lang w:eastAsia="x-none"/>
    </w:rPr>
  </w:style>
  <w:style w:type="character" w:customStyle="1" w:styleId="Heading3Char">
    <w:name w:val="Heading 3 Char"/>
    <w:aliases w:val="8.3 QD HEADING 3 Char"/>
    <w:basedOn w:val="DefaultParagraphFont"/>
    <w:link w:val="Heading3"/>
    <w:rsid w:val="004A2FA8"/>
    <w:rPr>
      <w:b/>
      <w:smallCaps/>
      <w:sz w:val="22"/>
    </w:rPr>
  </w:style>
  <w:style w:type="paragraph" w:customStyle="1" w:styleId="41QDFOTOSFIGURASPORCIMA">
    <w:name w:val="4.1 QD FOTOS+FIGURAS (POR CIMA)"/>
    <w:basedOn w:val="51QD-------------------------------------"/>
    <w:qFormat/>
    <w:rsid w:val="005E5EDC"/>
    <w:pPr>
      <w:keepNext/>
      <w:spacing w:before="480" w:after="120"/>
      <w:ind w:left="709"/>
      <w:jc w:val="center"/>
    </w:pPr>
    <w:rPr>
      <w:noProof/>
      <w:lang w:bidi="bn-BD"/>
    </w:rPr>
  </w:style>
  <w:style w:type="paragraph" w:customStyle="1" w:styleId="42QDLEGENDAFOTOSFIGURASPORBAIXO">
    <w:name w:val="4.2 QD LEGENDA FOTOS+FIGURAS (POR BAIXO)"/>
    <w:basedOn w:val="51QD-------------------------------------"/>
    <w:next w:val="62QDNORMALEMTABELA"/>
    <w:qFormat/>
    <w:rsid w:val="005E5EDC"/>
    <w:pPr>
      <w:spacing w:before="120" w:after="480"/>
      <w:ind w:left="709"/>
      <w:jc w:val="center"/>
    </w:pPr>
    <w:rPr>
      <w:b/>
      <w:lang w:val="en-GB"/>
    </w:rPr>
  </w:style>
  <w:style w:type="paragraph" w:customStyle="1" w:styleId="71QDTITULOANEXOS">
    <w:name w:val="7.1 QD TITULO ANEXOS"/>
    <w:basedOn w:val="51QD-------------------------------------"/>
    <w:next w:val="NormalWeb"/>
    <w:link w:val="71QDTITULOANEXOSChar"/>
    <w:qFormat/>
    <w:rsid w:val="00B673FA"/>
    <w:pPr>
      <w:widowControl w:val="0"/>
      <w:spacing w:before="10500"/>
      <w:jc w:val="right"/>
      <w:textboxTightWrap w:val="allLines"/>
    </w:pPr>
    <w:rPr>
      <w:b/>
      <w:bCs/>
      <w:sz w:val="28"/>
      <w:szCs w:val="24"/>
    </w:rPr>
  </w:style>
  <w:style w:type="character" w:customStyle="1" w:styleId="71QDTITULOANEXOSChar">
    <w:name w:val="7.1 QD TITULO ANEXOS Char"/>
    <w:basedOn w:val="DefaultParagraphFont"/>
    <w:link w:val="71QDTITULOANEXOS"/>
    <w:rsid w:val="00B673FA"/>
    <w:rPr>
      <w:b/>
      <w:bCs/>
      <w:sz w:val="28"/>
      <w:szCs w:val="24"/>
      <w:lang w:eastAsia="x-none"/>
    </w:rPr>
  </w:style>
  <w:style w:type="paragraph" w:customStyle="1" w:styleId="51QD-------------------------------------">
    <w:name w:val="5.1 QD -------------------------------------"/>
    <w:next w:val="Normal"/>
    <w:qFormat/>
    <w:rsid w:val="008A2AD9"/>
    <w:pPr>
      <w:spacing w:after="0"/>
      <w:ind w:left="0"/>
    </w:pPr>
    <w:rPr>
      <w:lang w:eastAsia="x-none"/>
    </w:rPr>
  </w:style>
  <w:style w:type="paragraph" w:customStyle="1" w:styleId="11QDCAPACLIENTE">
    <w:name w:val="1.1 QD CAPA_CLIENTE"/>
    <w:basedOn w:val="51QD-------------------------------------"/>
    <w:next w:val="Normal"/>
    <w:qFormat/>
    <w:rsid w:val="005E5EDC"/>
    <w:pPr>
      <w:spacing w:after="120"/>
      <w:jc w:val="right"/>
    </w:pPr>
    <w:rPr>
      <w:b/>
      <w:caps/>
      <w:color w:val="1F497D"/>
      <w:sz w:val="52"/>
      <w:szCs w:val="48"/>
    </w:rPr>
  </w:style>
  <w:style w:type="paragraph" w:customStyle="1" w:styleId="14QDCAPAESPECIALIDADE-OUTRO">
    <w:name w:val="1.4 QD CAPA ESPECIALIDADE-OUTRO"/>
    <w:basedOn w:val="51QD-------------------------------------"/>
    <w:next w:val="Normal"/>
    <w:qFormat/>
    <w:rsid w:val="005E5EDC"/>
    <w:pPr>
      <w:spacing w:after="160"/>
      <w:jc w:val="right"/>
    </w:pPr>
    <w:rPr>
      <w:b/>
      <w:bCs/>
      <w:caps/>
      <w:sz w:val="40"/>
    </w:rPr>
  </w:style>
  <w:style w:type="paragraph" w:customStyle="1" w:styleId="15QDCAPADESIGNAODODOCUMENTO">
    <w:name w:val="1.5 QD CAPA_DESIGNAÇÃO DO DOCUMENTO"/>
    <w:basedOn w:val="51QD-------------------------------------"/>
    <w:next w:val="Normal"/>
    <w:qFormat/>
    <w:rsid w:val="005E5EDC"/>
    <w:pPr>
      <w:spacing w:after="240"/>
      <w:jc w:val="right"/>
    </w:pPr>
    <w:rPr>
      <w:b/>
      <w:bCs/>
      <w:caps/>
      <w:sz w:val="40"/>
    </w:rPr>
  </w:style>
  <w:style w:type="paragraph" w:customStyle="1" w:styleId="17QDCAPALOCALIZACAODATA">
    <w:name w:val="1.7 QD CAPA_LOCALIZACAO+DATA"/>
    <w:basedOn w:val="51QD-------------------------------------"/>
    <w:next w:val="Normal"/>
    <w:qFormat/>
    <w:rsid w:val="005E5EDC"/>
    <w:pPr>
      <w:jc w:val="right"/>
    </w:pPr>
    <w:rPr>
      <w:rFonts w:asciiTheme="minorHAnsi" w:hAnsiTheme="minorHAnsi"/>
      <w:b/>
      <w:sz w:val="18"/>
      <w:szCs w:val="18"/>
    </w:rPr>
  </w:style>
  <w:style w:type="paragraph" w:customStyle="1" w:styleId="21QDCLIENTEDESIGNAODOPROJETO">
    <w:name w:val="2.1 QD CLIENTE+DESIGNAÇÃO DO PROJETO"/>
    <w:basedOn w:val="51QD-------------------------------------"/>
    <w:qFormat/>
    <w:rsid w:val="00241201"/>
    <w:pPr>
      <w:spacing w:after="360" w:line="276" w:lineRule="auto"/>
      <w:ind w:left="709"/>
      <w:jc w:val="center"/>
    </w:pPr>
    <w:rPr>
      <w:b/>
      <w:caps/>
      <w:sz w:val="28"/>
      <w:szCs w:val="26"/>
    </w:rPr>
  </w:style>
  <w:style w:type="paragraph" w:customStyle="1" w:styleId="22QDFASEESPECIDESIDOCUM">
    <w:name w:val="2.2 QD FASE+ESPECI+DESI DOCUM"/>
    <w:basedOn w:val="51QD-------------------------------------"/>
    <w:qFormat/>
    <w:rsid w:val="005E5EDC"/>
    <w:pPr>
      <w:suppressAutoHyphens/>
      <w:spacing w:after="240" w:line="360" w:lineRule="auto"/>
      <w:ind w:left="709"/>
      <w:contextualSpacing/>
      <w:jc w:val="center"/>
    </w:pPr>
    <w:rPr>
      <w:b/>
      <w:bCs/>
      <w:caps/>
      <w:szCs w:val="22"/>
    </w:rPr>
  </w:style>
  <w:style w:type="paragraph" w:customStyle="1" w:styleId="23QDTITULODOSNDICES">
    <w:name w:val="2.3 QD TITULO DOS ÍNDICES"/>
    <w:basedOn w:val="51QD-------------------------------------"/>
    <w:next w:val="Normal"/>
    <w:qFormat/>
    <w:rsid w:val="005E5EDC"/>
    <w:pPr>
      <w:spacing w:before="720" w:after="240"/>
      <w:ind w:left="709"/>
    </w:pPr>
    <w:rPr>
      <w:b/>
      <w:caps/>
    </w:rPr>
  </w:style>
  <w:style w:type="paragraph" w:customStyle="1" w:styleId="62QDNORMALEMTABELA">
    <w:name w:val="6.2 QD NORMAL EM TABELA"/>
    <w:basedOn w:val="51QD-------------------------------------"/>
    <w:qFormat/>
    <w:rsid w:val="000E6137"/>
    <w:pPr>
      <w:keepLines/>
      <w:spacing w:before="20" w:after="20"/>
      <w:jc w:val="center"/>
    </w:pPr>
  </w:style>
  <w:style w:type="table" w:customStyle="1" w:styleId="52QDTABELAS">
    <w:name w:val="5.2 QD TABELAS"/>
    <w:basedOn w:val="TableNormal"/>
    <w:uiPriority w:val="99"/>
    <w:rsid w:val="00326B21"/>
    <w:pPr>
      <w:spacing w:before="20" w:after="20"/>
      <w:ind w:left="0"/>
      <w:jc w:val="center"/>
    </w:p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</w:pPr>
      <w:rPr>
        <w:b/>
      </w:rPr>
      <w:tblPr/>
      <w:trPr>
        <w:tblHeader/>
      </w:trPr>
    </w:tblStylePr>
    <w:tblStylePr w:type="firstCol">
      <w:rPr>
        <w:b w:val="0"/>
      </w:rPr>
    </w:tblStylePr>
  </w:style>
  <w:style w:type="character" w:styleId="PlaceholderText">
    <w:name w:val="Placeholder Text"/>
    <w:basedOn w:val="DefaultParagraphFont"/>
    <w:uiPriority w:val="99"/>
    <w:semiHidden/>
    <w:locked/>
    <w:rsid w:val="005E5EDC"/>
    <w:rPr>
      <w:color w:val="808080"/>
    </w:rPr>
  </w:style>
  <w:style w:type="paragraph" w:customStyle="1" w:styleId="16QDCAPAREVISO">
    <w:name w:val="1.6 QD CAPA_REVISÃO"/>
    <w:basedOn w:val="51QD-------------------------------------"/>
    <w:next w:val="NormalWeb"/>
    <w:qFormat/>
    <w:rsid w:val="005E5EDC"/>
    <w:pPr>
      <w:spacing w:after="120"/>
      <w:jc w:val="right"/>
    </w:pPr>
    <w:rPr>
      <w:b/>
    </w:rPr>
  </w:style>
  <w:style w:type="paragraph" w:styleId="NormalWeb">
    <w:name w:val="Normal (Web)"/>
    <w:basedOn w:val="Normal"/>
    <w:semiHidden/>
    <w:locked/>
    <w:rsid w:val="005E5ED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semiHidden/>
    <w:locked/>
    <w:rsid w:val="005E5ED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E5EDC"/>
    <w:rPr>
      <w:rFonts w:ascii="Tahoma" w:hAnsi="Tahoma" w:cs="Tahoma"/>
      <w:sz w:val="16"/>
      <w:szCs w:val="16"/>
    </w:rPr>
  </w:style>
  <w:style w:type="character" w:customStyle="1" w:styleId="FooterChar">
    <w:name w:val="Footer Char"/>
    <w:aliases w:val="3.2 QD RODAPÉ Char"/>
    <w:basedOn w:val="DefaultParagraphFont"/>
    <w:link w:val="Footer"/>
    <w:rsid w:val="00086A10"/>
    <w:rPr>
      <w:rFonts w:asciiTheme="minorHAnsi" w:hAnsiTheme="minorHAnsi"/>
      <w:szCs w:val="22"/>
      <w:lang w:eastAsia="x-none"/>
    </w:rPr>
  </w:style>
  <w:style w:type="paragraph" w:styleId="Index4">
    <w:name w:val="index 4"/>
    <w:basedOn w:val="Normal"/>
    <w:next w:val="Normal"/>
    <w:autoRedefine/>
    <w:semiHidden/>
    <w:locked/>
    <w:rsid w:val="005E5EDC"/>
    <w:pPr>
      <w:spacing w:after="0"/>
      <w:ind w:left="880" w:hanging="220"/>
    </w:pPr>
  </w:style>
  <w:style w:type="paragraph" w:styleId="Header">
    <w:name w:val="header"/>
    <w:aliases w:val="3.1 QD CABEÇALHO"/>
    <w:basedOn w:val="51QD-------------------------------------"/>
    <w:link w:val="HeaderChar"/>
    <w:locked/>
    <w:rsid w:val="001E558F"/>
    <w:pPr>
      <w:jc w:val="right"/>
    </w:pPr>
  </w:style>
  <w:style w:type="character" w:customStyle="1" w:styleId="HeaderChar">
    <w:name w:val="Header Char"/>
    <w:aliases w:val="3.1 QD CABEÇALHO Char"/>
    <w:basedOn w:val="DefaultParagraphFont"/>
    <w:link w:val="Header"/>
    <w:rsid w:val="001E558F"/>
    <w:rPr>
      <w:lang w:eastAsia="x-none"/>
    </w:rPr>
  </w:style>
  <w:style w:type="paragraph" w:customStyle="1" w:styleId="63QDNUMERADOS">
    <w:name w:val="6.3 QD NUMERADOS"/>
    <w:basedOn w:val="51QD-------------------------------------"/>
    <w:qFormat/>
    <w:rsid w:val="00C6701A"/>
    <w:pPr>
      <w:numPr>
        <w:numId w:val="7"/>
      </w:numPr>
      <w:spacing w:after="240"/>
    </w:pPr>
    <w:rPr>
      <w:sz w:val="22"/>
    </w:rPr>
  </w:style>
  <w:style w:type="paragraph" w:customStyle="1" w:styleId="64QDBULLETS">
    <w:name w:val="6.4 QD BULLETS"/>
    <w:basedOn w:val="51QD-------------------------------------"/>
    <w:qFormat/>
    <w:rsid w:val="00C6701A"/>
    <w:pPr>
      <w:numPr>
        <w:numId w:val="8"/>
      </w:numPr>
      <w:spacing w:after="240"/>
    </w:pPr>
    <w:rPr>
      <w:sz w:val="22"/>
    </w:rPr>
  </w:style>
  <w:style w:type="table" w:styleId="TableGrid">
    <w:name w:val="Table Grid"/>
    <w:basedOn w:val="TableNormal"/>
    <w:uiPriority w:val="59"/>
    <w:locked/>
    <w:rsid w:val="005E5E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2QDHEADING1ANEXO">
    <w:name w:val="7.2 QD HEADING 1 ANEXO"/>
    <w:link w:val="72QDHEADING1ANEXOChar"/>
    <w:qFormat/>
    <w:rsid w:val="001538B7"/>
    <w:pPr>
      <w:numPr>
        <w:numId w:val="18"/>
      </w:numPr>
      <w:spacing w:before="360" w:line="276" w:lineRule="auto"/>
    </w:pPr>
    <w:rPr>
      <w:b/>
      <w:caps/>
      <w:sz w:val="22"/>
      <w:lang w:eastAsia="x-none"/>
    </w:rPr>
  </w:style>
  <w:style w:type="paragraph" w:customStyle="1" w:styleId="73QDHEADING2ANEXOS">
    <w:name w:val="7.3 QD HEADING 2 ANEXOS"/>
    <w:link w:val="73QDHEADING2ANEXOSChar"/>
    <w:qFormat/>
    <w:rsid w:val="001538B7"/>
    <w:pPr>
      <w:numPr>
        <w:ilvl w:val="1"/>
        <w:numId w:val="18"/>
      </w:numPr>
      <w:spacing w:before="360" w:line="276" w:lineRule="auto"/>
    </w:pPr>
    <w:rPr>
      <w:b/>
      <w:smallCaps/>
      <w:sz w:val="22"/>
    </w:rPr>
  </w:style>
  <w:style w:type="character" w:customStyle="1" w:styleId="72QDHEADING1ANEXOChar">
    <w:name w:val="7.2 QD HEADING 1 ANEXO Char"/>
    <w:basedOn w:val="Heading1Char"/>
    <w:link w:val="72QDHEADING1ANEXO"/>
    <w:rsid w:val="001538B7"/>
    <w:rPr>
      <w:b/>
      <w:caps/>
      <w:sz w:val="22"/>
      <w:lang w:eastAsia="x-none"/>
    </w:rPr>
  </w:style>
  <w:style w:type="paragraph" w:customStyle="1" w:styleId="74QDHEADING3ANEXOS">
    <w:name w:val="7.4 QD HEADING 3 ANEXOS"/>
    <w:link w:val="74QDHEADING3ANEXOSChar"/>
    <w:qFormat/>
    <w:rsid w:val="001538B7"/>
    <w:pPr>
      <w:numPr>
        <w:ilvl w:val="2"/>
        <w:numId w:val="18"/>
      </w:numPr>
      <w:spacing w:before="360" w:line="276" w:lineRule="auto"/>
    </w:pPr>
    <w:rPr>
      <w:smallCaps/>
      <w:sz w:val="22"/>
      <w:u w:val="single"/>
    </w:rPr>
  </w:style>
  <w:style w:type="character" w:customStyle="1" w:styleId="73QDHEADING2ANEXOSChar">
    <w:name w:val="7.3 QD HEADING 2 ANEXOS Char"/>
    <w:basedOn w:val="Heading2Char"/>
    <w:link w:val="73QDHEADING2ANEXOS"/>
    <w:rsid w:val="001538B7"/>
    <w:rPr>
      <w:b/>
      <w:smallCaps/>
      <w:sz w:val="22"/>
    </w:rPr>
  </w:style>
  <w:style w:type="numbering" w:customStyle="1" w:styleId="Anexos">
    <w:name w:val="Anexos"/>
    <w:uiPriority w:val="99"/>
    <w:rsid w:val="00363901"/>
    <w:pPr>
      <w:numPr>
        <w:numId w:val="9"/>
      </w:numPr>
    </w:pPr>
  </w:style>
  <w:style w:type="character" w:customStyle="1" w:styleId="74QDHEADING3ANEXOSChar">
    <w:name w:val="7.4 QD HEADING 3 ANEXOS Char"/>
    <w:basedOn w:val="Heading3Char"/>
    <w:link w:val="74QDHEADING3ANEXOS"/>
    <w:rsid w:val="001538B7"/>
    <w:rPr>
      <w:b/>
      <w:smallCaps/>
      <w:sz w:val="22"/>
      <w:u w:val="single"/>
    </w:rPr>
  </w:style>
  <w:style w:type="paragraph" w:customStyle="1" w:styleId="75QDHEADING4ANEXOS">
    <w:name w:val="7.5 QD HEADING 4 ANEXOS"/>
    <w:link w:val="75QDHEADING4ANEXOSChar"/>
    <w:qFormat/>
    <w:rsid w:val="001538B7"/>
    <w:pPr>
      <w:numPr>
        <w:ilvl w:val="3"/>
        <w:numId w:val="18"/>
      </w:numPr>
      <w:spacing w:before="360" w:line="276" w:lineRule="auto"/>
    </w:pPr>
    <w:rPr>
      <w:smallCaps/>
      <w:sz w:val="22"/>
    </w:rPr>
  </w:style>
  <w:style w:type="character" w:customStyle="1" w:styleId="Heading4Char">
    <w:name w:val="Heading 4 Char"/>
    <w:aliases w:val="8.4 QD HEADING 4 Char"/>
    <w:basedOn w:val="DefaultParagraphFont"/>
    <w:link w:val="Heading4"/>
    <w:rsid w:val="00325514"/>
    <w:rPr>
      <w:smallCaps/>
      <w:sz w:val="22"/>
    </w:rPr>
  </w:style>
  <w:style w:type="character" w:customStyle="1" w:styleId="75QDHEADING4ANEXOSChar">
    <w:name w:val="7.5 QD HEADING 4 ANEXOS Char"/>
    <w:basedOn w:val="Heading4Char"/>
    <w:link w:val="75QDHEADING4ANEXOS"/>
    <w:rsid w:val="001538B7"/>
    <w:rPr>
      <w:smallCaps/>
      <w:sz w:val="22"/>
    </w:rPr>
  </w:style>
  <w:style w:type="paragraph" w:customStyle="1" w:styleId="65QDPGVAZIA">
    <w:name w:val="6.5 QD PÁG. VAZIA"/>
    <w:basedOn w:val="51QD-------------------------------------"/>
    <w:qFormat/>
    <w:rsid w:val="00C26809"/>
    <w:pPr>
      <w:pageBreakBefore/>
      <w:jc w:val="center"/>
    </w:pPr>
    <w:rPr>
      <w:color w:val="A6A6A6" w:themeColor="background1" w:themeShade="A6"/>
    </w:rPr>
  </w:style>
  <w:style w:type="paragraph" w:styleId="Caption">
    <w:name w:val="caption"/>
    <w:aliases w:val="4.3 QD LEGENDA TABELAS+FORMULAS (POR CIMA)"/>
    <w:basedOn w:val="51QD-------------------------------------"/>
    <w:next w:val="51QD-------------------------------------"/>
    <w:uiPriority w:val="3"/>
    <w:unhideWhenUsed/>
    <w:qFormat/>
    <w:locked/>
    <w:rsid w:val="00C26809"/>
    <w:pPr>
      <w:keepNext/>
      <w:spacing w:before="480" w:after="120"/>
      <w:ind w:left="709"/>
      <w:jc w:val="center"/>
    </w:pPr>
    <w:rPr>
      <w:b/>
    </w:rPr>
  </w:style>
  <w:style w:type="paragraph" w:styleId="ListParagraph">
    <w:name w:val="List Paragraph"/>
    <w:basedOn w:val="Normal"/>
    <w:uiPriority w:val="34"/>
    <w:qFormat/>
    <w:locked/>
    <w:rsid w:val="00296F94"/>
    <w:pPr>
      <w:numPr>
        <w:numId w:val="31"/>
      </w:numPr>
      <w:spacing w:before="120"/>
      <w:ind w:left="357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idai\Desktop\QDE_T20XX-XXXX-01-XX-XXX-MD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2026-02-01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9E3C98-4384-442D-8F88-EC1BE1A2E7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DB7257-C1ED-48FE-B560-AF0AE21FB43D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QDE_T20XX-XXXX-01-XX-XXX-MD.dotx</Template>
  <TotalTime>574</TotalTime>
  <Pages>14</Pages>
  <Words>1441</Words>
  <Characters>8215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Nome da pessoa</vt:lpstr>
      <vt:lpstr>Designação do Documento</vt:lpstr>
    </vt:vector>
  </TitlesOfParts>
  <Manager>Local</Manager>
  <Company>MSET</Company>
  <LinksUpToDate>false</LinksUpToDate>
  <CharactersWithSpaces>9637</CharactersWithSpaces>
  <SharedDoc>false</SharedDoc>
  <HLinks>
    <vt:vector size="12" baseType="variant">
      <vt:variant>
        <vt:i4>2031679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_Toc517687589</vt:lpwstr>
      </vt:variant>
      <vt:variant>
        <vt:i4>2031679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_Toc517687588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Rui Alves</dc:title>
  <dc:subject>Estatutos Associativos MSET</dc:subject>
  <dc:creator>Ismael Kidai</dc:creator>
  <cp:keywords/>
  <dc:description>Versão</dc:description>
  <cp:lastModifiedBy>Mind Set</cp:lastModifiedBy>
  <cp:revision>190</cp:revision>
  <cp:lastPrinted>2024-12-24T09:26:00Z</cp:lastPrinted>
  <dcterms:created xsi:type="dcterms:W3CDTF">2024-12-24T03:59:00Z</dcterms:created>
  <dcterms:modified xsi:type="dcterms:W3CDTF">2026-02-07T00:30:00Z</dcterms:modified>
  <cp:category>Associativo</cp:category>
  <cp:contentStatus>Proposta</cp:contentStatus>
</cp:coreProperties>
</file>