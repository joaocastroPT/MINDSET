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90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</w:tblGrid>
      <w:tr w:rsidR="002D77EB" w:rsidRPr="008A2AD9" w14:paraId="27C536FC" w14:textId="77777777" w:rsidTr="0042626A">
        <w:trPr>
          <w:trHeight w:val="3700"/>
        </w:trPr>
        <w:tc>
          <w:tcPr>
            <w:tcW w:w="7904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7D33796A" w14:textId="0AC445F9" w:rsidR="002D77EB" w:rsidRPr="008A2AD9" w:rsidRDefault="00CF5025" w:rsidP="00D92E96">
                <w:pPr>
                  <w:pStyle w:val="11QDCAPACLIENTE"/>
                </w:pPr>
                <w:r w:rsidRPr="00316B95">
                  <w:rPr>
                    <w:color w:val="0D0D0D" w:themeColor="text1" w:themeTint="F2"/>
                  </w:rPr>
                  <w:t>MSET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3AC5D550" w14:textId="3F3AC5F2" w:rsidR="002D77EB" w:rsidRPr="008A2AD9" w:rsidRDefault="00315810" w:rsidP="007816BB">
                <w:pPr>
                  <w:pStyle w:val="12QDCAPADESIGNACAODOPROJECTO"/>
                </w:pPr>
                <w:r w:rsidRPr="00F6102F">
                  <w:t>SÓCIOS / DIVISÃO DE INVESTIMENTOS E LUCROS</w:t>
                </w:r>
              </w:p>
            </w:sdtContent>
          </w:sdt>
          <w:p w14:paraId="52953700" w14:textId="24952DFF" w:rsidR="002D77EB" w:rsidRPr="008A2AD9" w:rsidRDefault="00000000" w:rsidP="007816BB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B01D96">
                  <w:t>Proposta</w:t>
                </w:r>
              </w:sdtContent>
            </w:sdt>
          </w:p>
          <w:p w14:paraId="416BEC24" w14:textId="19EDA758" w:rsidR="002D77EB" w:rsidRPr="008A2AD9" w:rsidRDefault="00935F14" w:rsidP="002F6113">
            <w:pPr>
              <w:pStyle w:val="14QDCAPAESPECIALIDADE-OUTRO"/>
            </w:pPr>
            <w:r>
              <w:t xml:space="preserve"> </w:t>
            </w:r>
            <w:sdt>
              <w:sdtPr>
                <w:alias w:val="Especialidade"/>
                <w:tag w:val=""/>
                <w:id w:val="1485811682"/>
                <w:lock w:val="sdtLocked"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42626A" w:rsidRPr="008E3F36">
                  <w:t>A</w:t>
                </w:r>
                <w:r w:rsidR="0042626A">
                  <w:t>dministração</w:t>
                </w:r>
                <w:r w:rsidR="0042626A" w:rsidRPr="008E3F36">
                  <w:t xml:space="preserve"> &amp; </w:t>
                </w:r>
                <w:r w:rsidR="0042626A">
                  <w:t>Financeiro</w:t>
                </w:r>
              </w:sdtContent>
            </w:sdt>
          </w:p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44F058E" w14:textId="4CF9875A" w:rsidR="002D77EB" w:rsidRPr="008A2AD9" w:rsidRDefault="007A0387" w:rsidP="002F6113">
                <w:pPr>
                  <w:pStyle w:val="15QDCAPADESIGNAODODOCUMENTO"/>
                </w:pPr>
                <w:r>
                  <w:t>Rui Alves, José Silva e João castro</w:t>
                </w:r>
              </w:p>
            </w:sdtContent>
          </w:sdt>
          <w:p w14:paraId="469508AE" w14:textId="6B8587A9" w:rsidR="007816BB" w:rsidRPr="008A2AD9" w:rsidRDefault="00000000" w:rsidP="007816BB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Content>
                <w:r w:rsidR="00B01D96">
                  <w:t>V1.0</w:t>
                </w:r>
              </w:sdtContent>
            </w:sdt>
          </w:p>
          <w:p w14:paraId="5E7ACADC" w14:textId="53307C12" w:rsidR="002D77EB" w:rsidRPr="008A2AD9" w:rsidRDefault="00000000" w:rsidP="006228F4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B01D96">
                  <w:t>Porto</w:t>
                </w:r>
              </w:sdtContent>
            </w:sdt>
            <w:r w:rsidR="007816BB" w:rsidRPr="008A2AD9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 w:fullDate="2026-02-02T00:00:00Z"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Content>
                <w:r w:rsidR="00B01D96">
                  <w:t>2 de fevereiro de 2026</w:t>
                </w:r>
              </w:sdtContent>
            </w:sdt>
          </w:p>
        </w:tc>
      </w:tr>
    </w:tbl>
    <w:p w14:paraId="53DB2BF3" w14:textId="4624A640" w:rsidR="00D52646" w:rsidRPr="008A2AD9" w:rsidRDefault="00D52646" w:rsidP="00CC6D84">
      <w:pPr>
        <w:pStyle w:val="17QDCAPALOCALIZACAODATA"/>
        <w:jc w:val="left"/>
      </w:pPr>
    </w:p>
    <w:p w14:paraId="65D2411C" w14:textId="77777777" w:rsidR="00BE4D7D" w:rsidRDefault="00BE4D7D" w:rsidP="00CC6D84">
      <w:pPr>
        <w:pStyle w:val="TableofFigures"/>
        <w:jc w:val="left"/>
        <w:rPr>
          <w:noProof w:val="0"/>
        </w:rPr>
      </w:pPr>
    </w:p>
    <w:p w14:paraId="254650AD" w14:textId="77777777" w:rsidR="002725BF" w:rsidRDefault="002725BF" w:rsidP="002725BF"/>
    <w:p w14:paraId="1200A800" w14:textId="77777777" w:rsidR="002725BF" w:rsidRDefault="002725BF" w:rsidP="002725BF"/>
    <w:p w14:paraId="46D754A2" w14:textId="77777777" w:rsidR="002725BF" w:rsidRDefault="002725BF" w:rsidP="002725BF"/>
    <w:p w14:paraId="3C7F02BC" w14:textId="77777777" w:rsidR="002725BF" w:rsidRDefault="002725BF" w:rsidP="002725BF"/>
    <w:p w14:paraId="5174975F" w14:textId="77777777" w:rsidR="002725BF" w:rsidRDefault="002725BF" w:rsidP="002725BF"/>
    <w:p w14:paraId="29046956" w14:textId="77777777" w:rsidR="002725BF" w:rsidRDefault="002725BF" w:rsidP="002725BF"/>
    <w:p w14:paraId="101777F7" w14:textId="77777777" w:rsidR="002725BF" w:rsidRDefault="002725BF" w:rsidP="002725BF"/>
    <w:p w14:paraId="1B2CC1A6" w14:textId="77777777" w:rsidR="002725BF" w:rsidRDefault="002725BF" w:rsidP="002725BF"/>
    <w:p w14:paraId="6D9F5F2B" w14:textId="77777777" w:rsidR="002725BF" w:rsidRDefault="002725BF" w:rsidP="002725BF"/>
    <w:p w14:paraId="6CFFBA29" w14:textId="77777777" w:rsidR="002725BF" w:rsidRDefault="002725BF" w:rsidP="002725BF"/>
    <w:p w14:paraId="6CF4CA8D" w14:textId="77777777" w:rsidR="002725BF" w:rsidRDefault="002725BF" w:rsidP="002725BF"/>
    <w:p w14:paraId="01A6EAF8" w14:textId="77777777" w:rsidR="002725BF" w:rsidRDefault="002725BF" w:rsidP="002725BF"/>
    <w:p w14:paraId="7E8D64D7" w14:textId="77777777" w:rsidR="002725BF" w:rsidRDefault="002725BF" w:rsidP="002725BF"/>
    <w:p w14:paraId="0BDE8DC3" w14:textId="77777777" w:rsidR="002725BF" w:rsidRDefault="002725BF" w:rsidP="002725BF"/>
    <w:p w14:paraId="04A48C70" w14:textId="77777777" w:rsidR="002725BF" w:rsidRDefault="002725BF" w:rsidP="002725BF"/>
    <w:p w14:paraId="6B34C41D" w14:textId="77777777" w:rsidR="002725BF" w:rsidRDefault="002725BF" w:rsidP="002725BF"/>
    <w:p w14:paraId="60CA7EDA" w14:textId="77777777" w:rsidR="002725BF" w:rsidRDefault="002725BF" w:rsidP="002725BF"/>
    <w:p w14:paraId="1A31F148" w14:textId="77777777" w:rsidR="002725BF" w:rsidRPr="002725BF" w:rsidRDefault="002725BF" w:rsidP="002725BF">
      <w:pPr>
        <w:ind w:left="0"/>
        <w:sectPr w:rsidR="002725BF" w:rsidRPr="002725BF" w:rsidSect="001E558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646FE5" w:rsidRPr="008A2AD9" w14:paraId="3CEECCEE" w14:textId="77777777" w:rsidTr="0024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9020F22" w14:textId="6CC88020" w:rsidR="00646FE5" w:rsidRPr="008A2AD9" w:rsidRDefault="00830130" w:rsidP="00241213">
            <w:pPr>
              <w:pStyle w:val="62QDNORMALEM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2F0B32C4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5BA75182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646FE5" w:rsidRPr="008A2AD9" w14:paraId="130F9216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3038A519" w14:textId="44AC2E01" w:rsidR="00646FE5" w:rsidRPr="008A2AD9" w:rsidRDefault="00830130" w:rsidP="00241213">
            <w:pPr>
              <w:pStyle w:val="62QDNORMALEMTABELA"/>
            </w:pPr>
            <w:r>
              <w:t>V1.0</w:t>
            </w:r>
          </w:p>
        </w:tc>
        <w:tc>
          <w:tcPr>
            <w:tcW w:w="1559" w:type="dxa"/>
          </w:tcPr>
          <w:p w14:paraId="0822735F" w14:textId="36DBBBF2" w:rsidR="00646FE5" w:rsidRPr="008A2AD9" w:rsidRDefault="009F21A0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</w:t>
            </w:r>
            <w:r w:rsidR="00646FE5" w:rsidRPr="008A2AD9">
              <w:t>/</w:t>
            </w:r>
            <w:r>
              <w:t>02</w:t>
            </w:r>
            <w:r w:rsidR="00646FE5" w:rsidRPr="008A2AD9">
              <w:t>/</w:t>
            </w:r>
            <w:r>
              <w:t>2026</w:t>
            </w:r>
          </w:p>
        </w:tc>
        <w:tc>
          <w:tcPr>
            <w:tcW w:w="4611" w:type="dxa"/>
          </w:tcPr>
          <w:p w14:paraId="2CB0BB56" w14:textId="0DFA72A9" w:rsidR="00646FE5" w:rsidRPr="008A2AD9" w:rsidRDefault="00830130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Primeira Revisão</w:t>
            </w:r>
          </w:p>
        </w:tc>
      </w:tr>
      <w:tr w:rsidR="00646FE5" w:rsidRPr="008A2AD9" w14:paraId="077851CE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764002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3267A24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CCA49A6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C7939C8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DE6FFEA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1F470B4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699461CF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2570A03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1AAA9F6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B47296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40BD82B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1E7FD47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CC05452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296FB9EA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E3BFDA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6ABF9F8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907251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2278661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15AFD99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6F180E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4592E01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7C46BC4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0B1901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253B9" w14:textId="5153275F" w:rsidR="00315FA9" w:rsidRDefault="00315FA9" w:rsidP="00241201">
      <w:pPr>
        <w:pStyle w:val="21QDCLIENTEDESIGNAODOPROJETO"/>
      </w:pPr>
    </w:p>
    <w:p w14:paraId="60199AC3" w14:textId="25A2A699" w:rsidR="00315FA9" w:rsidRPr="00315FA9" w:rsidRDefault="00315FA9" w:rsidP="00315FA9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51088A14" w14:textId="2120240E" w:rsidR="00A14519" w:rsidRPr="008A2AD9" w:rsidRDefault="00000000" w:rsidP="00241201">
      <w:pPr>
        <w:pStyle w:val="21QDCLIENTEDESIGNAODOPROJETO"/>
      </w:pPr>
      <w:sdt>
        <w:sdtPr>
          <w:alias w:val="Cliente"/>
          <w:tag w:val=""/>
          <w:id w:val="90525379"/>
          <w:lock w:val="sdtLocked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FA5E40">
            <w:t>MSET</w:t>
          </w:r>
        </w:sdtContent>
      </w:sdt>
    </w:p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4FA60E83" w14:textId="2335EA1E" w:rsidR="00A14519" w:rsidRPr="008A2AD9" w:rsidRDefault="00315810" w:rsidP="00241201">
          <w:pPr>
            <w:pStyle w:val="21QDCLIENTEDESIGNAODOPROJETO"/>
          </w:pPr>
          <w:r>
            <w:t>SÓCIOS / DIVISÃO DE INVESTIMENTOS E LUCROS</w:t>
          </w:r>
        </w:p>
      </w:sdtContent>
    </w:sdt>
    <w:p w14:paraId="30878AFC" w14:textId="5411FB31" w:rsidR="005B0F91" w:rsidRPr="008A2AD9" w:rsidRDefault="00000000" w:rsidP="00152629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B01D96">
            <w:t>Proposta</w:t>
          </w:r>
        </w:sdtContent>
      </w:sdt>
    </w:p>
    <w:p w14:paraId="5AEBC5C1" w14:textId="251E6083" w:rsidR="00594A7B" w:rsidRPr="008A2AD9" w:rsidRDefault="00000000" w:rsidP="00152629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42626A">
            <w:t>Administração &amp; Financeiro</w:t>
          </w:r>
        </w:sdtContent>
      </w:sdt>
    </w:p>
    <w:p w14:paraId="220E5FA5" w14:textId="2DA85A32" w:rsidR="00A14519" w:rsidRPr="008A2AD9" w:rsidRDefault="00000000" w:rsidP="00152629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A0387">
            <w:t>Rui Alves, José Silva e João castro</w:t>
          </w:r>
        </w:sdtContent>
      </w:sdt>
    </w:p>
    <w:p w14:paraId="1C781150" w14:textId="77777777" w:rsidR="001A0618" w:rsidRDefault="000817B3" w:rsidP="00ED0465">
      <w:pPr>
        <w:pStyle w:val="23QDTITULODOSNDICES"/>
        <w:ind w:left="0"/>
      </w:pPr>
      <w:bookmarkStart w:id="0" w:name="_Toc27191118"/>
      <w:bookmarkStart w:id="1" w:name="_Toc27205652"/>
      <w:r w:rsidRPr="008A2AD9">
        <w:t>ÍNDICE GERAL</w:t>
      </w:r>
      <w:bookmarkEnd w:id="0"/>
      <w:bookmarkEnd w:id="1"/>
    </w:p>
    <w:p w14:paraId="2D30E4FD" w14:textId="4250CC3E" w:rsidR="00ED0465" w:rsidRDefault="007A0387">
      <w:pPr>
        <w:pStyle w:val="TOC1"/>
        <w:tabs>
          <w:tab w:val="left" w:pos="440"/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lang w:eastAsia="x-none"/>
        </w:rPr>
        <w:fldChar w:fldCharType="begin"/>
      </w:r>
      <w:r>
        <w:rPr>
          <w:lang w:eastAsia="x-none"/>
        </w:rPr>
        <w:instrText xml:space="preserve"> TOC \o "1-3" \h \z \u </w:instrText>
      </w:r>
      <w:r>
        <w:rPr>
          <w:lang w:eastAsia="x-none"/>
        </w:rPr>
        <w:fldChar w:fldCharType="separate"/>
      </w:r>
      <w:hyperlink w:anchor="_Toc220726152" w:history="1">
        <w:r w:rsidR="00ED0465" w:rsidRPr="00FC32BC">
          <w:rPr>
            <w:rStyle w:val="Hyperlink"/>
            <w:noProof/>
          </w:rPr>
          <w:t>1</w:t>
        </w:r>
        <w:r w:rsidR="00ED0465"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="00ED0465" w:rsidRPr="00FC32BC">
          <w:rPr>
            <w:rStyle w:val="Hyperlink"/>
            <w:noProof/>
          </w:rPr>
          <w:t>Divisão de Quotas da empresa</w:t>
        </w:r>
        <w:r w:rsidR="00ED0465">
          <w:rPr>
            <w:noProof/>
            <w:webHidden/>
          </w:rPr>
          <w:tab/>
        </w:r>
        <w:r w:rsidR="00ED0465">
          <w:rPr>
            <w:noProof/>
            <w:webHidden/>
          </w:rPr>
          <w:fldChar w:fldCharType="begin"/>
        </w:r>
        <w:r w:rsidR="00ED0465">
          <w:rPr>
            <w:noProof/>
            <w:webHidden/>
          </w:rPr>
          <w:instrText xml:space="preserve"> PAGEREF _Toc220726152 \h </w:instrText>
        </w:r>
        <w:r w:rsidR="00ED0465">
          <w:rPr>
            <w:noProof/>
            <w:webHidden/>
          </w:rPr>
        </w:r>
        <w:r w:rsidR="00ED0465">
          <w:rPr>
            <w:noProof/>
            <w:webHidden/>
          </w:rPr>
          <w:fldChar w:fldCharType="separate"/>
        </w:r>
        <w:r w:rsidR="00ED0465">
          <w:rPr>
            <w:noProof/>
            <w:webHidden/>
          </w:rPr>
          <w:t>4</w:t>
        </w:r>
        <w:r w:rsidR="00ED0465">
          <w:rPr>
            <w:noProof/>
            <w:webHidden/>
          </w:rPr>
          <w:fldChar w:fldCharType="end"/>
        </w:r>
      </w:hyperlink>
    </w:p>
    <w:p w14:paraId="47CD9401" w14:textId="24B2C22E" w:rsidR="00ED0465" w:rsidRDefault="00ED0465">
      <w:pPr>
        <w:pStyle w:val="TOC1"/>
        <w:tabs>
          <w:tab w:val="left" w:pos="440"/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0726153" w:history="1">
        <w:r w:rsidRPr="00FC32BC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FC32BC">
          <w:rPr>
            <w:rStyle w:val="Hyperlink"/>
            <w:noProof/>
          </w:rPr>
          <w:t>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_Toc220726153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B3B8E4" w14:textId="624AE21D" w:rsidR="00ED0465" w:rsidRDefault="00ED0465">
      <w:pPr>
        <w:pStyle w:val="TOC1"/>
        <w:tabs>
          <w:tab w:val="left" w:pos="440"/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0726154" w:history="1">
        <w:r w:rsidRPr="00FC32BC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FC32BC">
          <w:rPr>
            <w:rStyle w:val="Hyperlink"/>
            <w:noProof/>
          </w:rPr>
          <w:t>ROYALTIES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_Toc220726154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C8C417" w14:textId="165C97A5" w:rsidR="00ED0465" w:rsidRDefault="00ED0465">
      <w:pPr>
        <w:pStyle w:val="TOC1"/>
        <w:tabs>
          <w:tab w:val="left" w:pos="440"/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0726155" w:history="1">
        <w:r w:rsidRPr="00FC32BC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FC32BC">
          <w:rPr>
            <w:rStyle w:val="Hyperlink"/>
            <w:noProof/>
          </w:rPr>
          <w:t>organograma e Investimento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_Toc220726155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178836" w14:textId="1D3E5270" w:rsidR="00ED0465" w:rsidRDefault="00ED0465">
      <w:pPr>
        <w:pStyle w:val="TOC2"/>
        <w:tabs>
          <w:tab w:val="left" w:pos="880"/>
          <w:tab w:val="right" w:leader="underscore" w:pos="8494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0726156" w:history="1">
        <w:r w:rsidRPr="00FC32BC">
          <w:rPr>
            <w:rStyle w:val="Hyperlink"/>
            <w:noProof/>
          </w:rPr>
          <w:t>4.1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FC32BC">
          <w:rPr>
            <w:rStyle w:val="Hyperlink"/>
            <w:noProof/>
          </w:rPr>
          <w:t>Organograma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_Toc220726156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D16227" w14:textId="7BD788DB" w:rsidR="00ED0465" w:rsidRDefault="00ED0465">
      <w:pPr>
        <w:pStyle w:val="TOC2"/>
        <w:tabs>
          <w:tab w:val="left" w:pos="880"/>
          <w:tab w:val="right" w:leader="underscore" w:pos="8494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0726157" w:history="1">
        <w:r w:rsidRPr="00FC32BC">
          <w:rPr>
            <w:rStyle w:val="Hyperlink"/>
            <w:noProof/>
          </w:rPr>
          <w:t>4.2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FC32BC">
          <w:rPr>
            <w:rStyle w:val="Hyperlink"/>
            <w:noProof/>
          </w:rPr>
          <w:t>Investimento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_Toc220726157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548BCE" w14:textId="12AF202D" w:rsidR="007A0387" w:rsidRPr="007A0387" w:rsidRDefault="007A0387" w:rsidP="007A0387">
      <w:pPr>
        <w:rPr>
          <w:lang w:eastAsia="x-none"/>
        </w:rPr>
      </w:pPr>
      <w:r>
        <w:rPr>
          <w:lang w:eastAsia="x-none"/>
        </w:rPr>
        <w:fldChar w:fldCharType="end"/>
      </w:r>
    </w:p>
    <w:p w14:paraId="606CF15E" w14:textId="67AB1A7A" w:rsidR="00ED0465" w:rsidRPr="008A2AD9" w:rsidRDefault="00ED0465" w:rsidP="00ED0465">
      <w:pPr>
        <w:pStyle w:val="23QDTITULODOSNDICES"/>
      </w:pPr>
      <w:bookmarkStart w:id="2" w:name="_Toc384118886"/>
      <w:bookmarkStart w:id="3" w:name="_Toc384118901"/>
      <w:bookmarkStart w:id="4" w:name="_Toc384119073"/>
      <w:bookmarkStart w:id="5" w:name="_Toc384119304"/>
      <w:bookmarkStart w:id="6" w:name="_Toc384119320"/>
      <w:bookmarkStart w:id="7" w:name="_Toc384120151"/>
      <w:bookmarkStart w:id="8" w:name="_Toc384120177"/>
      <w:bookmarkStart w:id="9" w:name="_Toc384378243"/>
      <w:bookmarkStart w:id="10" w:name="_Toc384385634"/>
      <w:bookmarkStart w:id="11" w:name="_Toc386629590"/>
      <w:bookmarkStart w:id="12" w:name="_Toc386630847"/>
    </w:p>
    <w:p w14:paraId="07258669" w14:textId="42F5915E" w:rsidR="0009414F" w:rsidRPr="008A2AD9" w:rsidRDefault="006C7AEC" w:rsidP="009D7485">
      <w:r w:rsidRPr="008A2AD9">
        <w:br w:type="page"/>
      </w:r>
    </w:p>
    <w:bookmarkEnd w:id="12" w:displacedByCustomXml="next"/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Start w:id="13" w:name="_Toc396821339" w:displacedByCustomXml="next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3BBEE857" w14:textId="3C9160C0" w:rsidR="009E624D" w:rsidRPr="008A2AD9" w:rsidRDefault="00FA5E40" w:rsidP="009E624D">
          <w:pPr>
            <w:pStyle w:val="21QDCLIENTEDESIGNAODOPROJETO"/>
          </w:pPr>
          <w:r>
            <w:t>MSET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5E41545" w14:textId="2C341759" w:rsidR="009E624D" w:rsidRPr="008A2AD9" w:rsidRDefault="00315810" w:rsidP="009E624D">
          <w:pPr>
            <w:pStyle w:val="21QDCLIENTEDESIGNAODOPROJETO"/>
          </w:pPr>
          <w:r>
            <w:t>SÓCIOS / DIVISÃO DE INVESTIMENTOS E LUCROS</w:t>
          </w:r>
        </w:p>
      </w:sdtContent>
    </w:sdt>
    <w:p w14:paraId="3A10AC5E" w14:textId="5668D995" w:rsidR="009E624D" w:rsidRPr="008A2AD9" w:rsidRDefault="00000000" w:rsidP="009E624D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B01D96">
            <w:t>Proposta</w:t>
          </w:r>
        </w:sdtContent>
      </w:sdt>
    </w:p>
    <w:p w14:paraId="2CB163BF" w14:textId="379E349C" w:rsidR="009E624D" w:rsidRPr="008A2AD9" w:rsidRDefault="00000000" w:rsidP="009E624D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42626A">
            <w:t>Administração &amp; Financeiro</w:t>
          </w:r>
        </w:sdtContent>
      </w:sdt>
    </w:p>
    <w:p w14:paraId="2C4C68CF" w14:textId="40E3D5B9" w:rsidR="009E624D" w:rsidRPr="008A2AD9" w:rsidRDefault="00000000" w:rsidP="009E624D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A0387">
            <w:t>Rui Alves, José Silva e João castro</w:t>
          </w:r>
        </w:sdtContent>
      </w:sdt>
    </w:p>
    <w:p w14:paraId="0A5D9F8D" w14:textId="7BCA78EB" w:rsidR="00747170" w:rsidRPr="008A2AD9" w:rsidRDefault="005B04E1" w:rsidP="00615A9E">
      <w:pPr>
        <w:pStyle w:val="Heading1"/>
      </w:pPr>
      <w:bookmarkStart w:id="14" w:name="_Toc220726152"/>
      <w:bookmarkStart w:id="15" w:name="_Toc202931992"/>
      <w:bookmarkStart w:id="16" w:name="_Toc123657936"/>
      <w:bookmarkStart w:id="17" w:name="_Toc27205655"/>
      <w:bookmarkStart w:id="18" w:name="_Toc27191119"/>
      <w:bookmarkEnd w:id="13"/>
      <w:r>
        <w:t>Divisão de Quotas da empresa</w:t>
      </w:r>
      <w:bookmarkEnd w:id="14"/>
    </w:p>
    <w:p w14:paraId="5322F940" w14:textId="2A6B206E" w:rsidR="005B04E1" w:rsidRDefault="00220A69" w:rsidP="00B17F71">
      <w:r w:rsidRPr="00C1214A">
        <w:rPr>
          <w:highlight w:val="yellow"/>
        </w:rPr>
        <w:t xml:space="preserve">Divisão de </w:t>
      </w:r>
      <w:r w:rsidRPr="00C1214A">
        <w:rPr>
          <w:b/>
          <w:bCs/>
          <w:highlight w:val="yellow"/>
        </w:rPr>
        <w:t>quotas</w:t>
      </w:r>
      <w:r w:rsidRPr="00C1214A">
        <w:rPr>
          <w:highlight w:val="yellow"/>
        </w:rPr>
        <w:t xml:space="preserve"> da empresa vai ser feita de igual forma para todos os </w:t>
      </w:r>
      <w:r w:rsidRPr="00C1214A">
        <w:rPr>
          <w:b/>
          <w:bCs/>
          <w:highlight w:val="yellow"/>
        </w:rPr>
        <w:t>sócios</w:t>
      </w:r>
      <w:r w:rsidRPr="00C1214A">
        <w:rPr>
          <w:highlight w:val="yellow"/>
        </w:rPr>
        <w:t xml:space="preserve"> </w:t>
      </w:r>
      <w:r w:rsidRPr="00C1214A">
        <w:rPr>
          <w:b/>
          <w:bCs/>
          <w:highlight w:val="yellow"/>
        </w:rPr>
        <w:t>investidores</w:t>
      </w:r>
      <w:r w:rsidRPr="00C1214A">
        <w:rPr>
          <w:highlight w:val="yellow"/>
        </w:rPr>
        <w:t xml:space="preserve">, sendo eles </w:t>
      </w:r>
      <w:r w:rsidR="001910BE" w:rsidRPr="00C1214A">
        <w:rPr>
          <w:b/>
          <w:bCs/>
          <w:highlight w:val="yellow"/>
        </w:rPr>
        <w:t xml:space="preserve">Mateus </w:t>
      </w:r>
      <w:proofErr w:type="spellStart"/>
      <w:r w:rsidR="001910BE" w:rsidRPr="00C1214A">
        <w:rPr>
          <w:b/>
          <w:bCs/>
          <w:highlight w:val="yellow"/>
        </w:rPr>
        <w:t>Rocchi</w:t>
      </w:r>
      <w:proofErr w:type="spellEnd"/>
      <w:r w:rsidR="001910BE" w:rsidRPr="00C1214A">
        <w:rPr>
          <w:highlight w:val="yellow"/>
        </w:rPr>
        <w:t xml:space="preserve">, </w:t>
      </w:r>
      <w:r w:rsidR="002A51FD" w:rsidRPr="00C1214A">
        <w:rPr>
          <w:b/>
          <w:bCs/>
          <w:highlight w:val="yellow"/>
        </w:rPr>
        <w:t>Henrique Carneiro, José Silva, Rui Alves, Rodrigo Capelas, João Castro</w:t>
      </w:r>
      <w:r w:rsidR="002A51FD" w:rsidRPr="00C1214A">
        <w:rPr>
          <w:highlight w:val="yellow"/>
        </w:rPr>
        <w:t xml:space="preserve">, os cais </w:t>
      </w:r>
      <w:r w:rsidR="00307AFB" w:rsidRPr="00C1214A">
        <w:rPr>
          <w:highlight w:val="yellow"/>
        </w:rPr>
        <w:t xml:space="preserve">ficam a deter </w:t>
      </w:r>
      <w:r w:rsidR="00615345" w:rsidRPr="00C1214A">
        <w:rPr>
          <w:highlight w:val="yellow"/>
        </w:rPr>
        <w:t>16,66% da mesma</w:t>
      </w:r>
      <w:r w:rsidR="002D43CF" w:rsidRPr="00C1214A">
        <w:rPr>
          <w:highlight w:val="yellow"/>
        </w:rPr>
        <w:t>.</w:t>
      </w:r>
    </w:p>
    <w:p w14:paraId="63DD9C98" w14:textId="77777777" w:rsidR="00377125" w:rsidRPr="002A51FD" w:rsidRDefault="00377125" w:rsidP="00B17F71"/>
    <w:p w14:paraId="29920C23" w14:textId="07D2BA46" w:rsidR="005B04E1" w:rsidRDefault="002F3160" w:rsidP="00013A36">
      <w:pPr>
        <w:pStyle w:val="Heading1"/>
      </w:pPr>
      <w:bookmarkStart w:id="19" w:name="_Toc220726153"/>
      <w:r>
        <w:t>Serviços</w:t>
      </w:r>
      <w:bookmarkEnd w:id="19"/>
    </w:p>
    <w:p w14:paraId="2BE9FB9F" w14:textId="1F7584A9" w:rsidR="004A39CF" w:rsidRDefault="00725109" w:rsidP="00241F48">
      <w:r w:rsidRPr="008A2AD9">
        <w:t xml:space="preserve"> </w:t>
      </w:r>
      <w:r w:rsidR="002D43CF" w:rsidRPr="00C1214A">
        <w:rPr>
          <w:highlight w:val="yellow"/>
        </w:rPr>
        <w:t xml:space="preserve">Todos os </w:t>
      </w:r>
      <w:r w:rsidR="002D43CF" w:rsidRPr="00C1214A">
        <w:rPr>
          <w:b/>
          <w:bCs/>
          <w:highlight w:val="yellow"/>
        </w:rPr>
        <w:t>serviços</w:t>
      </w:r>
      <w:r w:rsidR="002D43CF" w:rsidRPr="00C1214A">
        <w:rPr>
          <w:highlight w:val="yellow"/>
        </w:rPr>
        <w:t xml:space="preserve"> vão ser feitos por </w:t>
      </w:r>
      <w:r w:rsidR="002D43CF" w:rsidRPr="00C1214A">
        <w:rPr>
          <w:b/>
          <w:bCs/>
          <w:highlight w:val="yellow"/>
        </w:rPr>
        <w:t>recibo</w:t>
      </w:r>
      <w:r w:rsidR="002D43CF" w:rsidRPr="00C1214A">
        <w:rPr>
          <w:highlight w:val="yellow"/>
        </w:rPr>
        <w:t xml:space="preserve"> </w:t>
      </w:r>
      <w:r w:rsidR="002D43CF" w:rsidRPr="00C1214A">
        <w:rPr>
          <w:b/>
          <w:bCs/>
          <w:highlight w:val="yellow"/>
        </w:rPr>
        <w:t>de outros</w:t>
      </w:r>
      <w:r w:rsidR="002D43CF" w:rsidRPr="00C1214A">
        <w:rPr>
          <w:highlight w:val="yellow"/>
        </w:rPr>
        <w:t xml:space="preserve"> sendo o pagamento feito </w:t>
      </w:r>
      <w:r w:rsidR="004A39CF" w:rsidRPr="00C1214A">
        <w:rPr>
          <w:highlight w:val="yellow"/>
        </w:rPr>
        <w:t>pelas</w:t>
      </w:r>
      <w:r w:rsidR="002D43CF" w:rsidRPr="00C1214A">
        <w:rPr>
          <w:highlight w:val="yellow"/>
        </w:rPr>
        <w:t xml:space="preserve"> horas de trabalho do colaborador ou colaboradores que as executarão</w:t>
      </w:r>
      <w:r w:rsidR="004A39CF" w:rsidRPr="00C1214A">
        <w:rPr>
          <w:highlight w:val="yellow"/>
        </w:rPr>
        <w:t>.</w:t>
      </w:r>
    </w:p>
    <w:p w14:paraId="69C5C999" w14:textId="47CD585F" w:rsidR="00241F48" w:rsidRDefault="00377125" w:rsidP="00241F48">
      <w:pPr>
        <w:ind w:left="0"/>
      </w:pPr>
      <w:r>
        <w:tab/>
      </w:r>
    </w:p>
    <w:p w14:paraId="34EF8337" w14:textId="0337A2A1" w:rsidR="00241F48" w:rsidRDefault="00241F48" w:rsidP="00241F48">
      <w:pPr>
        <w:pStyle w:val="Heading1"/>
      </w:pPr>
      <w:bookmarkStart w:id="20" w:name="_Toc220726154"/>
      <w:r>
        <w:t>ROYAL</w:t>
      </w:r>
      <w:r w:rsidR="00437D6B">
        <w:t>TIES</w:t>
      </w:r>
      <w:bookmarkEnd w:id="20"/>
    </w:p>
    <w:p w14:paraId="10650283" w14:textId="7587B51F" w:rsidR="00531447" w:rsidRDefault="00241F48" w:rsidP="00531447">
      <w:r w:rsidRPr="008A2AD9">
        <w:t xml:space="preserve"> </w:t>
      </w:r>
      <w:r w:rsidR="00437D6B" w:rsidRPr="00C1214A">
        <w:rPr>
          <w:highlight w:val="yellow"/>
        </w:rPr>
        <w:t xml:space="preserve">Os </w:t>
      </w:r>
      <w:r w:rsidR="00437D6B" w:rsidRPr="00C1214A">
        <w:rPr>
          <w:b/>
          <w:bCs/>
          <w:highlight w:val="yellow"/>
        </w:rPr>
        <w:t>royalties</w:t>
      </w:r>
      <w:r w:rsidR="00437D6B" w:rsidRPr="00C1214A">
        <w:rPr>
          <w:highlight w:val="yellow"/>
        </w:rPr>
        <w:t xml:space="preserve"> vão ser divididos consoante o </w:t>
      </w:r>
      <w:r w:rsidR="00437D6B" w:rsidRPr="00C1214A">
        <w:rPr>
          <w:b/>
          <w:bCs/>
          <w:highlight w:val="yellow"/>
        </w:rPr>
        <w:t xml:space="preserve">investimento inicial </w:t>
      </w:r>
      <w:r w:rsidR="00437D6B" w:rsidRPr="00C1214A">
        <w:rPr>
          <w:highlight w:val="yellow"/>
        </w:rPr>
        <w:t>de cada sócio investidor</w:t>
      </w:r>
      <w:r w:rsidR="00B05813" w:rsidRPr="00C1214A">
        <w:rPr>
          <w:highlight w:val="yellow"/>
        </w:rPr>
        <w:t>, tendo apenas efeito após um ano da formação da organização</w:t>
      </w:r>
      <w:r w:rsidR="00B05813">
        <w:t xml:space="preserve"> </w:t>
      </w:r>
    </w:p>
    <w:p w14:paraId="6965E69D" w14:textId="5D714AC3" w:rsidR="00531447" w:rsidRDefault="00531447" w:rsidP="00531447">
      <w:r>
        <w:t xml:space="preserve">Divisão em % dos </w:t>
      </w:r>
      <w:r w:rsidRPr="007A0387">
        <w:rPr>
          <w:b/>
          <w:bCs/>
        </w:rPr>
        <w:t>royal</w:t>
      </w:r>
      <w:r w:rsidR="00F6719B" w:rsidRPr="007A0387">
        <w:rPr>
          <w:b/>
          <w:bCs/>
        </w:rPr>
        <w:t>t</w:t>
      </w:r>
      <w:r w:rsidRPr="007A0387">
        <w:rPr>
          <w:b/>
          <w:bCs/>
        </w:rPr>
        <w:t>ies</w:t>
      </w:r>
      <w:r w:rsidR="00041EC7">
        <w:t>: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2123"/>
        <w:gridCol w:w="2123"/>
        <w:gridCol w:w="2837"/>
        <w:gridCol w:w="1559"/>
      </w:tblGrid>
      <w:tr w:rsidR="00F1580C" w:rsidRPr="00307E46" w14:paraId="53AB0BF3" w14:textId="77777777" w:rsidTr="00F1580C">
        <w:tc>
          <w:tcPr>
            <w:tcW w:w="2123" w:type="dxa"/>
          </w:tcPr>
          <w:p w14:paraId="0EA8BBE3" w14:textId="6C97E57D" w:rsidR="00F1580C" w:rsidRPr="00D24947" w:rsidRDefault="00F1580C" w:rsidP="00F1580C">
            <w:pPr>
              <w:ind w:left="0"/>
              <w:jc w:val="center"/>
              <w:rPr>
                <w:b/>
                <w:bCs/>
              </w:rPr>
            </w:pPr>
            <w:r w:rsidRPr="00D24947">
              <w:rPr>
                <w:b/>
                <w:bCs/>
              </w:rPr>
              <w:t>Nomes</w:t>
            </w:r>
          </w:p>
        </w:tc>
        <w:tc>
          <w:tcPr>
            <w:tcW w:w="2123" w:type="dxa"/>
          </w:tcPr>
          <w:p w14:paraId="7A3C9D32" w14:textId="4A2A8716" w:rsidR="00F1580C" w:rsidRPr="00D24947" w:rsidRDefault="00F1580C" w:rsidP="00F1580C">
            <w:pPr>
              <w:ind w:left="0"/>
              <w:jc w:val="center"/>
              <w:rPr>
                <w:b/>
                <w:bCs/>
              </w:rPr>
            </w:pPr>
            <w:r w:rsidRPr="00D24947">
              <w:rPr>
                <w:b/>
                <w:bCs/>
              </w:rPr>
              <w:t>Investimento inicial</w:t>
            </w:r>
          </w:p>
        </w:tc>
        <w:tc>
          <w:tcPr>
            <w:tcW w:w="2837" w:type="dxa"/>
          </w:tcPr>
          <w:p w14:paraId="02678E0A" w14:textId="01A2700B" w:rsidR="00F1580C" w:rsidRPr="00D24947" w:rsidRDefault="00F1580C" w:rsidP="00F1580C">
            <w:pPr>
              <w:ind w:left="0"/>
              <w:jc w:val="center"/>
              <w:rPr>
                <w:b/>
                <w:bCs/>
              </w:rPr>
            </w:pPr>
            <w:r w:rsidRPr="00D24947">
              <w:rPr>
                <w:b/>
                <w:bCs/>
              </w:rPr>
              <w:t>Percentagem dos lucros</w:t>
            </w:r>
          </w:p>
        </w:tc>
        <w:tc>
          <w:tcPr>
            <w:tcW w:w="1559" w:type="dxa"/>
          </w:tcPr>
          <w:p w14:paraId="59C0C74F" w14:textId="19BC0E44" w:rsidR="00F1580C" w:rsidRPr="00D24947" w:rsidRDefault="00F1580C" w:rsidP="00F1580C">
            <w:pPr>
              <w:ind w:left="0"/>
              <w:jc w:val="center"/>
              <w:rPr>
                <w:b/>
                <w:bCs/>
              </w:rPr>
            </w:pPr>
            <w:r w:rsidRPr="00D24947">
              <w:rPr>
                <w:b/>
                <w:bCs/>
              </w:rPr>
              <w:t>Lucros em €</w:t>
            </w:r>
          </w:p>
        </w:tc>
      </w:tr>
      <w:tr w:rsidR="00F1580C" w:rsidRPr="00307E46" w14:paraId="7E97396F" w14:textId="77777777" w:rsidTr="00F1580C">
        <w:tc>
          <w:tcPr>
            <w:tcW w:w="2123" w:type="dxa"/>
          </w:tcPr>
          <w:p w14:paraId="7150CBC2" w14:textId="77777777" w:rsidR="00F1580C" w:rsidRPr="00307E46" w:rsidRDefault="00F1580C" w:rsidP="00F1580C">
            <w:pPr>
              <w:ind w:left="0"/>
              <w:jc w:val="center"/>
            </w:pPr>
            <w:r w:rsidRPr="00307E46">
              <w:t xml:space="preserve">Mateus </w:t>
            </w:r>
            <w:proofErr w:type="spellStart"/>
            <w:r w:rsidRPr="00307E46">
              <w:t>Rocchi</w:t>
            </w:r>
            <w:proofErr w:type="spellEnd"/>
          </w:p>
        </w:tc>
        <w:tc>
          <w:tcPr>
            <w:tcW w:w="2123" w:type="dxa"/>
          </w:tcPr>
          <w:p w14:paraId="43A5C7DD" w14:textId="7729EF12" w:rsidR="00F1580C" w:rsidRPr="00D24947" w:rsidRDefault="00F1580C" w:rsidP="00F1580C">
            <w:pPr>
              <w:ind w:left="0"/>
              <w:jc w:val="right"/>
            </w:pPr>
            <w:r w:rsidRPr="00D24947">
              <w:t>10 000,00 €</w:t>
            </w:r>
          </w:p>
        </w:tc>
        <w:tc>
          <w:tcPr>
            <w:tcW w:w="2837" w:type="dxa"/>
          </w:tcPr>
          <w:p w14:paraId="49F142D3" w14:textId="77777777" w:rsidR="00F1580C" w:rsidRPr="00D24947" w:rsidRDefault="00F1580C" w:rsidP="00F1580C">
            <w:pPr>
              <w:ind w:left="0"/>
              <w:jc w:val="right"/>
            </w:pPr>
            <w:r w:rsidRPr="00D24947">
              <w:t>52%</w:t>
            </w:r>
          </w:p>
        </w:tc>
        <w:tc>
          <w:tcPr>
            <w:tcW w:w="1559" w:type="dxa"/>
          </w:tcPr>
          <w:p w14:paraId="479D74D0" w14:textId="194CCB7F" w:rsidR="00F1580C" w:rsidRPr="00D24947" w:rsidRDefault="00F1580C" w:rsidP="00F1580C">
            <w:pPr>
              <w:ind w:left="0"/>
              <w:jc w:val="right"/>
            </w:pPr>
            <w:r w:rsidRPr="00D24947">
              <w:t>25,78 €</w:t>
            </w:r>
          </w:p>
        </w:tc>
      </w:tr>
      <w:tr w:rsidR="00F1580C" w:rsidRPr="00307E46" w14:paraId="6232DB56" w14:textId="77777777" w:rsidTr="00F1580C">
        <w:tc>
          <w:tcPr>
            <w:tcW w:w="2123" w:type="dxa"/>
          </w:tcPr>
          <w:p w14:paraId="0A834A6B" w14:textId="77777777" w:rsidR="00F1580C" w:rsidRPr="00307E46" w:rsidRDefault="00F1580C" w:rsidP="00F1580C">
            <w:pPr>
              <w:ind w:left="0"/>
              <w:jc w:val="center"/>
            </w:pPr>
            <w:r w:rsidRPr="00307E46">
              <w:t>Henrique Carneiro</w:t>
            </w:r>
          </w:p>
        </w:tc>
        <w:tc>
          <w:tcPr>
            <w:tcW w:w="2123" w:type="dxa"/>
          </w:tcPr>
          <w:p w14:paraId="69CA9E58" w14:textId="319A338F" w:rsidR="00F1580C" w:rsidRPr="00D24947" w:rsidRDefault="00F1580C" w:rsidP="00F1580C">
            <w:pPr>
              <w:ind w:left="0"/>
              <w:jc w:val="right"/>
            </w:pPr>
            <w:r w:rsidRPr="00D24947">
              <w:t>7 500,00 €</w:t>
            </w:r>
          </w:p>
        </w:tc>
        <w:tc>
          <w:tcPr>
            <w:tcW w:w="2837" w:type="dxa"/>
          </w:tcPr>
          <w:p w14:paraId="1D298E02" w14:textId="77777777" w:rsidR="00F1580C" w:rsidRPr="00D24947" w:rsidRDefault="00F1580C" w:rsidP="00F1580C">
            <w:pPr>
              <w:ind w:left="0"/>
              <w:jc w:val="right"/>
            </w:pPr>
            <w:r w:rsidRPr="00D24947">
              <w:t>39%</w:t>
            </w:r>
          </w:p>
        </w:tc>
        <w:tc>
          <w:tcPr>
            <w:tcW w:w="1559" w:type="dxa"/>
          </w:tcPr>
          <w:p w14:paraId="5E3995C0" w14:textId="62805CF6" w:rsidR="00F1580C" w:rsidRPr="00D24947" w:rsidRDefault="00F1580C" w:rsidP="00F1580C">
            <w:pPr>
              <w:ind w:left="0"/>
              <w:jc w:val="right"/>
            </w:pPr>
            <w:r w:rsidRPr="00D24947">
              <w:t>19,34 €</w:t>
            </w:r>
          </w:p>
        </w:tc>
      </w:tr>
      <w:tr w:rsidR="00F1580C" w:rsidRPr="00307E46" w14:paraId="40047266" w14:textId="77777777" w:rsidTr="00F1580C">
        <w:tc>
          <w:tcPr>
            <w:tcW w:w="2123" w:type="dxa"/>
          </w:tcPr>
          <w:p w14:paraId="5415645B" w14:textId="77777777" w:rsidR="00F1580C" w:rsidRPr="00307E46" w:rsidRDefault="00F1580C" w:rsidP="00F1580C">
            <w:pPr>
              <w:ind w:left="0"/>
              <w:jc w:val="center"/>
            </w:pPr>
            <w:r w:rsidRPr="00307E46">
              <w:t>José Silva</w:t>
            </w:r>
          </w:p>
        </w:tc>
        <w:tc>
          <w:tcPr>
            <w:tcW w:w="2123" w:type="dxa"/>
          </w:tcPr>
          <w:p w14:paraId="53B7E966" w14:textId="1D2A8C9C" w:rsidR="00F1580C" w:rsidRPr="00D24947" w:rsidRDefault="00F1580C" w:rsidP="00F1580C">
            <w:pPr>
              <w:ind w:left="0"/>
              <w:jc w:val="right"/>
            </w:pPr>
            <w:r w:rsidRPr="00D24947">
              <w:t>500,00 €</w:t>
            </w:r>
          </w:p>
        </w:tc>
        <w:tc>
          <w:tcPr>
            <w:tcW w:w="2837" w:type="dxa"/>
          </w:tcPr>
          <w:p w14:paraId="5181CEF0" w14:textId="77777777" w:rsidR="00F1580C" w:rsidRPr="00D24947" w:rsidRDefault="00F1580C" w:rsidP="00F1580C">
            <w:pPr>
              <w:ind w:left="0"/>
              <w:jc w:val="right"/>
            </w:pPr>
            <w:r w:rsidRPr="00D24947">
              <w:t>3%</w:t>
            </w:r>
          </w:p>
        </w:tc>
        <w:tc>
          <w:tcPr>
            <w:tcW w:w="1559" w:type="dxa"/>
          </w:tcPr>
          <w:p w14:paraId="7BECA1B4" w14:textId="157C7865" w:rsidR="00F1580C" w:rsidRPr="00D24947" w:rsidRDefault="00F1580C" w:rsidP="00F1580C">
            <w:pPr>
              <w:ind w:left="0"/>
              <w:jc w:val="right"/>
            </w:pPr>
            <w:r w:rsidRPr="00D24947">
              <w:t>1,29 €</w:t>
            </w:r>
          </w:p>
        </w:tc>
      </w:tr>
      <w:tr w:rsidR="00F1580C" w:rsidRPr="00307E46" w14:paraId="4C279455" w14:textId="77777777" w:rsidTr="00F1580C">
        <w:tc>
          <w:tcPr>
            <w:tcW w:w="2123" w:type="dxa"/>
          </w:tcPr>
          <w:p w14:paraId="05A57E36" w14:textId="77777777" w:rsidR="00F1580C" w:rsidRPr="00307E46" w:rsidRDefault="00F1580C" w:rsidP="00F1580C">
            <w:pPr>
              <w:ind w:left="0"/>
              <w:jc w:val="center"/>
            </w:pPr>
            <w:r w:rsidRPr="00307E46">
              <w:t>Rui Alves</w:t>
            </w:r>
          </w:p>
        </w:tc>
        <w:tc>
          <w:tcPr>
            <w:tcW w:w="2123" w:type="dxa"/>
          </w:tcPr>
          <w:p w14:paraId="38E79836" w14:textId="61ADB4A3" w:rsidR="00F1580C" w:rsidRPr="00D24947" w:rsidRDefault="00F1580C" w:rsidP="00F1580C">
            <w:pPr>
              <w:ind w:left="0"/>
              <w:jc w:val="right"/>
            </w:pPr>
            <w:r w:rsidRPr="00D24947">
              <w:t>600,00 €</w:t>
            </w:r>
          </w:p>
        </w:tc>
        <w:tc>
          <w:tcPr>
            <w:tcW w:w="2837" w:type="dxa"/>
          </w:tcPr>
          <w:p w14:paraId="27C72B1B" w14:textId="77777777" w:rsidR="00F1580C" w:rsidRPr="00D24947" w:rsidRDefault="00F1580C" w:rsidP="00F1580C">
            <w:pPr>
              <w:ind w:left="0"/>
              <w:jc w:val="right"/>
            </w:pPr>
            <w:r w:rsidRPr="00D24947">
              <w:t>3%</w:t>
            </w:r>
          </w:p>
        </w:tc>
        <w:tc>
          <w:tcPr>
            <w:tcW w:w="1559" w:type="dxa"/>
          </w:tcPr>
          <w:p w14:paraId="1ECD7C55" w14:textId="3C1C41BD" w:rsidR="00F1580C" w:rsidRPr="00D24947" w:rsidRDefault="00F1580C" w:rsidP="00F1580C">
            <w:pPr>
              <w:ind w:left="0"/>
              <w:jc w:val="right"/>
            </w:pPr>
            <w:r w:rsidRPr="00D24947">
              <w:t>1,55 €</w:t>
            </w:r>
          </w:p>
        </w:tc>
      </w:tr>
      <w:tr w:rsidR="00F1580C" w:rsidRPr="00307E46" w14:paraId="7DEA8B4F" w14:textId="77777777" w:rsidTr="00F1580C">
        <w:tc>
          <w:tcPr>
            <w:tcW w:w="2123" w:type="dxa"/>
          </w:tcPr>
          <w:p w14:paraId="25725759" w14:textId="77777777" w:rsidR="00F1580C" w:rsidRPr="00307E46" w:rsidRDefault="00F1580C" w:rsidP="00F1580C">
            <w:pPr>
              <w:ind w:left="0"/>
              <w:jc w:val="center"/>
            </w:pPr>
            <w:r w:rsidRPr="00307E46">
              <w:t>Rodrigo Capelas</w:t>
            </w:r>
          </w:p>
        </w:tc>
        <w:tc>
          <w:tcPr>
            <w:tcW w:w="2123" w:type="dxa"/>
          </w:tcPr>
          <w:p w14:paraId="2E8DBC56" w14:textId="24ABEF72" w:rsidR="00F1580C" w:rsidRPr="00D24947" w:rsidRDefault="00F1580C" w:rsidP="00F1580C">
            <w:pPr>
              <w:ind w:left="0"/>
              <w:jc w:val="right"/>
            </w:pPr>
            <w:r w:rsidRPr="00D24947">
              <w:t>300,00 €</w:t>
            </w:r>
          </w:p>
        </w:tc>
        <w:tc>
          <w:tcPr>
            <w:tcW w:w="2837" w:type="dxa"/>
          </w:tcPr>
          <w:p w14:paraId="0E7F0244" w14:textId="77777777" w:rsidR="00F1580C" w:rsidRPr="00D24947" w:rsidRDefault="00F1580C" w:rsidP="00F1580C">
            <w:pPr>
              <w:ind w:left="0"/>
              <w:jc w:val="right"/>
            </w:pPr>
            <w:r w:rsidRPr="00D24947">
              <w:t>2%</w:t>
            </w:r>
          </w:p>
        </w:tc>
        <w:tc>
          <w:tcPr>
            <w:tcW w:w="1559" w:type="dxa"/>
          </w:tcPr>
          <w:p w14:paraId="3986A812" w14:textId="718BCD2A" w:rsidR="00F1580C" w:rsidRPr="00D24947" w:rsidRDefault="00F1580C" w:rsidP="00F1580C">
            <w:pPr>
              <w:ind w:left="0"/>
              <w:jc w:val="right"/>
            </w:pPr>
            <w:r w:rsidRPr="00D24947">
              <w:t>0,77 €</w:t>
            </w:r>
          </w:p>
        </w:tc>
      </w:tr>
      <w:tr w:rsidR="00F1580C" w:rsidRPr="00307E46" w14:paraId="7A633F53" w14:textId="77777777" w:rsidTr="00F1580C">
        <w:tc>
          <w:tcPr>
            <w:tcW w:w="2123" w:type="dxa"/>
          </w:tcPr>
          <w:p w14:paraId="29EF4E8F" w14:textId="77777777" w:rsidR="00F1580C" w:rsidRPr="00307E46" w:rsidRDefault="00F1580C" w:rsidP="00F1580C">
            <w:pPr>
              <w:ind w:left="0"/>
              <w:jc w:val="center"/>
            </w:pPr>
            <w:r w:rsidRPr="00307E46">
              <w:t>João Castro</w:t>
            </w:r>
          </w:p>
        </w:tc>
        <w:tc>
          <w:tcPr>
            <w:tcW w:w="2123" w:type="dxa"/>
          </w:tcPr>
          <w:p w14:paraId="5CA59D56" w14:textId="19D668DD" w:rsidR="00F1580C" w:rsidRPr="00D24947" w:rsidRDefault="00F1580C" w:rsidP="00F1580C">
            <w:pPr>
              <w:ind w:left="0"/>
              <w:jc w:val="right"/>
            </w:pPr>
            <w:r w:rsidRPr="00D24947">
              <w:t>300,00 €</w:t>
            </w:r>
          </w:p>
        </w:tc>
        <w:tc>
          <w:tcPr>
            <w:tcW w:w="2837" w:type="dxa"/>
          </w:tcPr>
          <w:p w14:paraId="5891E0D4" w14:textId="77777777" w:rsidR="00F1580C" w:rsidRPr="00D24947" w:rsidRDefault="00F1580C" w:rsidP="00F1580C">
            <w:pPr>
              <w:ind w:left="0"/>
              <w:jc w:val="right"/>
            </w:pPr>
            <w:r w:rsidRPr="00D24947">
              <w:t>2%</w:t>
            </w:r>
          </w:p>
        </w:tc>
        <w:tc>
          <w:tcPr>
            <w:tcW w:w="1559" w:type="dxa"/>
          </w:tcPr>
          <w:p w14:paraId="6F6B1721" w14:textId="773919E0" w:rsidR="00F1580C" w:rsidRPr="00D24947" w:rsidRDefault="00F1580C" w:rsidP="00F1580C">
            <w:pPr>
              <w:ind w:left="0"/>
              <w:jc w:val="right"/>
            </w:pPr>
            <w:r w:rsidRPr="00D24947">
              <w:t>0,77 €</w:t>
            </w:r>
          </w:p>
        </w:tc>
      </w:tr>
      <w:tr w:rsidR="00F1580C" w:rsidRPr="00307E46" w14:paraId="3EF00C9E" w14:textId="77777777" w:rsidTr="00F1580C">
        <w:tc>
          <w:tcPr>
            <w:tcW w:w="4246" w:type="dxa"/>
            <w:gridSpan w:val="2"/>
          </w:tcPr>
          <w:p w14:paraId="197B8F65" w14:textId="2EE8A32B" w:rsidR="00F1580C" w:rsidRPr="00307E46" w:rsidRDefault="00F1580C" w:rsidP="00F1580C">
            <w:pPr>
              <w:ind w:left="0"/>
              <w:jc w:val="right"/>
            </w:pPr>
            <w:r w:rsidRPr="005465EC">
              <w:rPr>
                <w:b/>
                <w:bCs/>
              </w:rPr>
              <w:t>TOTAL</w:t>
            </w:r>
            <w:r w:rsidRPr="00307E46">
              <w:t>:</w:t>
            </w:r>
          </w:p>
        </w:tc>
        <w:tc>
          <w:tcPr>
            <w:tcW w:w="2837" w:type="dxa"/>
          </w:tcPr>
          <w:p w14:paraId="3438C3B3" w14:textId="77777777" w:rsidR="00F1580C" w:rsidRPr="00307E46" w:rsidRDefault="00F1580C" w:rsidP="00F1580C">
            <w:pPr>
              <w:ind w:left="0"/>
              <w:jc w:val="right"/>
            </w:pPr>
            <w:r w:rsidRPr="00307E46">
              <w:t>100%</w:t>
            </w:r>
          </w:p>
        </w:tc>
        <w:tc>
          <w:tcPr>
            <w:tcW w:w="1559" w:type="dxa"/>
          </w:tcPr>
          <w:p w14:paraId="00B871BD" w14:textId="09D61049" w:rsidR="00F1580C" w:rsidRPr="00307E46" w:rsidRDefault="00F1580C" w:rsidP="00F1580C">
            <w:pPr>
              <w:keepNext/>
              <w:ind w:left="0"/>
              <w:jc w:val="right"/>
            </w:pPr>
            <w:r w:rsidRPr="00307E46">
              <w:t>49,50 €</w:t>
            </w:r>
          </w:p>
        </w:tc>
      </w:tr>
    </w:tbl>
    <w:p w14:paraId="7774FAB4" w14:textId="381F248D" w:rsidR="000233C6" w:rsidRDefault="000233C6" w:rsidP="000233C6">
      <w:pPr>
        <w:pStyle w:val="Caption"/>
      </w:pPr>
      <w:r>
        <w:t xml:space="preserve">Tabela </w:t>
      </w:r>
      <w:fldSimple w:instr=" SEQ Tabela \* ARABIC ">
        <w:r w:rsidR="00FB0AD0">
          <w:rPr>
            <w:noProof/>
          </w:rPr>
          <w:t>1</w:t>
        </w:r>
      </w:fldSimple>
      <w:r>
        <w:t xml:space="preserve"> - Divisão de royalties e lucros tendo o A001 em conta</w:t>
      </w:r>
    </w:p>
    <w:p w14:paraId="755AD533" w14:textId="76CDE206" w:rsidR="000233C6" w:rsidRPr="000233C6" w:rsidRDefault="000233C6" w:rsidP="000233C6">
      <w:r>
        <w:br w:type="page"/>
      </w:r>
    </w:p>
    <w:p w14:paraId="5CA3B8A8" w14:textId="24BB7180" w:rsidR="00747170" w:rsidRPr="008A2AD9" w:rsidRDefault="00363FD8" w:rsidP="002F3160">
      <w:pPr>
        <w:pStyle w:val="Heading1"/>
      </w:pPr>
      <w:bookmarkStart w:id="21" w:name="_Toc220726155"/>
      <w:r>
        <w:lastRenderedPageBreak/>
        <w:t xml:space="preserve">organograma e </w:t>
      </w:r>
      <w:r w:rsidR="00D76FB1">
        <w:t>Investimento inicial</w:t>
      </w:r>
      <w:bookmarkEnd w:id="21"/>
      <w:r>
        <w:t xml:space="preserve"> </w:t>
      </w:r>
    </w:p>
    <w:bookmarkStart w:id="22" w:name="_Toc220726156"/>
    <w:p w14:paraId="01D52093" w14:textId="2D025D5A" w:rsidR="00C1214A" w:rsidRPr="007A0387" w:rsidRDefault="0005016B" w:rsidP="00C1214A">
      <w:pPr>
        <w:pStyle w:val="Heading2"/>
      </w:pPr>
      <w:r w:rsidRPr="007A03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78006" wp14:editId="21EBDB81">
                <wp:simplePos x="0" y="0"/>
                <wp:positionH relativeFrom="column">
                  <wp:posOffset>0</wp:posOffset>
                </wp:positionH>
                <wp:positionV relativeFrom="paragraph">
                  <wp:posOffset>3608070</wp:posOffset>
                </wp:positionV>
                <wp:extent cx="5400040" cy="635"/>
                <wp:effectExtent l="0" t="0" r="0" b="0"/>
                <wp:wrapTopAndBottom/>
                <wp:docPr id="16297202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67CB2" w14:textId="42E7A426" w:rsidR="0005016B" w:rsidRPr="00735465" w:rsidRDefault="0005016B" w:rsidP="0005016B">
                            <w:pPr>
                              <w:pStyle w:val="Caption"/>
                              <w:rPr>
                                <w:sz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FB0AD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Organograma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7800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284.1pt;width:425.2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C8VCev3wAAAAgBAAAPAAAAAAAAAAAAAAAAAG8EAABkcnMvZG93bnJldi54bWxQSwUGAAAA&#10;AAQABADzAAAAewUAAAAA&#10;" stroked="f">
                <v:textbox style="mso-fit-shape-to-text:t" inset="0,0,0,0">
                  <w:txbxContent>
                    <w:p w14:paraId="70A67CB2" w14:textId="42E7A426" w:rsidR="0005016B" w:rsidRPr="00735465" w:rsidRDefault="0005016B" w:rsidP="0005016B">
                      <w:pPr>
                        <w:pStyle w:val="Legenda"/>
                        <w:rPr>
                          <w:sz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FB0AD0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Organograma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3FD8" w:rsidRPr="007A0387">
        <w:t>Organograma</w:t>
      </w:r>
      <w:bookmarkEnd w:id="22"/>
      <w:r w:rsidR="00363FD8" w:rsidRPr="007A0387">
        <w:t xml:space="preserve"> </w:t>
      </w:r>
    </w:p>
    <w:p w14:paraId="53F67C5F" w14:textId="50320A90" w:rsidR="00363FD8" w:rsidRDefault="00C1214A" w:rsidP="00FA288B">
      <w:r w:rsidRPr="0005016B">
        <w:rPr>
          <w:noProof/>
        </w:rPr>
        <w:drawing>
          <wp:anchor distT="0" distB="0" distL="114300" distR="114300" simplePos="0" relativeHeight="251658240" behindDoc="0" locked="0" layoutInCell="1" allowOverlap="1" wp14:anchorId="555EE7B6" wp14:editId="2E9D18F0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5086350" cy="2814320"/>
            <wp:effectExtent l="0" t="0" r="0" b="5080"/>
            <wp:wrapTopAndBottom/>
            <wp:docPr id="750529880" name="Imagem 1" descr="Uma imagem com texto, diagrama, Esquem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29880" name="Imagem 1" descr="Uma imagem com texto, diagrama, Esquema, captura de ecrã&#10;&#10;Os conteúdos gerados por IA podem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highlight w:val="yellow"/>
        </w:rPr>
        <w:t xml:space="preserve">A </w:t>
      </w:r>
      <w:r w:rsidR="00363FD8" w:rsidRPr="00C1214A">
        <w:rPr>
          <w:highlight w:val="yellow"/>
        </w:rPr>
        <w:t xml:space="preserve">empresa é </w:t>
      </w:r>
      <w:r w:rsidR="005465EC" w:rsidRPr="00C1214A">
        <w:rPr>
          <w:highlight w:val="yellow"/>
        </w:rPr>
        <w:t>formada</w:t>
      </w:r>
      <w:r w:rsidR="00363FD8" w:rsidRPr="00C1214A">
        <w:rPr>
          <w:highlight w:val="yellow"/>
        </w:rPr>
        <w:t xml:space="preserve"> pela Administração, </w:t>
      </w:r>
      <w:r w:rsidR="00C61D1C" w:rsidRPr="00C1214A">
        <w:rPr>
          <w:highlight w:val="yellow"/>
        </w:rPr>
        <w:t>Financeiro, Operações, Comunicação e o departamento de Marketing e design.</w:t>
      </w:r>
    </w:p>
    <w:p w14:paraId="3BE474ED" w14:textId="31436850" w:rsidR="00363FD8" w:rsidRDefault="00363FD8" w:rsidP="0005016B">
      <w:pPr>
        <w:ind w:left="0"/>
      </w:pPr>
    </w:p>
    <w:p w14:paraId="463348DD" w14:textId="3685531D" w:rsidR="00C1214A" w:rsidRDefault="00FD169C" w:rsidP="00FD169C">
      <w:pPr>
        <w:pStyle w:val="Heading2"/>
      </w:pPr>
      <w:bookmarkStart w:id="23" w:name="_Toc220726157"/>
      <w:r>
        <w:t>Investimento inicial</w:t>
      </w:r>
      <w:bookmarkEnd w:id="23"/>
    </w:p>
    <w:p w14:paraId="0FEFFA86" w14:textId="55013D30" w:rsidR="006308D9" w:rsidRPr="00C1214A" w:rsidRDefault="00DA62B2" w:rsidP="0005016B">
      <w:pPr>
        <w:ind w:left="0"/>
      </w:pPr>
      <w:r>
        <w:t xml:space="preserve">Foi feito uma </w:t>
      </w:r>
      <w:r w:rsidR="007656F6">
        <w:t>análise</w:t>
      </w:r>
      <w:r>
        <w:t xml:space="preserve"> técnica e prevê se que seja necessário</w:t>
      </w:r>
      <w:r w:rsidR="006D72F7">
        <w:t xml:space="preserve"> o valor inicial de</w:t>
      </w:r>
      <w:r>
        <w:t xml:space="preserve"> </w:t>
      </w:r>
      <w:r w:rsidR="007656F6" w:rsidRPr="000233C6">
        <w:rPr>
          <w:b/>
          <w:bCs/>
        </w:rPr>
        <w:t>19.200€</w:t>
      </w:r>
      <w:r w:rsidR="007656F6">
        <w:rPr>
          <w:b/>
          <w:bCs/>
        </w:rPr>
        <w:t xml:space="preserve"> (D</w:t>
      </w:r>
      <w:r w:rsidR="00F25646" w:rsidRPr="000233C6">
        <w:rPr>
          <w:b/>
          <w:bCs/>
        </w:rPr>
        <w:t xml:space="preserve">ezanove </w:t>
      </w:r>
      <w:r w:rsidR="007656F6">
        <w:rPr>
          <w:b/>
          <w:bCs/>
        </w:rPr>
        <w:t>M</w:t>
      </w:r>
      <w:r w:rsidR="00F25646" w:rsidRPr="000233C6">
        <w:rPr>
          <w:b/>
          <w:bCs/>
        </w:rPr>
        <w:t xml:space="preserve">il e </w:t>
      </w:r>
      <w:r w:rsidR="007656F6">
        <w:rPr>
          <w:b/>
          <w:bCs/>
        </w:rPr>
        <w:t>D</w:t>
      </w:r>
      <w:r w:rsidR="00F25646" w:rsidRPr="000233C6">
        <w:rPr>
          <w:b/>
          <w:bCs/>
        </w:rPr>
        <w:t xml:space="preserve">uzentos </w:t>
      </w:r>
      <w:r w:rsidR="007656F6">
        <w:rPr>
          <w:b/>
          <w:bCs/>
        </w:rPr>
        <w:t>E</w:t>
      </w:r>
      <w:r w:rsidR="00F25646" w:rsidRPr="000233C6">
        <w:rPr>
          <w:b/>
          <w:bCs/>
        </w:rPr>
        <w:t>uros</w:t>
      </w:r>
      <w:r w:rsidR="007656F6">
        <w:rPr>
          <w:b/>
          <w:bCs/>
        </w:rPr>
        <w:t>),</w:t>
      </w:r>
      <w:r w:rsidR="00F25646" w:rsidRPr="000233C6">
        <w:rPr>
          <w:b/>
          <w:bCs/>
        </w:rPr>
        <w:t xml:space="preserve"> </w:t>
      </w:r>
      <w:r w:rsidR="00C1214A" w:rsidRPr="00C1214A">
        <w:rPr>
          <w:highlight w:val="yellow"/>
        </w:rPr>
        <w:t xml:space="preserve">no qual </w:t>
      </w:r>
      <w:proofErr w:type="spellStart"/>
      <w:r w:rsidR="00C1214A" w:rsidRPr="00C1214A">
        <w:rPr>
          <w:highlight w:val="yellow"/>
        </w:rPr>
        <w:t>etc</w:t>
      </w:r>
      <w:proofErr w:type="spellEnd"/>
      <w:r w:rsidR="00C1214A" w:rsidRPr="00C1214A">
        <w:rPr>
          <w:highlight w:val="yellow"/>
        </w:rPr>
        <w:t xml:space="preserve"> etc </w:t>
      </w:r>
      <w:proofErr w:type="spellStart"/>
      <w:r w:rsidR="00C1214A" w:rsidRPr="00C1214A">
        <w:rPr>
          <w:highlight w:val="yellow"/>
        </w:rPr>
        <w:t>etc</w:t>
      </w:r>
      <w:proofErr w:type="spellEnd"/>
      <w:r w:rsidR="00C1214A">
        <w:t xml:space="preserve"> </w:t>
      </w:r>
    </w:p>
    <w:p w14:paraId="49742DCF" w14:textId="77777777" w:rsidR="000233C6" w:rsidRDefault="000233C6" w:rsidP="000233C6"/>
    <w:p w14:paraId="02210274" w14:textId="77777777" w:rsidR="000233C6" w:rsidRDefault="000233C6" w:rsidP="000233C6"/>
    <w:p w14:paraId="7B080A66" w14:textId="77777777" w:rsidR="000233C6" w:rsidRDefault="000233C6" w:rsidP="000233C6"/>
    <w:p w14:paraId="49787CF4" w14:textId="77777777" w:rsidR="000233C6" w:rsidRDefault="000233C6" w:rsidP="000233C6"/>
    <w:p w14:paraId="4A8EB4D5" w14:textId="77777777" w:rsidR="000233C6" w:rsidRPr="000233C6" w:rsidRDefault="000233C6" w:rsidP="000233C6"/>
    <w:bookmarkEnd w:id="15"/>
    <w:bookmarkEnd w:id="16"/>
    <w:bookmarkEnd w:id="17"/>
    <w:bookmarkEnd w:id="18"/>
    <w:p w14:paraId="7F031A4C" w14:textId="1D1094AC" w:rsidR="00286236" w:rsidRDefault="000233C6" w:rsidP="007A0387">
      <w:r>
        <w:br w:type="page"/>
      </w:r>
    </w:p>
    <w:p w14:paraId="14AB594D" w14:textId="360B5F77" w:rsidR="007A0387" w:rsidRPr="008A2AD9" w:rsidRDefault="00000000" w:rsidP="007A0387">
      <w:sdt>
        <w:sdt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7A0387" w:rsidRPr="000233C6">
            <w:t>Porto</w:t>
          </w:r>
        </w:sdtContent>
      </w:sdt>
      <w:r w:rsidR="007A0387" w:rsidRPr="000233C6">
        <w:t xml:space="preserve">, </w:t>
      </w:r>
      <w:sdt>
        <w:sdt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 w:fullDate="2026-02-02T00:00:00Z">
            <w:dateFormat w:val="d' de 'MMMM' de 'yyyy"/>
            <w:lid w:val="pt-PT"/>
            <w:storeMappedDataAs w:val="date"/>
            <w:calendar w:val="gregorian"/>
          </w:date>
        </w:sdtPr>
        <w:sdtContent>
          <w:r w:rsidR="007A0387" w:rsidRPr="000233C6">
            <w:t>2 de fevereiro de 2026</w:t>
          </w:r>
        </w:sdtContent>
      </w:sdt>
    </w:p>
    <w:p w14:paraId="2997D5F9" w14:textId="0C8D997F" w:rsidR="007A0387" w:rsidRPr="007A0387" w:rsidRDefault="007A0387" w:rsidP="007A0387">
      <w:pPr>
        <w:rPr>
          <w:b/>
          <w:sz w:val="20"/>
          <w:lang w:eastAsia="x-none"/>
        </w:rPr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="008638F2" w:rsidRPr="008A2AD9" w14:paraId="696529D7" w14:textId="77777777" w:rsidTr="008638F2">
        <w:trPr>
          <w:cantSplit/>
        </w:trPr>
        <w:tc>
          <w:tcPr>
            <w:tcW w:w="3898" w:type="dxa"/>
            <w:vAlign w:val="center"/>
          </w:tcPr>
          <w:p w14:paraId="3514DAC2" w14:textId="54E7B3E4" w:rsidR="008638F2" w:rsidRPr="007A0387" w:rsidRDefault="006D72F7" w:rsidP="00204BE3">
            <w:pPr>
              <w:pStyle w:val="62QDNORMALEMTABELA"/>
              <w:rPr>
                <w:b/>
                <w:bCs/>
              </w:rPr>
            </w:pPr>
            <w:r w:rsidRPr="007A0387">
              <w:rPr>
                <w:b/>
                <w:bCs/>
              </w:rPr>
              <w:t>Rui Alves</w:t>
            </w:r>
          </w:p>
        </w:tc>
        <w:tc>
          <w:tcPr>
            <w:tcW w:w="3898" w:type="dxa"/>
            <w:vAlign w:val="center"/>
          </w:tcPr>
          <w:p w14:paraId="7C1915C5" w14:textId="0690B12D" w:rsidR="008638F2" w:rsidRPr="007A0387" w:rsidRDefault="006D72F7" w:rsidP="00204BE3">
            <w:pPr>
              <w:pStyle w:val="62QDNORMALEMTABELA"/>
              <w:rPr>
                <w:b/>
                <w:bCs/>
              </w:rPr>
            </w:pPr>
            <w:r w:rsidRPr="007A0387">
              <w:rPr>
                <w:b/>
                <w:bCs/>
              </w:rPr>
              <w:t>João Castro</w:t>
            </w:r>
          </w:p>
        </w:tc>
      </w:tr>
      <w:tr w:rsidR="008638F2" w:rsidRPr="008A2AD9" w14:paraId="2308BDC3" w14:textId="77777777" w:rsidTr="008638F2">
        <w:trPr>
          <w:cantSplit/>
        </w:trPr>
        <w:tc>
          <w:tcPr>
            <w:tcW w:w="3898" w:type="dxa"/>
            <w:vAlign w:val="center"/>
          </w:tcPr>
          <w:p w14:paraId="6902FFEF" w14:textId="5DE2D369" w:rsidR="008638F2" w:rsidRPr="008A2AD9" w:rsidRDefault="008638F2" w:rsidP="00204BE3">
            <w:pPr>
              <w:pStyle w:val="62QDNORMALEMTABELA"/>
            </w:pPr>
            <w:r w:rsidRPr="008A2AD9">
              <w:t>(</w:t>
            </w:r>
            <w:r w:rsidR="006D72F7">
              <w:t>Diretor Administração</w:t>
            </w:r>
            <w:r w:rsidRPr="008A2AD9">
              <w:t>)</w:t>
            </w:r>
          </w:p>
        </w:tc>
        <w:tc>
          <w:tcPr>
            <w:tcW w:w="3898" w:type="dxa"/>
            <w:vAlign w:val="center"/>
          </w:tcPr>
          <w:p w14:paraId="33216411" w14:textId="01980512" w:rsidR="008638F2" w:rsidRPr="008A2AD9" w:rsidRDefault="008638F2" w:rsidP="00204BE3">
            <w:pPr>
              <w:pStyle w:val="62QDNORMALEMTABELA"/>
            </w:pPr>
            <w:r w:rsidRPr="008A2AD9">
              <w:t>(</w:t>
            </w:r>
            <w:r w:rsidR="006D72F7">
              <w:t>Secretário</w:t>
            </w:r>
            <w:r w:rsidR="00FD169C">
              <w:t xml:space="preserve"> </w:t>
            </w:r>
            <w:r w:rsidR="006D72F7">
              <w:t>Administração</w:t>
            </w:r>
            <w:r w:rsidRPr="008A2AD9">
              <w:t>)</w:t>
            </w:r>
          </w:p>
        </w:tc>
      </w:tr>
      <w:tr w:rsidR="008638F2" w:rsidRPr="008A2AD9" w14:paraId="429707B1" w14:textId="77777777" w:rsidTr="008638F2">
        <w:trPr>
          <w:cantSplit/>
        </w:trPr>
        <w:tc>
          <w:tcPr>
            <w:tcW w:w="3898" w:type="dxa"/>
            <w:vAlign w:val="center"/>
          </w:tcPr>
          <w:p w14:paraId="40505309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48E4FC4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5D990AA2" w14:textId="77777777" w:rsidTr="008638F2">
        <w:trPr>
          <w:cantSplit/>
        </w:trPr>
        <w:tc>
          <w:tcPr>
            <w:tcW w:w="3898" w:type="dxa"/>
            <w:vAlign w:val="center"/>
          </w:tcPr>
          <w:p w14:paraId="370EE3F3" w14:textId="535DE225" w:rsidR="008638F2" w:rsidRPr="007A0387" w:rsidRDefault="006D72F7" w:rsidP="00204BE3">
            <w:pPr>
              <w:pStyle w:val="62QDNORMALEMTABELA"/>
              <w:rPr>
                <w:b/>
                <w:bCs/>
              </w:rPr>
            </w:pPr>
            <w:r w:rsidRPr="007A0387">
              <w:rPr>
                <w:b/>
                <w:bCs/>
              </w:rPr>
              <w:t>José Silva</w:t>
            </w:r>
          </w:p>
        </w:tc>
        <w:tc>
          <w:tcPr>
            <w:tcW w:w="3898" w:type="dxa"/>
            <w:vAlign w:val="center"/>
          </w:tcPr>
          <w:p w14:paraId="514BA22A" w14:textId="1973CA0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1AF8FE51" w14:textId="77777777" w:rsidTr="008638F2">
        <w:trPr>
          <w:cantSplit/>
        </w:trPr>
        <w:tc>
          <w:tcPr>
            <w:tcW w:w="3898" w:type="dxa"/>
            <w:vAlign w:val="center"/>
          </w:tcPr>
          <w:p w14:paraId="5339DFD6" w14:textId="392294AA" w:rsidR="008638F2" w:rsidRPr="008A2AD9" w:rsidRDefault="008638F2" w:rsidP="00204BE3">
            <w:pPr>
              <w:pStyle w:val="62QDNORMALEMTABELA"/>
            </w:pPr>
            <w:r w:rsidRPr="008A2AD9">
              <w:t>(</w:t>
            </w:r>
            <w:r w:rsidR="006D72F7">
              <w:t>Financeiro</w:t>
            </w:r>
            <w:r w:rsidRPr="008A2AD9">
              <w:t>)</w:t>
            </w:r>
          </w:p>
        </w:tc>
        <w:tc>
          <w:tcPr>
            <w:tcW w:w="3898" w:type="dxa"/>
            <w:vAlign w:val="center"/>
          </w:tcPr>
          <w:p w14:paraId="6E4CFFAA" w14:textId="0A1A1F8D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5B709237" w14:textId="77777777" w:rsidTr="008638F2">
        <w:trPr>
          <w:cantSplit/>
        </w:trPr>
        <w:tc>
          <w:tcPr>
            <w:tcW w:w="3898" w:type="dxa"/>
            <w:vAlign w:val="center"/>
          </w:tcPr>
          <w:p w14:paraId="5D413015" w14:textId="77777777" w:rsidR="008638F2" w:rsidRPr="008A2AD9" w:rsidRDefault="008638F2" w:rsidP="00204BE3">
            <w:pPr>
              <w:pStyle w:val="62QDNORMALEMTABELA"/>
            </w:pPr>
          </w:p>
          <w:p w14:paraId="7A0DAD40" w14:textId="77777777" w:rsidR="008638F2" w:rsidRPr="008A2AD9" w:rsidRDefault="008638F2" w:rsidP="006D72F7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362242FC" w14:textId="77777777" w:rsidR="008638F2" w:rsidRPr="008A2AD9" w:rsidRDefault="008638F2" w:rsidP="00204BE3">
            <w:pPr>
              <w:pStyle w:val="62QDNORMALEMTABELA"/>
            </w:pPr>
          </w:p>
        </w:tc>
      </w:tr>
    </w:tbl>
    <w:p w14:paraId="24790D94" w14:textId="1771D725" w:rsidR="00363901" w:rsidRPr="008A2AD9" w:rsidRDefault="00363901" w:rsidP="000233C6">
      <w:pPr>
        <w:pStyle w:val="NormalWeb"/>
        <w:ind w:left="0"/>
      </w:pPr>
    </w:p>
    <w:sectPr w:rsidR="00363901" w:rsidRPr="008A2AD9" w:rsidSect="0018012D">
      <w:headerReference w:type="first" r:id="rId16"/>
      <w:footerReference w:type="first" r:id="rId17"/>
      <w:pgSz w:w="11907" w:h="16839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30822" w14:textId="77777777" w:rsidR="0059333F" w:rsidRDefault="0059333F" w:rsidP="00B36243">
      <w:r>
        <w:separator/>
      </w:r>
    </w:p>
  </w:endnote>
  <w:endnote w:type="continuationSeparator" w:id="0">
    <w:p w14:paraId="6E2E67C6" w14:textId="77777777" w:rsidR="0059333F" w:rsidRDefault="0059333F" w:rsidP="00B3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6002" w14:textId="77777777" w:rsidR="008E3CE2" w:rsidRDefault="008E3CE2" w:rsidP="00A16AE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14:paraId="236C1BEC" w14:textId="77777777" w:rsidR="006863B0" w:rsidRDefault="006863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A48F" w14:textId="77777777" w:rsidR="006863B0" w:rsidRPr="00086A10" w:rsidRDefault="008E3CE2" w:rsidP="00086A10">
    <w:pPr>
      <w:pStyle w:val="Footer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01CE" w14:textId="77777777" w:rsidR="008E3CE2" w:rsidRPr="00284A75" w:rsidRDefault="008E3CE2" w:rsidP="0018012D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7D86" w14:textId="77777777" w:rsidR="0059333F" w:rsidRDefault="0059333F" w:rsidP="00B36243">
      <w:r>
        <w:separator/>
      </w:r>
    </w:p>
  </w:footnote>
  <w:footnote w:type="continuationSeparator" w:id="0">
    <w:p w14:paraId="5E23BA49" w14:textId="77777777" w:rsidR="0059333F" w:rsidRDefault="0059333F" w:rsidP="00B3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BD6" w14:textId="3D0E727E" w:rsidR="008E3CE2" w:rsidRPr="00CF2F14" w:rsidRDefault="008E3CE2" w:rsidP="00AC307E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46976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328984471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FILENAME   \* MERGEFORMAT ">
      <w:r w:rsidR="00FB0AD0">
        <w:rPr>
          <w:noProof/>
        </w:rPr>
        <w:t>Sócios e divisões visão RA_JS_JC.docx</w:t>
      </w:r>
    </w:fldSimple>
  </w:p>
  <w:p w14:paraId="50DF7ACD" w14:textId="77777777" w:rsidR="008E3CE2" w:rsidRPr="00CF2F14" w:rsidRDefault="008E3CE2" w:rsidP="00AC307E">
    <w:pPr>
      <w:pStyle w:val="51QD-------------------------------------"/>
    </w:pPr>
    <w:r w:rsidRPr="00CF2F14">
      <w:t xml:space="preserve">                                                           </w:t>
    </w:r>
  </w:p>
  <w:p w14:paraId="2876E044" w14:textId="77777777" w:rsidR="008E3CE2" w:rsidRPr="00CF2F14" w:rsidRDefault="008E3CE2" w:rsidP="00AC307E">
    <w:pPr>
      <w:pStyle w:val="51QD-------------------------------------"/>
    </w:pPr>
  </w:p>
  <w:p w14:paraId="738669B7" w14:textId="77777777" w:rsidR="008E3CE2" w:rsidRPr="00CF2F14" w:rsidRDefault="008E3CE2" w:rsidP="00AC307E">
    <w:pPr>
      <w:pStyle w:val="51QD-------------------------------------"/>
    </w:pPr>
    <w:proofErr w:type="spellStart"/>
    <w:r w:rsidRPr="00CF2F14">
      <w:t>Projecto</w:t>
    </w:r>
    <w:proofErr w:type="spellEnd"/>
    <w:r w:rsidRPr="00CF2F14">
      <w:t xml:space="preserve"> de Licenciamento</w:t>
    </w:r>
  </w:p>
  <w:p w14:paraId="06928998" w14:textId="77777777" w:rsidR="008E3CE2" w:rsidRPr="00357C75" w:rsidRDefault="008E3CE2" w:rsidP="00AC307E">
    <w:pPr>
      <w:pStyle w:val="51QD-------------------------------------"/>
    </w:pPr>
    <w:r w:rsidRPr="00CF2F14">
      <w:t>Memória Descritiva e Justificativa</w:t>
    </w:r>
  </w:p>
  <w:p w14:paraId="3EB5464A" w14:textId="77777777" w:rsidR="008E3CE2" w:rsidRPr="00477545" w:rsidRDefault="008E3CE2" w:rsidP="004775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F046" w14:textId="77777777" w:rsidR="00FC1524" w:rsidRDefault="00FC1524">
    <w:pPr>
      <w:pStyle w:val="Header"/>
    </w:pPr>
  </w:p>
  <w:p w14:paraId="590F5F8A" w14:textId="77777777" w:rsidR="00FC1524" w:rsidRDefault="00FC1524">
    <w:pPr>
      <w:pStyle w:val="Header"/>
    </w:pPr>
  </w:p>
  <w:p w14:paraId="1945511F" w14:textId="77777777" w:rsidR="00FC1524" w:rsidRDefault="00FC1524">
    <w:pPr>
      <w:pStyle w:val="Header"/>
    </w:pPr>
  </w:p>
  <w:p w14:paraId="77E20844" w14:textId="77777777" w:rsidR="00FC1524" w:rsidRDefault="00FC1524">
    <w:pPr>
      <w:pStyle w:val="Header"/>
    </w:pPr>
  </w:p>
  <w:sdt>
    <w:sdtPr>
      <w:alias w:val="Especialidade"/>
      <w:id w:val="-1255658061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3C69E815" w14:textId="0D6EB548" w:rsidR="00FC1524" w:rsidRPr="00FC1524" w:rsidRDefault="0042626A" w:rsidP="00FC1524">
        <w:pPr>
          <w:pStyle w:val="Header"/>
        </w:pPr>
        <w:r>
          <w:t>Administração &amp; Financeiro</w:t>
        </w:r>
      </w:p>
    </w:sdtContent>
  </w:sdt>
  <w:p w14:paraId="45F95435" w14:textId="7C1F63CB" w:rsidR="00FC1524" w:rsidRPr="00FC1524" w:rsidRDefault="00000000" w:rsidP="00FC1524">
    <w:pPr>
      <w:pStyle w:val="Header"/>
    </w:pPr>
    <w:sdt>
      <w:sdtPr>
        <w:alias w:val="Designação do Documento"/>
        <w:id w:val="210491537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A0387">
          <w:t>Rui Alves, José Silva e João castro</w:t>
        </w:r>
      </w:sdtContent>
    </w:sdt>
  </w:p>
  <w:p w14:paraId="5CE864EB" w14:textId="77777777" w:rsidR="00FC1524" w:rsidRDefault="00FC15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C63E" w14:textId="57CCAD66" w:rsidR="008E3CE2" w:rsidRPr="00014EFA" w:rsidRDefault="00325D5A" w:rsidP="001E558F">
    <w:pPr>
      <w:pStyle w:val="Header"/>
    </w:pPr>
    <w:r>
      <w:rPr>
        <w:noProof/>
      </w:rPr>
      <w:drawing>
        <wp:anchor distT="0" distB="0" distL="114300" distR="114300" simplePos="0" relativeHeight="251694080" behindDoc="0" locked="0" layoutInCell="1" allowOverlap="1" wp14:anchorId="53086610" wp14:editId="6224FEBD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" name="Picture 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389B" w14:textId="77777777" w:rsidR="008E3CE2" w:rsidRPr="0018012D" w:rsidRDefault="008E3CE2" w:rsidP="001801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ascii="Calibri" w:hAnsi="Calibri" w:hint="default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ascii="Calibri" w:hAnsi="Calibri" w:hint="default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1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5A08DC"/>
    <w:multiLevelType w:val="multilevel"/>
    <w:tmpl w:val="C6A0962E"/>
    <w:name w:val="Anexos7"/>
    <w:numStyleLink w:val="Anexos"/>
  </w:abstractNum>
  <w:abstractNum w:abstractNumId="3" w15:restartNumberingAfterBreak="0">
    <w:nsid w:val="4FE25866"/>
    <w:multiLevelType w:val="multilevel"/>
    <w:tmpl w:val="C6A0962E"/>
    <w:numStyleLink w:val="Anexos"/>
  </w:abstractNum>
  <w:abstractNum w:abstractNumId="4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AC62C04"/>
    <w:multiLevelType w:val="multilevel"/>
    <w:tmpl w:val="C6A0962E"/>
    <w:name w:val="Anexos2"/>
    <w:numStyleLink w:val="Anexos"/>
  </w:abstractNum>
  <w:abstractNum w:abstractNumId="8" w15:restartNumberingAfterBreak="0">
    <w:nsid w:val="5B562D2D"/>
    <w:multiLevelType w:val="multilevel"/>
    <w:tmpl w:val="C6A0962E"/>
    <w:name w:val="Anexos5"/>
    <w:numStyleLink w:val="Anexos"/>
  </w:abstractNum>
  <w:abstractNum w:abstractNumId="9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6B3F12F4"/>
    <w:multiLevelType w:val="multilevel"/>
    <w:tmpl w:val="C6A0962E"/>
    <w:name w:val="Anexos6"/>
    <w:numStyleLink w:val="Anexos"/>
  </w:abstractNum>
  <w:abstractNum w:abstractNumId="13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CC33FCA"/>
    <w:multiLevelType w:val="multilevel"/>
    <w:tmpl w:val="C6A0962E"/>
    <w:name w:val="Anexos3"/>
    <w:numStyleLink w:val="Anexos"/>
  </w:abstractNum>
  <w:abstractNum w:abstractNumId="15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6A3C3D"/>
    <w:multiLevelType w:val="multilevel"/>
    <w:tmpl w:val="A4C47E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B64112F"/>
    <w:multiLevelType w:val="multilevel"/>
    <w:tmpl w:val="C6A0962E"/>
    <w:name w:val="Anexos4"/>
    <w:numStyleLink w:val="Anexos"/>
  </w:abstractNum>
  <w:num w:numId="1" w16cid:durableId="574172092">
    <w:abstractNumId w:val="16"/>
  </w:num>
  <w:num w:numId="2" w16cid:durableId="2024210831">
    <w:abstractNumId w:val="1"/>
  </w:num>
  <w:num w:numId="3" w16cid:durableId="1891110636">
    <w:abstractNumId w:val="4"/>
  </w:num>
  <w:num w:numId="4" w16cid:durableId="932779375">
    <w:abstractNumId w:val="15"/>
  </w:num>
  <w:num w:numId="5" w16cid:durableId="1313094440">
    <w:abstractNumId w:val="11"/>
  </w:num>
  <w:num w:numId="6" w16cid:durableId="110900343">
    <w:abstractNumId w:val="6"/>
  </w:num>
  <w:num w:numId="7" w16cid:durableId="1714647057">
    <w:abstractNumId w:val="9"/>
    <w:lvlOverride w:ilvl="0">
      <w:startOverride w:val="1"/>
    </w:lvlOverride>
  </w:num>
  <w:num w:numId="8" w16cid:durableId="357312579">
    <w:abstractNumId w:val="10"/>
  </w:num>
  <w:num w:numId="9" w16cid:durableId="431555380">
    <w:abstractNumId w:val="0"/>
  </w:num>
  <w:num w:numId="10" w16cid:durableId="798258986">
    <w:abstractNumId w:val="7"/>
  </w:num>
  <w:num w:numId="11" w16cid:durableId="1723018474">
    <w:abstractNumId w:val="13"/>
  </w:num>
  <w:num w:numId="12" w16cid:durableId="1214658018">
    <w:abstractNumId w:val="9"/>
  </w:num>
  <w:num w:numId="13" w16cid:durableId="679159525">
    <w:abstractNumId w:val="3"/>
  </w:num>
  <w:num w:numId="14" w16cid:durableId="1332177349">
    <w:abstractNumId w:val="14"/>
  </w:num>
  <w:num w:numId="15" w16cid:durableId="1242135694">
    <w:abstractNumId w:val="18"/>
  </w:num>
  <w:num w:numId="16" w16cid:durableId="1765613345">
    <w:abstractNumId w:val="8"/>
  </w:num>
  <w:num w:numId="17" w16cid:durableId="1194730526">
    <w:abstractNumId w:val="12"/>
  </w:num>
  <w:num w:numId="18" w16cid:durableId="187715698">
    <w:abstractNumId w:val="2"/>
  </w:num>
  <w:num w:numId="19" w16cid:durableId="1746876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 w:grammar="clean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11C83"/>
    <w:rsid w:val="000125C7"/>
    <w:rsid w:val="00013A36"/>
    <w:rsid w:val="00014EFA"/>
    <w:rsid w:val="000206FC"/>
    <w:rsid w:val="0002190E"/>
    <w:rsid w:val="000233C6"/>
    <w:rsid w:val="00027480"/>
    <w:rsid w:val="00027489"/>
    <w:rsid w:val="0003102B"/>
    <w:rsid w:val="000325CD"/>
    <w:rsid w:val="00032FF5"/>
    <w:rsid w:val="00041EC7"/>
    <w:rsid w:val="00046E08"/>
    <w:rsid w:val="0005016B"/>
    <w:rsid w:val="0005122F"/>
    <w:rsid w:val="00051BB2"/>
    <w:rsid w:val="00052438"/>
    <w:rsid w:val="00052F0C"/>
    <w:rsid w:val="0005315E"/>
    <w:rsid w:val="000602B8"/>
    <w:rsid w:val="0006066C"/>
    <w:rsid w:val="00067CBC"/>
    <w:rsid w:val="00070CD5"/>
    <w:rsid w:val="00070D8B"/>
    <w:rsid w:val="00074213"/>
    <w:rsid w:val="00074A33"/>
    <w:rsid w:val="000817B3"/>
    <w:rsid w:val="00081B14"/>
    <w:rsid w:val="00083E09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5029"/>
    <w:rsid w:val="000D6335"/>
    <w:rsid w:val="000D7FBC"/>
    <w:rsid w:val="000E433F"/>
    <w:rsid w:val="000E60D4"/>
    <w:rsid w:val="000E6137"/>
    <w:rsid w:val="000F0A2C"/>
    <w:rsid w:val="000F685C"/>
    <w:rsid w:val="001025F3"/>
    <w:rsid w:val="00112D8D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4DCE"/>
    <w:rsid w:val="001468D6"/>
    <w:rsid w:val="00147B85"/>
    <w:rsid w:val="001509CB"/>
    <w:rsid w:val="0015218F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5BE2"/>
    <w:rsid w:val="0018012D"/>
    <w:rsid w:val="00180686"/>
    <w:rsid w:val="00185434"/>
    <w:rsid w:val="00186E8E"/>
    <w:rsid w:val="001910BE"/>
    <w:rsid w:val="001943DD"/>
    <w:rsid w:val="00195AFE"/>
    <w:rsid w:val="001A002A"/>
    <w:rsid w:val="001A0618"/>
    <w:rsid w:val="001A177C"/>
    <w:rsid w:val="001A2E28"/>
    <w:rsid w:val="001A4BE2"/>
    <w:rsid w:val="001A4C3E"/>
    <w:rsid w:val="001A5B12"/>
    <w:rsid w:val="001A614E"/>
    <w:rsid w:val="001A6CD2"/>
    <w:rsid w:val="001A7065"/>
    <w:rsid w:val="001B0FB4"/>
    <w:rsid w:val="001B1DCE"/>
    <w:rsid w:val="001B66B2"/>
    <w:rsid w:val="001B6781"/>
    <w:rsid w:val="001C1D93"/>
    <w:rsid w:val="001C1E95"/>
    <w:rsid w:val="001C2689"/>
    <w:rsid w:val="001C2718"/>
    <w:rsid w:val="001C271D"/>
    <w:rsid w:val="001C67E3"/>
    <w:rsid w:val="001D1476"/>
    <w:rsid w:val="001D22AB"/>
    <w:rsid w:val="001D4A67"/>
    <w:rsid w:val="001D763D"/>
    <w:rsid w:val="001E09D9"/>
    <w:rsid w:val="001E19C6"/>
    <w:rsid w:val="001E3EC4"/>
    <w:rsid w:val="001E558F"/>
    <w:rsid w:val="001F162D"/>
    <w:rsid w:val="00200091"/>
    <w:rsid w:val="00201E61"/>
    <w:rsid w:val="00210454"/>
    <w:rsid w:val="00210711"/>
    <w:rsid w:val="00212929"/>
    <w:rsid w:val="00213CE4"/>
    <w:rsid w:val="00214038"/>
    <w:rsid w:val="00216CA5"/>
    <w:rsid w:val="0021756E"/>
    <w:rsid w:val="00217C6C"/>
    <w:rsid w:val="00220A69"/>
    <w:rsid w:val="002222DB"/>
    <w:rsid w:val="00224FEB"/>
    <w:rsid w:val="0022713C"/>
    <w:rsid w:val="00233118"/>
    <w:rsid w:val="00240E8C"/>
    <w:rsid w:val="00241201"/>
    <w:rsid w:val="00241213"/>
    <w:rsid w:val="00241F48"/>
    <w:rsid w:val="00246432"/>
    <w:rsid w:val="00252225"/>
    <w:rsid w:val="002526AA"/>
    <w:rsid w:val="00252985"/>
    <w:rsid w:val="002534C7"/>
    <w:rsid w:val="00264160"/>
    <w:rsid w:val="00265F62"/>
    <w:rsid w:val="00266307"/>
    <w:rsid w:val="002725BF"/>
    <w:rsid w:val="002733AB"/>
    <w:rsid w:val="00273F05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A149B"/>
    <w:rsid w:val="002A2012"/>
    <w:rsid w:val="002A34C1"/>
    <w:rsid w:val="002A44BB"/>
    <w:rsid w:val="002A501C"/>
    <w:rsid w:val="002A51FD"/>
    <w:rsid w:val="002B10CA"/>
    <w:rsid w:val="002B1195"/>
    <w:rsid w:val="002B250F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361D"/>
    <w:rsid w:val="002D43CF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F1C54"/>
    <w:rsid w:val="002F3160"/>
    <w:rsid w:val="002F5E67"/>
    <w:rsid w:val="002F6113"/>
    <w:rsid w:val="002F71FD"/>
    <w:rsid w:val="00300E83"/>
    <w:rsid w:val="00300FC9"/>
    <w:rsid w:val="00303121"/>
    <w:rsid w:val="00307AFB"/>
    <w:rsid w:val="00307E46"/>
    <w:rsid w:val="00310978"/>
    <w:rsid w:val="00315810"/>
    <w:rsid w:val="00315FA9"/>
    <w:rsid w:val="00316999"/>
    <w:rsid w:val="00316B1C"/>
    <w:rsid w:val="00316B95"/>
    <w:rsid w:val="00317834"/>
    <w:rsid w:val="0032139D"/>
    <w:rsid w:val="0032147E"/>
    <w:rsid w:val="00325514"/>
    <w:rsid w:val="00325D5A"/>
    <w:rsid w:val="0032658F"/>
    <w:rsid w:val="00326B21"/>
    <w:rsid w:val="00336358"/>
    <w:rsid w:val="00346235"/>
    <w:rsid w:val="0034753F"/>
    <w:rsid w:val="003531EB"/>
    <w:rsid w:val="00354C54"/>
    <w:rsid w:val="003576A8"/>
    <w:rsid w:val="00357C75"/>
    <w:rsid w:val="00357DA5"/>
    <w:rsid w:val="00362D6F"/>
    <w:rsid w:val="00363901"/>
    <w:rsid w:val="00363FD8"/>
    <w:rsid w:val="0036686E"/>
    <w:rsid w:val="0036767D"/>
    <w:rsid w:val="00371E50"/>
    <w:rsid w:val="00372F47"/>
    <w:rsid w:val="00373586"/>
    <w:rsid w:val="0037373F"/>
    <w:rsid w:val="00374535"/>
    <w:rsid w:val="00374BCA"/>
    <w:rsid w:val="00376762"/>
    <w:rsid w:val="00377125"/>
    <w:rsid w:val="003776D4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2821"/>
    <w:rsid w:val="003A3339"/>
    <w:rsid w:val="003A70FC"/>
    <w:rsid w:val="003B1A66"/>
    <w:rsid w:val="003B2F40"/>
    <w:rsid w:val="003B6828"/>
    <w:rsid w:val="003C1450"/>
    <w:rsid w:val="003C229B"/>
    <w:rsid w:val="003C6C26"/>
    <w:rsid w:val="003C6EA8"/>
    <w:rsid w:val="003C7644"/>
    <w:rsid w:val="003D19A8"/>
    <w:rsid w:val="003D3B4B"/>
    <w:rsid w:val="003D4097"/>
    <w:rsid w:val="003D5CE4"/>
    <w:rsid w:val="003E647E"/>
    <w:rsid w:val="003E72AD"/>
    <w:rsid w:val="003E7A5F"/>
    <w:rsid w:val="003F49EA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656F"/>
    <w:rsid w:val="00421597"/>
    <w:rsid w:val="00422DC8"/>
    <w:rsid w:val="00424783"/>
    <w:rsid w:val="0042626A"/>
    <w:rsid w:val="0043627F"/>
    <w:rsid w:val="00437D6B"/>
    <w:rsid w:val="00441165"/>
    <w:rsid w:val="00441810"/>
    <w:rsid w:val="004463FD"/>
    <w:rsid w:val="00451B1F"/>
    <w:rsid w:val="00451F23"/>
    <w:rsid w:val="004565AF"/>
    <w:rsid w:val="00460061"/>
    <w:rsid w:val="0046097C"/>
    <w:rsid w:val="00460F6F"/>
    <w:rsid w:val="00464E72"/>
    <w:rsid w:val="004668F5"/>
    <w:rsid w:val="004704FD"/>
    <w:rsid w:val="0047137D"/>
    <w:rsid w:val="004756D9"/>
    <w:rsid w:val="00477545"/>
    <w:rsid w:val="00481BFC"/>
    <w:rsid w:val="004836A0"/>
    <w:rsid w:val="00483AFB"/>
    <w:rsid w:val="004841AF"/>
    <w:rsid w:val="00484C96"/>
    <w:rsid w:val="00484CC7"/>
    <w:rsid w:val="00490EEB"/>
    <w:rsid w:val="0049120A"/>
    <w:rsid w:val="00492356"/>
    <w:rsid w:val="00496783"/>
    <w:rsid w:val="004A0502"/>
    <w:rsid w:val="004A06E3"/>
    <w:rsid w:val="004A29F7"/>
    <w:rsid w:val="004A39CF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4A9C"/>
    <w:rsid w:val="004D61C2"/>
    <w:rsid w:val="004E0623"/>
    <w:rsid w:val="004E0644"/>
    <w:rsid w:val="004E1C2D"/>
    <w:rsid w:val="004E23CF"/>
    <w:rsid w:val="004E39EB"/>
    <w:rsid w:val="004E45ED"/>
    <w:rsid w:val="004F14F4"/>
    <w:rsid w:val="004F1529"/>
    <w:rsid w:val="004F2E80"/>
    <w:rsid w:val="004F3D2E"/>
    <w:rsid w:val="004F45EF"/>
    <w:rsid w:val="004F4A8F"/>
    <w:rsid w:val="004F731B"/>
    <w:rsid w:val="004F7AE6"/>
    <w:rsid w:val="00501CA8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1447"/>
    <w:rsid w:val="00533B59"/>
    <w:rsid w:val="00536A2D"/>
    <w:rsid w:val="00537D55"/>
    <w:rsid w:val="0054168D"/>
    <w:rsid w:val="00542C05"/>
    <w:rsid w:val="005433DD"/>
    <w:rsid w:val="005465EC"/>
    <w:rsid w:val="00546D4B"/>
    <w:rsid w:val="005518F1"/>
    <w:rsid w:val="0055354C"/>
    <w:rsid w:val="00554A9B"/>
    <w:rsid w:val="00556B70"/>
    <w:rsid w:val="00560F92"/>
    <w:rsid w:val="00561610"/>
    <w:rsid w:val="00561861"/>
    <w:rsid w:val="0056685F"/>
    <w:rsid w:val="00571084"/>
    <w:rsid w:val="00573A83"/>
    <w:rsid w:val="0057464B"/>
    <w:rsid w:val="00574B38"/>
    <w:rsid w:val="00577343"/>
    <w:rsid w:val="005806EC"/>
    <w:rsid w:val="00580F3D"/>
    <w:rsid w:val="00581EC1"/>
    <w:rsid w:val="00584D41"/>
    <w:rsid w:val="0058588C"/>
    <w:rsid w:val="005860C0"/>
    <w:rsid w:val="005901E0"/>
    <w:rsid w:val="00590FD3"/>
    <w:rsid w:val="0059113A"/>
    <w:rsid w:val="0059294E"/>
    <w:rsid w:val="00592D32"/>
    <w:rsid w:val="0059333F"/>
    <w:rsid w:val="005940CE"/>
    <w:rsid w:val="00594A7B"/>
    <w:rsid w:val="00595C52"/>
    <w:rsid w:val="00597091"/>
    <w:rsid w:val="005A4D54"/>
    <w:rsid w:val="005B04E1"/>
    <w:rsid w:val="005B0F91"/>
    <w:rsid w:val="005B3D05"/>
    <w:rsid w:val="005B3E1B"/>
    <w:rsid w:val="005B6BEF"/>
    <w:rsid w:val="005C069A"/>
    <w:rsid w:val="005C7015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3699"/>
    <w:rsid w:val="006041C7"/>
    <w:rsid w:val="006049F7"/>
    <w:rsid w:val="00605119"/>
    <w:rsid w:val="00605AA3"/>
    <w:rsid w:val="006118D5"/>
    <w:rsid w:val="00612C4E"/>
    <w:rsid w:val="0061401B"/>
    <w:rsid w:val="0061497A"/>
    <w:rsid w:val="00615345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671E"/>
    <w:rsid w:val="00636893"/>
    <w:rsid w:val="00640152"/>
    <w:rsid w:val="006449B5"/>
    <w:rsid w:val="006449E7"/>
    <w:rsid w:val="006457B4"/>
    <w:rsid w:val="00646FE5"/>
    <w:rsid w:val="006507B1"/>
    <w:rsid w:val="00650D74"/>
    <w:rsid w:val="00651808"/>
    <w:rsid w:val="00655900"/>
    <w:rsid w:val="006600E5"/>
    <w:rsid w:val="00660D92"/>
    <w:rsid w:val="00661087"/>
    <w:rsid w:val="006620D0"/>
    <w:rsid w:val="006637E1"/>
    <w:rsid w:val="0066565E"/>
    <w:rsid w:val="00670F37"/>
    <w:rsid w:val="006717AF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2F7"/>
    <w:rsid w:val="006D7C24"/>
    <w:rsid w:val="006F07CB"/>
    <w:rsid w:val="006F2BF6"/>
    <w:rsid w:val="006F2E54"/>
    <w:rsid w:val="006F34D5"/>
    <w:rsid w:val="006F6291"/>
    <w:rsid w:val="00700800"/>
    <w:rsid w:val="0070141B"/>
    <w:rsid w:val="0070205C"/>
    <w:rsid w:val="00703C2D"/>
    <w:rsid w:val="007052A4"/>
    <w:rsid w:val="007066C6"/>
    <w:rsid w:val="0070789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51D8"/>
    <w:rsid w:val="007359B9"/>
    <w:rsid w:val="007414C5"/>
    <w:rsid w:val="00741BD2"/>
    <w:rsid w:val="00744D7A"/>
    <w:rsid w:val="00744FF0"/>
    <w:rsid w:val="007454A0"/>
    <w:rsid w:val="00745FBD"/>
    <w:rsid w:val="0074712C"/>
    <w:rsid w:val="00747170"/>
    <w:rsid w:val="00751491"/>
    <w:rsid w:val="007528EC"/>
    <w:rsid w:val="007537E1"/>
    <w:rsid w:val="007615BD"/>
    <w:rsid w:val="007636F0"/>
    <w:rsid w:val="007656F6"/>
    <w:rsid w:val="00776062"/>
    <w:rsid w:val="007761BA"/>
    <w:rsid w:val="0077672F"/>
    <w:rsid w:val="00776E11"/>
    <w:rsid w:val="00780529"/>
    <w:rsid w:val="007816BB"/>
    <w:rsid w:val="00784D2D"/>
    <w:rsid w:val="007864BE"/>
    <w:rsid w:val="00787165"/>
    <w:rsid w:val="00790E88"/>
    <w:rsid w:val="00795D4E"/>
    <w:rsid w:val="0079653E"/>
    <w:rsid w:val="007A0387"/>
    <w:rsid w:val="007A5590"/>
    <w:rsid w:val="007A6152"/>
    <w:rsid w:val="007A65D5"/>
    <w:rsid w:val="007A6641"/>
    <w:rsid w:val="007A7486"/>
    <w:rsid w:val="007B03AF"/>
    <w:rsid w:val="007B0946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D33"/>
    <w:rsid w:val="007D3046"/>
    <w:rsid w:val="007D54C6"/>
    <w:rsid w:val="007D6BBB"/>
    <w:rsid w:val="007E11BB"/>
    <w:rsid w:val="007E2ECF"/>
    <w:rsid w:val="007E50E1"/>
    <w:rsid w:val="007E5866"/>
    <w:rsid w:val="007F02A4"/>
    <w:rsid w:val="007F2529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7962"/>
    <w:rsid w:val="00811052"/>
    <w:rsid w:val="00816054"/>
    <w:rsid w:val="00816454"/>
    <w:rsid w:val="00816B4A"/>
    <w:rsid w:val="008201E1"/>
    <w:rsid w:val="008231C8"/>
    <w:rsid w:val="00823627"/>
    <w:rsid w:val="00824781"/>
    <w:rsid w:val="00825BBD"/>
    <w:rsid w:val="00826CEC"/>
    <w:rsid w:val="00827D6E"/>
    <w:rsid w:val="00830130"/>
    <w:rsid w:val="0083100C"/>
    <w:rsid w:val="008329DD"/>
    <w:rsid w:val="00832C08"/>
    <w:rsid w:val="00834F79"/>
    <w:rsid w:val="00835079"/>
    <w:rsid w:val="008375E9"/>
    <w:rsid w:val="008436EC"/>
    <w:rsid w:val="00845B31"/>
    <w:rsid w:val="008501D2"/>
    <w:rsid w:val="0085055F"/>
    <w:rsid w:val="0085499F"/>
    <w:rsid w:val="008614D4"/>
    <w:rsid w:val="008638F2"/>
    <w:rsid w:val="00865150"/>
    <w:rsid w:val="0086724B"/>
    <w:rsid w:val="008675BE"/>
    <w:rsid w:val="00876AF1"/>
    <w:rsid w:val="008822FB"/>
    <w:rsid w:val="008A0165"/>
    <w:rsid w:val="008A025E"/>
    <w:rsid w:val="008A0DE0"/>
    <w:rsid w:val="008A2AD9"/>
    <w:rsid w:val="008A3434"/>
    <w:rsid w:val="008A416D"/>
    <w:rsid w:val="008A7E84"/>
    <w:rsid w:val="008B24A4"/>
    <w:rsid w:val="008B537B"/>
    <w:rsid w:val="008B5BEB"/>
    <w:rsid w:val="008B6133"/>
    <w:rsid w:val="008B66BC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3CE2"/>
    <w:rsid w:val="008E3D31"/>
    <w:rsid w:val="008E7EB6"/>
    <w:rsid w:val="008F03AC"/>
    <w:rsid w:val="008F23FA"/>
    <w:rsid w:val="008F2C47"/>
    <w:rsid w:val="008F3E50"/>
    <w:rsid w:val="008F65A9"/>
    <w:rsid w:val="00900F8C"/>
    <w:rsid w:val="00901AC6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5A7A"/>
    <w:rsid w:val="00920862"/>
    <w:rsid w:val="00920FF2"/>
    <w:rsid w:val="00921894"/>
    <w:rsid w:val="00923994"/>
    <w:rsid w:val="00924A3A"/>
    <w:rsid w:val="009253C9"/>
    <w:rsid w:val="0092764F"/>
    <w:rsid w:val="00927B6D"/>
    <w:rsid w:val="00927BDE"/>
    <w:rsid w:val="00932966"/>
    <w:rsid w:val="0093308C"/>
    <w:rsid w:val="0093432A"/>
    <w:rsid w:val="009347EB"/>
    <w:rsid w:val="0093576D"/>
    <w:rsid w:val="00935F14"/>
    <w:rsid w:val="00936143"/>
    <w:rsid w:val="00943C0F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3DB6"/>
    <w:rsid w:val="009A00AB"/>
    <w:rsid w:val="009A0A3A"/>
    <w:rsid w:val="009A0A52"/>
    <w:rsid w:val="009A4C91"/>
    <w:rsid w:val="009B0193"/>
    <w:rsid w:val="009B26C7"/>
    <w:rsid w:val="009B68E8"/>
    <w:rsid w:val="009B773E"/>
    <w:rsid w:val="009B7CEF"/>
    <w:rsid w:val="009C0E7D"/>
    <w:rsid w:val="009C3ADA"/>
    <w:rsid w:val="009C4434"/>
    <w:rsid w:val="009D4CC4"/>
    <w:rsid w:val="009D6AC5"/>
    <w:rsid w:val="009D6BF1"/>
    <w:rsid w:val="009D6EA5"/>
    <w:rsid w:val="009D7485"/>
    <w:rsid w:val="009E2707"/>
    <w:rsid w:val="009E624D"/>
    <w:rsid w:val="009E73BB"/>
    <w:rsid w:val="009F1757"/>
    <w:rsid w:val="009F21A0"/>
    <w:rsid w:val="009F515B"/>
    <w:rsid w:val="009F5A93"/>
    <w:rsid w:val="00A005E3"/>
    <w:rsid w:val="00A06690"/>
    <w:rsid w:val="00A0679B"/>
    <w:rsid w:val="00A06B84"/>
    <w:rsid w:val="00A10654"/>
    <w:rsid w:val="00A10806"/>
    <w:rsid w:val="00A11F91"/>
    <w:rsid w:val="00A141EF"/>
    <w:rsid w:val="00A14519"/>
    <w:rsid w:val="00A15B38"/>
    <w:rsid w:val="00A15B7D"/>
    <w:rsid w:val="00A16AE7"/>
    <w:rsid w:val="00A205F5"/>
    <w:rsid w:val="00A211CA"/>
    <w:rsid w:val="00A2278F"/>
    <w:rsid w:val="00A230A3"/>
    <w:rsid w:val="00A231C6"/>
    <w:rsid w:val="00A2606F"/>
    <w:rsid w:val="00A409F7"/>
    <w:rsid w:val="00A41242"/>
    <w:rsid w:val="00A4342C"/>
    <w:rsid w:val="00A436D6"/>
    <w:rsid w:val="00A44F1A"/>
    <w:rsid w:val="00A4686A"/>
    <w:rsid w:val="00A50ED3"/>
    <w:rsid w:val="00A53938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C24"/>
    <w:rsid w:val="00A817D3"/>
    <w:rsid w:val="00A81EC2"/>
    <w:rsid w:val="00A82D1C"/>
    <w:rsid w:val="00A92846"/>
    <w:rsid w:val="00A94DEF"/>
    <w:rsid w:val="00A96452"/>
    <w:rsid w:val="00A96556"/>
    <w:rsid w:val="00A97FDB"/>
    <w:rsid w:val="00AA16C5"/>
    <w:rsid w:val="00AA1F4B"/>
    <w:rsid w:val="00AA29BE"/>
    <w:rsid w:val="00AA6CF2"/>
    <w:rsid w:val="00AA7DDB"/>
    <w:rsid w:val="00AB0FC0"/>
    <w:rsid w:val="00AB4796"/>
    <w:rsid w:val="00AB4C88"/>
    <w:rsid w:val="00AB56EE"/>
    <w:rsid w:val="00AC307E"/>
    <w:rsid w:val="00AC5C8F"/>
    <w:rsid w:val="00AC7551"/>
    <w:rsid w:val="00AC7AFF"/>
    <w:rsid w:val="00AD4A6A"/>
    <w:rsid w:val="00AD5B7D"/>
    <w:rsid w:val="00AE4BBB"/>
    <w:rsid w:val="00AF20FE"/>
    <w:rsid w:val="00AF4910"/>
    <w:rsid w:val="00B00091"/>
    <w:rsid w:val="00B0178D"/>
    <w:rsid w:val="00B01D96"/>
    <w:rsid w:val="00B03CBB"/>
    <w:rsid w:val="00B04014"/>
    <w:rsid w:val="00B05813"/>
    <w:rsid w:val="00B05C91"/>
    <w:rsid w:val="00B07407"/>
    <w:rsid w:val="00B07CE9"/>
    <w:rsid w:val="00B13425"/>
    <w:rsid w:val="00B15CCF"/>
    <w:rsid w:val="00B17F71"/>
    <w:rsid w:val="00B27971"/>
    <w:rsid w:val="00B354E9"/>
    <w:rsid w:val="00B35F63"/>
    <w:rsid w:val="00B36243"/>
    <w:rsid w:val="00B36FC6"/>
    <w:rsid w:val="00B3738C"/>
    <w:rsid w:val="00B3744C"/>
    <w:rsid w:val="00B45DB5"/>
    <w:rsid w:val="00B46FE9"/>
    <w:rsid w:val="00B512C6"/>
    <w:rsid w:val="00B5289D"/>
    <w:rsid w:val="00B5480F"/>
    <w:rsid w:val="00B56557"/>
    <w:rsid w:val="00B56843"/>
    <w:rsid w:val="00B56AC5"/>
    <w:rsid w:val="00B56D84"/>
    <w:rsid w:val="00B62040"/>
    <w:rsid w:val="00B6488E"/>
    <w:rsid w:val="00B64A05"/>
    <w:rsid w:val="00B65DE0"/>
    <w:rsid w:val="00B673FA"/>
    <w:rsid w:val="00B70111"/>
    <w:rsid w:val="00B73A1B"/>
    <w:rsid w:val="00B76075"/>
    <w:rsid w:val="00B81510"/>
    <w:rsid w:val="00B857D2"/>
    <w:rsid w:val="00B92233"/>
    <w:rsid w:val="00B95509"/>
    <w:rsid w:val="00B96613"/>
    <w:rsid w:val="00BA148B"/>
    <w:rsid w:val="00BA2EAD"/>
    <w:rsid w:val="00BA4B2E"/>
    <w:rsid w:val="00BA615B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0A9B"/>
    <w:rsid w:val="00BD5A9C"/>
    <w:rsid w:val="00BE0006"/>
    <w:rsid w:val="00BE0577"/>
    <w:rsid w:val="00BE0734"/>
    <w:rsid w:val="00BE4D39"/>
    <w:rsid w:val="00BE4D7D"/>
    <w:rsid w:val="00BE7A4E"/>
    <w:rsid w:val="00BF1A02"/>
    <w:rsid w:val="00BF73C0"/>
    <w:rsid w:val="00BF7AD8"/>
    <w:rsid w:val="00C027DB"/>
    <w:rsid w:val="00C061E8"/>
    <w:rsid w:val="00C1214A"/>
    <w:rsid w:val="00C12BAA"/>
    <w:rsid w:val="00C15625"/>
    <w:rsid w:val="00C263A0"/>
    <w:rsid w:val="00C26809"/>
    <w:rsid w:val="00C2739C"/>
    <w:rsid w:val="00C32643"/>
    <w:rsid w:val="00C34F31"/>
    <w:rsid w:val="00C3548B"/>
    <w:rsid w:val="00C362B9"/>
    <w:rsid w:val="00C373D6"/>
    <w:rsid w:val="00C43CDB"/>
    <w:rsid w:val="00C45179"/>
    <w:rsid w:val="00C47FC9"/>
    <w:rsid w:val="00C53598"/>
    <w:rsid w:val="00C5431E"/>
    <w:rsid w:val="00C5726F"/>
    <w:rsid w:val="00C60D20"/>
    <w:rsid w:val="00C61D1C"/>
    <w:rsid w:val="00C620AC"/>
    <w:rsid w:val="00C62547"/>
    <w:rsid w:val="00C6701A"/>
    <w:rsid w:val="00C71995"/>
    <w:rsid w:val="00C726AD"/>
    <w:rsid w:val="00C76431"/>
    <w:rsid w:val="00C773E1"/>
    <w:rsid w:val="00C821E3"/>
    <w:rsid w:val="00C83E14"/>
    <w:rsid w:val="00C86B32"/>
    <w:rsid w:val="00C86CAB"/>
    <w:rsid w:val="00C96F16"/>
    <w:rsid w:val="00C97456"/>
    <w:rsid w:val="00CA19A8"/>
    <w:rsid w:val="00CA3898"/>
    <w:rsid w:val="00CA43E9"/>
    <w:rsid w:val="00CA62B7"/>
    <w:rsid w:val="00CB1F3C"/>
    <w:rsid w:val="00CC005F"/>
    <w:rsid w:val="00CC4500"/>
    <w:rsid w:val="00CC4FD4"/>
    <w:rsid w:val="00CC5CA7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4F88"/>
    <w:rsid w:val="00CE51BA"/>
    <w:rsid w:val="00CE63A9"/>
    <w:rsid w:val="00CE673B"/>
    <w:rsid w:val="00CF0EE0"/>
    <w:rsid w:val="00CF2F14"/>
    <w:rsid w:val="00CF3CC1"/>
    <w:rsid w:val="00CF3D4C"/>
    <w:rsid w:val="00CF5025"/>
    <w:rsid w:val="00CF5C06"/>
    <w:rsid w:val="00CF66B6"/>
    <w:rsid w:val="00D01527"/>
    <w:rsid w:val="00D03A94"/>
    <w:rsid w:val="00D05DB9"/>
    <w:rsid w:val="00D06D43"/>
    <w:rsid w:val="00D10982"/>
    <w:rsid w:val="00D114B9"/>
    <w:rsid w:val="00D12C07"/>
    <w:rsid w:val="00D1792A"/>
    <w:rsid w:val="00D223E2"/>
    <w:rsid w:val="00D22757"/>
    <w:rsid w:val="00D24947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76FB1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55FB"/>
    <w:rsid w:val="00DA62B2"/>
    <w:rsid w:val="00DB1228"/>
    <w:rsid w:val="00DB14EF"/>
    <w:rsid w:val="00DB27A1"/>
    <w:rsid w:val="00DB2CE1"/>
    <w:rsid w:val="00DB38FD"/>
    <w:rsid w:val="00DB543D"/>
    <w:rsid w:val="00DB5A8E"/>
    <w:rsid w:val="00DC34D6"/>
    <w:rsid w:val="00DC4769"/>
    <w:rsid w:val="00DC514D"/>
    <w:rsid w:val="00DC55D3"/>
    <w:rsid w:val="00DC69CF"/>
    <w:rsid w:val="00DD4728"/>
    <w:rsid w:val="00DD6025"/>
    <w:rsid w:val="00DE0B45"/>
    <w:rsid w:val="00DE0F1A"/>
    <w:rsid w:val="00DE45F3"/>
    <w:rsid w:val="00DF09F8"/>
    <w:rsid w:val="00DF135E"/>
    <w:rsid w:val="00E0061E"/>
    <w:rsid w:val="00E00F34"/>
    <w:rsid w:val="00E011D5"/>
    <w:rsid w:val="00E01DA7"/>
    <w:rsid w:val="00E07070"/>
    <w:rsid w:val="00E11545"/>
    <w:rsid w:val="00E118CA"/>
    <w:rsid w:val="00E16120"/>
    <w:rsid w:val="00E16FEB"/>
    <w:rsid w:val="00E174A7"/>
    <w:rsid w:val="00E17793"/>
    <w:rsid w:val="00E17A22"/>
    <w:rsid w:val="00E20E9C"/>
    <w:rsid w:val="00E21216"/>
    <w:rsid w:val="00E21DC2"/>
    <w:rsid w:val="00E23F0D"/>
    <w:rsid w:val="00E25FF2"/>
    <w:rsid w:val="00E26670"/>
    <w:rsid w:val="00E26919"/>
    <w:rsid w:val="00E27202"/>
    <w:rsid w:val="00E33BC9"/>
    <w:rsid w:val="00E42684"/>
    <w:rsid w:val="00E4289D"/>
    <w:rsid w:val="00E43DE4"/>
    <w:rsid w:val="00E440D1"/>
    <w:rsid w:val="00E5079E"/>
    <w:rsid w:val="00E5647F"/>
    <w:rsid w:val="00E573F5"/>
    <w:rsid w:val="00E62195"/>
    <w:rsid w:val="00E62D87"/>
    <w:rsid w:val="00E63EDF"/>
    <w:rsid w:val="00E6466A"/>
    <w:rsid w:val="00E65933"/>
    <w:rsid w:val="00E660A7"/>
    <w:rsid w:val="00E721BD"/>
    <w:rsid w:val="00E72AA1"/>
    <w:rsid w:val="00E73491"/>
    <w:rsid w:val="00E73F0D"/>
    <w:rsid w:val="00E74082"/>
    <w:rsid w:val="00E745E0"/>
    <w:rsid w:val="00E766E4"/>
    <w:rsid w:val="00E767EF"/>
    <w:rsid w:val="00E8325D"/>
    <w:rsid w:val="00E85288"/>
    <w:rsid w:val="00E8531D"/>
    <w:rsid w:val="00E87B15"/>
    <w:rsid w:val="00E91DAE"/>
    <w:rsid w:val="00E92FC7"/>
    <w:rsid w:val="00E9322E"/>
    <w:rsid w:val="00E97729"/>
    <w:rsid w:val="00EA04C3"/>
    <w:rsid w:val="00EA0AD0"/>
    <w:rsid w:val="00EA1044"/>
    <w:rsid w:val="00EA79D0"/>
    <w:rsid w:val="00EB09A0"/>
    <w:rsid w:val="00EB43E1"/>
    <w:rsid w:val="00EB5D08"/>
    <w:rsid w:val="00EC0873"/>
    <w:rsid w:val="00EC09F1"/>
    <w:rsid w:val="00EC3735"/>
    <w:rsid w:val="00EC422A"/>
    <w:rsid w:val="00ED0465"/>
    <w:rsid w:val="00ED1286"/>
    <w:rsid w:val="00ED20A4"/>
    <w:rsid w:val="00ED33C5"/>
    <w:rsid w:val="00ED3BEC"/>
    <w:rsid w:val="00ED58FF"/>
    <w:rsid w:val="00ED6A04"/>
    <w:rsid w:val="00ED7600"/>
    <w:rsid w:val="00ED761D"/>
    <w:rsid w:val="00EE1A6D"/>
    <w:rsid w:val="00EE5E33"/>
    <w:rsid w:val="00EE5E4E"/>
    <w:rsid w:val="00EE6137"/>
    <w:rsid w:val="00EE6B64"/>
    <w:rsid w:val="00EF0DDC"/>
    <w:rsid w:val="00EF1763"/>
    <w:rsid w:val="00EF2130"/>
    <w:rsid w:val="00EF2302"/>
    <w:rsid w:val="00EF28A6"/>
    <w:rsid w:val="00EF34AF"/>
    <w:rsid w:val="00EF3F90"/>
    <w:rsid w:val="00F0023F"/>
    <w:rsid w:val="00F00649"/>
    <w:rsid w:val="00F00F1C"/>
    <w:rsid w:val="00F01768"/>
    <w:rsid w:val="00F0287F"/>
    <w:rsid w:val="00F1027D"/>
    <w:rsid w:val="00F1169D"/>
    <w:rsid w:val="00F11CFC"/>
    <w:rsid w:val="00F1374A"/>
    <w:rsid w:val="00F13C34"/>
    <w:rsid w:val="00F153B5"/>
    <w:rsid w:val="00F1580C"/>
    <w:rsid w:val="00F2053E"/>
    <w:rsid w:val="00F20A65"/>
    <w:rsid w:val="00F22602"/>
    <w:rsid w:val="00F23965"/>
    <w:rsid w:val="00F2399B"/>
    <w:rsid w:val="00F2559F"/>
    <w:rsid w:val="00F25646"/>
    <w:rsid w:val="00F25CEE"/>
    <w:rsid w:val="00F278A1"/>
    <w:rsid w:val="00F308C0"/>
    <w:rsid w:val="00F332D4"/>
    <w:rsid w:val="00F33725"/>
    <w:rsid w:val="00F33862"/>
    <w:rsid w:val="00F34025"/>
    <w:rsid w:val="00F36319"/>
    <w:rsid w:val="00F4112D"/>
    <w:rsid w:val="00F43305"/>
    <w:rsid w:val="00F43765"/>
    <w:rsid w:val="00F438BE"/>
    <w:rsid w:val="00F4391B"/>
    <w:rsid w:val="00F43BA5"/>
    <w:rsid w:val="00F50599"/>
    <w:rsid w:val="00F611E1"/>
    <w:rsid w:val="00F63FC0"/>
    <w:rsid w:val="00F642C8"/>
    <w:rsid w:val="00F6719B"/>
    <w:rsid w:val="00F70D1A"/>
    <w:rsid w:val="00F74500"/>
    <w:rsid w:val="00F76D29"/>
    <w:rsid w:val="00F76EF7"/>
    <w:rsid w:val="00F77904"/>
    <w:rsid w:val="00F83DAC"/>
    <w:rsid w:val="00F86715"/>
    <w:rsid w:val="00F90021"/>
    <w:rsid w:val="00F9192E"/>
    <w:rsid w:val="00F91B44"/>
    <w:rsid w:val="00F9287F"/>
    <w:rsid w:val="00F93B6B"/>
    <w:rsid w:val="00FA0920"/>
    <w:rsid w:val="00FA288B"/>
    <w:rsid w:val="00FA5E40"/>
    <w:rsid w:val="00FA64FD"/>
    <w:rsid w:val="00FB0AD0"/>
    <w:rsid w:val="00FB0BFF"/>
    <w:rsid w:val="00FB3986"/>
    <w:rsid w:val="00FB7C6E"/>
    <w:rsid w:val="00FC0348"/>
    <w:rsid w:val="00FC07BA"/>
    <w:rsid w:val="00FC0A7A"/>
    <w:rsid w:val="00FC14AB"/>
    <w:rsid w:val="00FC1524"/>
    <w:rsid w:val="00FC1823"/>
    <w:rsid w:val="00FC2665"/>
    <w:rsid w:val="00FC2C99"/>
    <w:rsid w:val="00FC54AE"/>
    <w:rsid w:val="00FD0F4F"/>
    <w:rsid w:val="00FD169C"/>
    <w:rsid w:val="00FD519C"/>
    <w:rsid w:val="00FD7A63"/>
    <w:rsid w:val="00FE3161"/>
    <w:rsid w:val="00FE4814"/>
    <w:rsid w:val="00FE608F"/>
    <w:rsid w:val="00FF238F"/>
    <w:rsid w:val="00FF3993"/>
    <w:rsid w:val="00FF3FA0"/>
    <w:rsid w:val="00FF4F94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80C22"/>
  <w15:docId w15:val="{02A9ACFB-AD38-4914-9C5D-6C095B7C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6.1 QD NORMAL"/>
    <w:qFormat/>
    <w:rsid w:val="008A2AD9"/>
    <w:rPr>
      <w:sz w:val="22"/>
    </w:rPr>
  </w:style>
  <w:style w:type="paragraph" w:styleId="Heading1">
    <w:name w:val="heading 1"/>
    <w:aliases w:val="8.1 QD HEADING 1"/>
    <w:basedOn w:val="Normal"/>
    <w:next w:val="Normal"/>
    <w:link w:val="Heading1Char"/>
    <w:qFormat/>
    <w:rsid w:val="007528EC"/>
    <w:pPr>
      <w:keepNext/>
      <w:numPr>
        <w:numId w:val="20"/>
      </w:numPr>
      <w:spacing w:before="360" w:line="276" w:lineRule="auto"/>
      <w:outlineLvl w:val="0"/>
    </w:pPr>
    <w:rPr>
      <w:b/>
      <w:caps/>
      <w:lang w:eastAsia="x-none"/>
    </w:rPr>
  </w:style>
  <w:style w:type="paragraph" w:styleId="Heading2">
    <w:name w:val="heading 2"/>
    <w:aliases w:val="8.2 QD HEADING 2"/>
    <w:basedOn w:val="Normal"/>
    <w:next w:val="Normal"/>
    <w:link w:val="Heading2Char"/>
    <w:qFormat/>
    <w:rsid w:val="004F45EF"/>
    <w:pPr>
      <w:keepNext/>
      <w:numPr>
        <w:ilvl w:val="1"/>
        <w:numId w:val="20"/>
      </w:numPr>
      <w:spacing w:before="360" w:line="276" w:lineRule="auto"/>
      <w:outlineLvl w:val="1"/>
    </w:pPr>
    <w:rPr>
      <w:b/>
      <w:smallCaps/>
    </w:rPr>
  </w:style>
  <w:style w:type="paragraph" w:styleId="Heading3">
    <w:name w:val="heading 3"/>
    <w:aliases w:val="8.3 QD HEADING 3"/>
    <w:basedOn w:val="Normal"/>
    <w:next w:val="Normal"/>
    <w:link w:val="Heading3Char"/>
    <w:qFormat/>
    <w:rsid w:val="004F45EF"/>
    <w:pPr>
      <w:keepNext/>
      <w:numPr>
        <w:ilvl w:val="2"/>
        <w:numId w:val="20"/>
      </w:numPr>
      <w:spacing w:before="360" w:line="276" w:lineRule="auto"/>
      <w:outlineLvl w:val="2"/>
    </w:pPr>
    <w:rPr>
      <w:smallCaps/>
      <w:u w:val="single"/>
    </w:rPr>
  </w:style>
  <w:style w:type="paragraph" w:styleId="Heading4">
    <w:name w:val="heading 4"/>
    <w:aliases w:val="8.4 QD HEADING 4"/>
    <w:basedOn w:val="Normal"/>
    <w:next w:val="Normal"/>
    <w:link w:val="Heading4Cha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Heading5">
    <w:name w:val="heading 5"/>
    <w:aliases w:val="8.5 QD HEADING 5"/>
    <w:basedOn w:val="Normal"/>
    <w:next w:val="Normal"/>
    <w:link w:val="Heading5Cha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Heading6">
    <w:name w:val="heading 6"/>
    <w:aliases w:val="8.6 QD HEADING 6"/>
    <w:basedOn w:val="Heading2"/>
    <w:next w:val="Normal"/>
    <w:link w:val="Heading6Char"/>
    <w:qFormat/>
    <w:rsid w:val="00027489"/>
    <w:pPr>
      <w:numPr>
        <w:ilvl w:val="5"/>
      </w:numPr>
      <w:outlineLvl w:val="5"/>
    </w:pPr>
  </w:style>
  <w:style w:type="paragraph" w:styleId="Heading7">
    <w:name w:val="heading 7"/>
    <w:aliases w:val="8.7 QD HEADING 7"/>
    <w:basedOn w:val="Heading3"/>
    <w:next w:val="Normal"/>
    <w:link w:val="Heading7Char"/>
    <w:rsid w:val="00F438BE"/>
    <w:pPr>
      <w:numPr>
        <w:ilvl w:val="6"/>
      </w:numPr>
      <w:outlineLvl w:val="6"/>
    </w:pPr>
    <w:rPr>
      <w:b/>
    </w:rPr>
  </w:style>
  <w:style w:type="paragraph" w:styleId="Heading8">
    <w:name w:val="heading 8"/>
    <w:aliases w:val="8.8 QD HEADING 8"/>
    <w:basedOn w:val="Heading4"/>
    <w:next w:val="Normal"/>
    <w:link w:val="Heading8Char"/>
    <w:rsid w:val="00F438BE"/>
    <w:pPr>
      <w:numPr>
        <w:ilvl w:val="7"/>
      </w:numPr>
      <w:outlineLvl w:val="7"/>
    </w:pPr>
    <w:rPr>
      <w:b/>
    </w:rPr>
  </w:style>
  <w:style w:type="paragraph" w:styleId="Heading9">
    <w:name w:val="heading 9"/>
    <w:aliases w:val="8.9 QD HEADING 9"/>
    <w:basedOn w:val="Normal"/>
    <w:next w:val="Normal"/>
    <w:link w:val="Heading9Cha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TableofFigur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Footer">
    <w:name w:val="footer"/>
    <w:aliases w:val="3.2 QD RODAPÉ"/>
    <w:basedOn w:val="Normal"/>
    <w:link w:val="FooterChar"/>
    <w:locked/>
    <w:rsid w:val="00086A10"/>
    <w:pPr>
      <w:spacing w:after="360"/>
      <w:ind w:left="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TOC1">
    <w:name w:val="toc 1"/>
    <w:aliases w:val="9.1 QD TITULO INDICE GERAL 1"/>
    <w:basedOn w:val="Normal"/>
    <w:next w:val="Normal"/>
    <w:uiPriority w:val="39"/>
    <w:qFormat/>
    <w:rsid w:val="00F1027D"/>
    <w:pPr>
      <w:spacing w:before="120" w:after="0"/>
      <w:ind w:left="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aliases w:val="9.2 QD TITULO INDICE GERAL 2"/>
    <w:basedOn w:val="Normal"/>
    <w:next w:val="Normal"/>
    <w:uiPriority w:val="39"/>
    <w:qFormat/>
    <w:rsid w:val="005E5EDC"/>
    <w:pPr>
      <w:spacing w:before="120"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OC3">
    <w:name w:val="toc 3"/>
    <w:aliases w:val="9.3 QD TITULO INDICE GERAL 3"/>
    <w:basedOn w:val="Normal"/>
    <w:next w:val="Normal"/>
    <w:uiPriority w:val="39"/>
    <w:qFormat/>
    <w:rsid w:val="005E5EDC"/>
    <w:pPr>
      <w:spacing w:after="0"/>
      <w:ind w:left="440"/>
      <w:jc w:val="left"/>
    </w:pPr>
    <w:rPr>
      <w:rFonts w:asciiTheme="minorHAnsi" w:hAnsiTheme="minorHAnsi" w:cstheme="minorHAnsi"/>
      <w:sz w:val="20"/>
    </w:rPr>
  </w:style>
  <w:style w:type="paragraph" w:styleId="TOC4">
    <w:name w:val="toc 4"/>
    <w:aliases w:val="9.4 QD TITULO INDICE GERAL 4"/>
    <w:basedOn w:val="Normal"/>
    <w:next w:val="Normal"/>
    <w:uiPriority w:val="39"/>
    <w:rsid w:val="005E5EDC"/>
    <w:pPr>
      <w:spacing w:after="0"/>
      <w:ind w:left="660"/>
      <w:jc w:val="left"/>
    </w:pPr>
    <w:rPr>
      <w:rFonts w:asciiTheme="minorHAnsi" w:hAnsiTheme="minorHAnsi" w:cstheme="minorHAnsi"/>
      <w:sz w:val="20"/>
    </w:rPr>
  </w:style>
  <w:style w:type="character" w:customStyle="1" w:styleId="Heading1Char">
    <w:name w:val="Heading 1 Char"/>
    <w:aliases w:val="8.1 QD HEADING 1 Char"/>
    <w:link w:val="Heading1"/>
    <w:rsid w:val="007528EC"/>
    <w:rPr>
      <w:b/>
      <w:caps/>
      <w:sz w:val="22"/>
      <w:lang w:eastAsia="x-none"/>
    </w:rPr>
  </w:style>
  <w:style w:type="character" w:customStyle="1" w:styleId="Heading6Char">
    <w:name w:val="Heading 6 Char"/>
    <w:aliases w:val="8.6 QD HEADING 6 Char"/>
    <w:link w:val="Heading6"/>
    <w:rsid w:val="00027489"/>
    <w:rPr>
      <w:b/>
      <w:smallCaps/>
    </w:rPr>
  </w:style>
  <w:style w:type="character" w:customStyle="1" w:styleId="Heading5Char">
    <w:name w:val="Heading 5 Char"/>
    <w:aliases w:val="8.5 QD HEADING 5 Char"/>
    <w:link w:val="Heading5"/>
    <w:rsid w:val="0057464B"/>
    <w:rPr>
      <w:b/>
      <w:caps/>
      <w:sz w:val="22"/>
      <w:lang w:eastAsia="x-none"/>
    </w:rPr>
  </w:style>
  <w:style w:type="character" w:customStyle="1" w:styleId="Heading2Char">
    <w:name w:val="Heading 2 Char"/>
    <w:aliases w:val="8.2 QD HEADING 2 Char"/>
    <w:link w:val="Heading2"/>
    <w:rsid w:val="004F45EF"/>
    <w:rPr>
      <w:b/>
      <w:smallCaps/>
      <w:sz w:val="22"/>
    </w:rPr>
  </w:style>
  <w:style w:type="character" w:customStyle="1" w:styleId="Heading7Char">
    <w:name w:val="Heading 7 Char"/>
    <w:aliases w:val="8.7 QD HEADING 7 Char"/>
    <w:link w:val="Heading7"/>
    <w:rsid w:val="00F438BE"/>
    <w:rPr>
      <w:b/>
      <w:smallCaps/>
      <w:u w:val="single"/>
    </w:rPr>
  </w:style>
  <w:style w:type="character" w:customStyle="1" w:styleId="Heading8Char">
    <w:name w:val="Heading 8 Char"/>
    <w:aliases w:val="8.8 QD HEADING 8 Char"/>
    <w:link w:val="Heading8"/>
    <w:rsid w:val="00F438BE"/>
    <w:rPr>
      <w:b/>
      <w:smallCaps/>
    </w:rPr>
  </w:style>
  <w:style w:type="character" w:customStyle="1" w:styleId="Heading9Char">
    <w:name w:val="Heading 9 Char"/>
    <w:aliases w:val="8.9 QD HEADING 9 Char"/>
    <w:link w:val="Heading9"/>
    <w:rsid w:val="00F438BE"/>
    <w:rPr>
      <w:rFonts w:asciiTheme="minorHAnsi" w:hAnsiTheme="minorHAnsi"/>
      <w:b/>
      <w:bCs/>
      <w:lang w:val="x-none"/>
    </w:rPr>
  </w:style>
  <w:style w:type="paragraph" w:customStyle="1" w:styleId="12QDCAPADESIGNACAODOPROJECTO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customStyle="1" w:styleId="13QDCAPAFASE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customStyle="1" w:styleId="12QDCAPADESIGNACAODOPROJECTOChar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customStyle="1" w:styleId="13QDCAPAFASEChar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4F45EF"/>
    <w:rPr>
      <w:smallCaps/>
      <w:sz w:val="22"/>
      <w:u w:val="single"/>
    </w:rPr>
  </w:style>
  <w:style w:type="paragraph" w:customStyle="1" w:styleId="41QDFOTOSFIGURASPORCIMA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customStyle="1" w:styleId="42QDLEGENDAFOTOSFIGURASPORBAIXO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customStyle="1" w:styleId="71QDTITULOANEXOS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customStyle="1" w:styleId="71QDTITULOANEXOSChar">
    <w:name w:val="7.1 QD TITULO ANEXOS Char"/>
    <w:basedOn w:val="DefaultParagraphFont"/>
    <w:link w:val="71QDTITULOANEXOS"/>
    <w:rsid w:val="00B673FA"/>
    <w:rPr>
      <w:b/>
      <w:bCs/>
      <w:sz w:val="28"/>
      <w:szCs w:val="24"/>
      <w:lang w:eastAsia="x-none"/>
    </w:rPr>
  </w:style>
  <w:style w:type="paragraph" w:customStyle="1" w:styleId="51QD-------------------------------------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customStyle="1" w:styleId="11QDCAPACLIENTE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customStyle="1" w:styleId="14QDCAPAESPECIALIDADE-OUTRO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customStyle="1" w:styleId="15QDCAPADESIGNAODODOCUMENTO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customStyle="1" w:styleId="17QDCAPALOCALIZACAODATA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customStyle="1" w:styleId="21QDCLIENTEDESIGNAODOPROJETO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customStyle="1" w:styleId="22QDFASEESPECIDESIDOCUM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customStyle="1" w:styleId="23QDTITULODOSNDICES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customStyle="1" w:styleId="62QDNORMALEMTABELA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customStyle="1" w:styleId="52QDTABELAS">
    <w:name w:val="5.2 QD TABELAS"/>
    <w:basedOn w:val="Table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PlaceholderText">
    <w:name w:val="Placeholder Text"/>
    <w:basedOn w:val="DefaultParagraphFont"/>
    <w:uiPriority w:val="99"/>
    <w:semiHidden/>
    <w:locked/>
    <w:rsid w:val="005E5EDC"/>
    <w:rPr>
      <w:color w:val="808080"/>
    </w:rPr>
  </w:style>
  <w:style w:type="paragraph" w:customStyle="1" w:styleId="16QDCAPAREVISO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E5EDC"/>
    <w:rPr>
      <w:rFonts w:ascii="Tahoma" w:hAnsi="Tahoma" w:cs="Tahoma"/>
      <w:sz w:val="16"/>
      <w:szCs w:val="16"/>
    </w:rPr>
  </w:style>
  <w:style w:type="character" w:customStyle="1" w:styleId="FooterChar">
    <w:name w:val="Footer Char"/>
    <w:aliases w:val="3.2 QD RODAPÉ Char"/>
    <w:basedOn w:val="DefaultParagraphFont"/>
    <w:link w:val="Footer"/>
    <w:rsid w:val="00086A10"/>
    <w:rPr>
      <w:rFonts w:asciiTheme="minorHAnsi" w:hAnsiTheme="minorHAnsi"/>
      <w:szCs w:val="22"/>
      <w:lang w:eastAsia="x-none"/>
    </w:rPr>
  </w:style>
  <w:style w:type="paragraph" w:styleId="Index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Header">
    <w:name w:val="header"/>
    <w:aliases w:val="3.1 QD CABEÇALHO"/>
    <w:basedOn w:val="51QD-------------------------------------"/>
    <w:link w:val="HeaderChar"/>
    <w:locked/>
    <w:rsid w:val="001E558F"/>
    <w:pPr>
      <w:jc w:val="right"/>
    </w:pPr>
  </w:style>
  <w:style w:type="character" w:customStyle="1" w:styleId="HeaderChar">
    <w:name w:val="Header Char"/>
    <w:aliases w:val="3.1 QD CABEÇALHO Char"/>
    <w:basedOn w:val="DefaultParagraphFont"/>
    <w:link w:val="Header"/>
    <w:rsid w:val="001E558F"/>
    <w:rPr>
      <w:lang w:eastAsia="x-none"/>
    </w:rPr>
  </w:style>
  <w:style w:type="paragraph" w:customStyle="1" w:styleId="63QDNUMERADOS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customStyle="1" w:styleId="64QDBULLETS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leGrid">
    <w:name w:val="Table Grid"/>
    <w:basedOn w:val="TableNormal"/>
    <w:uiPriority w:val="59"/>
    <w:locked/>
    <w:rsid w:val="005E5E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2QDHEADING1ANEXO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customStyle="1" w:styleId="73QDHEADING2ANEXOS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customStyle="1" w:styleId="72QDHEADING1ANEXOChar">
    <w:name w:val="7.2 QD HEADING 1 ANEXO Char"/>
    <w:basedOn w:val="Heading1Char"/>
    <w:link w:val="72QDHEADING1ANEXO"/>
    <w:rsid w:val="001538B7"/>
    <w:rPr>
      <w:b/>
      <w:caps/>
      <w:sz w:val="22"/>
      <w:lang w:eastAsia="x-none"/>
    </w:rPr>
  </w:style>
  <w:style w:type="paragraph" w:customStyle="1" w:styleId="74QDHEADING3ANEXOS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customStyle="1" w:styleId="73QDHEADING2ANEXOSChar">
    <w:name w:val="7.3 QD HEADING 2 ANEXOS Char"/>
    <w:basedOn w:val="Heading2Char"/>
    <w:link w:val="73QDHEADING2ANEXOS"/>
    <w:rsid w:val="001538B7"/>
    <w:rPr>
      <w:b/>
      <w:smallCaps/>
      <w:sz w:val="22"/>
    </w:rPr>
  </w:style>
  <w:style w:type="numbering" w:customStyle="1" w:styleId="Anexos">
    <w:name w:val="Anexos"/>
    <w:uiPriority w:val="99"/>
    <w:rsid w:val="00363901"/>
    <w:pPr>
      <w:numPr>
        <w:numId w:val="9"/>
      </w:numPr>
    </w:pPr>
  </w:style>
  <w:style w:type="character" w:customStyle="1" w:styleId="74QDHEADING3ANEXOSChar">
    <w:name w:val="7.4 QD HEADING 3 ANEXOS Char"/>
    <w:basedOn w:val="Heading3Char"/>
    <w:link w:val="74QDHEADING3ANEXOS"/>
    <w:rsid w:val="001538B7"/>
    <w:rPr>
      <w:smallCaps/>
      <w:sz w:val="22"/>
      <w:u w:val="single"/>
    </w:rPr>
  </w:style>
  <w:style w:type="paragraph" w:customStyle="1" w:styleId="75QDHEADING4ANEXOS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customStyle="1" w:styleId="Heading4Char">
    <w:name w:val="Heading 4 Char"/>
    <w:aliases w:val="8.4 QD HEADING 4 Char"/>
    <w:basedOn w:val="DefaultParagraphFont"/>
    <w:link w:val="Heading4"/>
    <w:rsid w:val="00325514"/>
    <w:rPr>
      <w:smallCaps/>
      <w:sz w:val="22"/>
    </w:rPr>
  </w:style>
  <w:style w:type="character" w:customStyle="1" w:styleId="75QDHEADING4ANEXOSChar">
    <w:name w:val="7.5 QD HEADING 4 ANEXOS Char"/>
    <w:basedOn w:val="Heading4Char"/>
    <w:link w:val="75QDHEADING4ANEXOS"/>
    <w:rsid w:val="001538B7"/>
    <w:rPr>
      <w:smallCaps/>
      <w:sz w:val="22"/>
    </w:rPr>
  </w:style>
  <w:style w:type="paragraph" w:customStyle="1" w:styleId="65QDPGVAZIA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Caption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  <w:style w:type="table" w:styleId="GridTable1Light">
    <w:name w:val="Grid Table 1 Light"/>
    <w:basedOn w:val="TableNormal"/>
    <w:uiPriority w:val="46"/>
    <w:rsid w:val="007B09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B0946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locked/>
    <w:rsid w:val="007A0387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pt-PT"/>
    </w:rPr>
  </w:style>
  <w:style w:type="paragraph" w:styleId="TOC5">
    <w:name w:val="toc 5"/>
    <w:basedOn w:val="Normal"/>
    <w:next w:val="Normal"/>
    <w:autoRedefine/>
    <w:unhideWhenUsed/>
    <w:locked/>
    <w:rsid w:val="007A0387"/>
    <w:pPr>
      <w:spacing w:after="0"/>
      <w:ind w:left="880"/>
      <w:jc w:val="left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nhideWhenUsed/>
    <w:locked/>
    <w:rsid w:val="007A0387"/>
    <w:pPr>
      <w:spacing w:after="0"/>
      <w:ind w:left="1100"/>
      <w:jc w:val="left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nhideWhenUsed/>
    <w:locked/>
    <w:rsid w:val="007A0387"/>
    <w:pPr>
      <w:spacing w:after="0"/>
      <w:ind w:left="1320"/>
      <w:jc w:val="left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nhideWhenUsed/>
    <w:locked/>
    <w:rsid w:val="007A0387"/>
    <w:pPr>
      <w:spacing w:after="0"/>
      <w:ind w:left="1540"/>
      <w:jc w:val="left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nhideWhenUsed/>
    <w:locked/>
    <w:rsid w:val="007A0387"/>
    <w:pPr>
      <w:spacing w:after="0"/>
      <w:ind w:left="1760"/>
      <w:jc w:val="left"/>
    </w:pPr>
    <w:rPr>
      <w:rFonts w:asciiTheme="minorHAnsi" w:hAnsiTheme="minorHAnsi" w:cs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2026-02-02</PublishDate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QDE_T20XX-XXXX-01-XX-XXX-MD.dotx</Template>
  <TotalTime>183</TotalTime>
  <Pages>6</Pages>
  <Words>384</Words>
  <Characters>2193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Designação do Documento</vt:lpstr>
      <vt:lpstr>Designação do Documento</vt:lpstr>
    </vt:vector>
  </TitlesOfParts>
  <Manager>Porto</Manager>
  <Company>MSET</Company>
  <LinksUpToDate>false</LinksUpToDate>
  <CharactersWithSpaces>2572</CharactersWithSpaces>
  <SharedDoc>false</SharedDoc>
  <HLinks>
    <vt:vector size="30" baseType="variant">
      <vt:variant>
        <vt:i4>1966137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_Toc384385670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_Toc384385669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_Toc384385668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_Toc384385667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_Toc384385666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 Alves, José Silva e João castro</dc:title>
  <dc:subject>SÓCIOS / DIVISÃO DE INVESTIMENTOS E LUCROS</dc:subject>
  <dc:creator>Ismael Kidai</dc:creator>
  <dc:description>V1.0</dc:description>
  <cp:lastModifiedBy>Mind Set</cp:lastModifiedBy>
  <cp:revision>77</cp:revision>
  <cp:lastPrinted>2026-01-31T04:28:00Z</cp:lastPrinted>
  <dcterms:created xsi:type="dcterms:W3CDTF">2024-12-23T11:59:00Z</dcterms:created>
  <dcterms:modified xsi:type="dcterms:W3CDTF">2026-02-01T22:14:00Z</dcterms:modified>
  <cp:category>Administração &amp; Financeiro</cp:category>
  <cp:contentStatus>Proposta</cp:contentStatus>
</cp:coreProperties>
</file>