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379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2D77EB" w:rsidRPr="008A2AD9" w14:paraId="27C536FC" w14:textId="77777777" w:rsidTr="005F7E99">
        <w:trPr>
          <w:trHeight w:val="3700"/>
        </w:trPr>
        <w:tc>
          <w:tcPr>
            <w:tcW w:w="6379" w:type="dxa"/>
          </w:tcPr>
          <w:sdt>
            <w:sdtPr>
              <w:rPr>
                <w:color w:val="0D0D0D" w:themeColor="text1" w:themeTint="F2"/>
              </w:rPr>
              <w:alias w:val="Cliente"/>
              <w:tag w:val=""/>
              <w:id w:val="-62713612"/>
              <w:lock w:val="sdtLocked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7D33796A" w14:textId="4E8C38D0" w:rsidR="002D77EB" w:rsidRPr="008A2AD9" w:rsidRDefault="00CF5025" w:rsidP="00D92E96">
                <w:pPr>
                  <w:pStyle w:val="11QDCAPACLIENTE"/>
                </w:pPr>
                <w:r w:rsidRPr="00316B95">
                  <w:rPr>
                    <w:color w:val="0D0D0D" w:themeColor="text1" w:themeTint="F2"/>
                  </w:rPr>
                  <w:t>MSET</w:t>
                </w:r>
              </w:p>
            </w:sdtContent>
          </w:sdt>
          <w:sdt>
            <w:sdtPr>
              <w:alias w:val="Designação do Projeto"/>
              <w:tag w:val=""/>
              <w:id w:val="-1297680002"/>
              <w:lock w:val="sdtLocked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3AC5D550" w14:textId="3B59AE10" w:rsidR="002D77EB" w:rsidRPr="008A2AD9" w:rsidRDefault="00836433" w:rsidP="007816BB">
                <w:pPr>
                  <w:pStyle w:val="12QDCAPADESIGNACAODOPROJECTO"/>
                </w:pPr>
                <w:r>
                  <w:t xml:space="preserve">Estatutos </w:t>
                </w:r>
                <w:r w:rsidR="00C37602">
                  <w:t>Associativos MSET</w:t>
                </w:r>
              </w:p>
            </w:sdtContent>
          </w:sdt>
          <w:p w14:paraId="52953700" w14:textId="019510C1" w:rsidR="002D77EB" w:rsidRPr="008A2AD9" w:rsidRDefault="00000000" w:rsidP="007816BB">
            <w:pPr>
              <w:pStyle w:val="13QDCAPAFASE"/>
            </w:pPr>
            <w:sdt>
              <w:sdtPr>
                <w:alias w:val="Fase"/>
                <w:tag w:val=""/>
                <w:id w:val="-1193456867"/>
                <w:lock w:val="sdtLocked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C37602">
                  <w:t>Proposta</w:t>
                </w:r>
              </w:sdtContent>
            </w:sdt>
          </w:p>
          <w:sdt>
            <w:sdtPr>
              <w:alias w:val="Especialidade"/>
              <w:tag w:val=""/>
              <w:id w:val="1485811682"/>
              <w:lock w:val="sdtLocked"/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14:paraId="416BEC24" w14:textId="71DBC597" w:rsidR="002D77EB" w:rsidRPr="008A2AD9" w:rsidRDefault="00C37602" w:rsidP="002F6113">
                <w:pPr>
                  <w:pStyle w:val="14QDCAPAESPECIALIDADE-OUTRO"/>
                </w:pPr>
                <w:r>
                  <w:t>Associativo</w:t>
                </w:r>
              </w:p>
            </w:sdtContent>
          </w:sdt>
          <w:sdt>
            <w:sdtPr>
              <w:alias w:val="Designação do Documento"/>
              <w:tag w:val=""/>
              <w:id w:val="-955709678"/>
              <w:lock w:val="sdtLocked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44F058E" w14:textId="145A6362" w:rsidR="002D77EB" w:rsidRPr="008A2AD9" w:rsidRDefault="00C37602" w:rsidP="002F6113">
                <w:pPr>
                  <w:pStyle w:val="15QDCAPADESIGNAODODOCUMENTO"/>
                </w:pPr>
                <w:r>
                  <w:t>Rui Alves</w:t>
                </w:r>
              </w:p>
            </w:sdtContent>
          </w:sdt>
          <w:p w14:paraId="469508AE" w14:textId="77193965" w:rsidR="007816BB" w:rsidRPr="008A2AD9" w:rsidRDefault="00000000" w:rsidP="007816BB">
            <w:pPr>
              <w:pStyle w:val="16QDCAPAREVISO"/>
            </w:pPr>
            <w:sdt>
              <w:sdtPr>
                <w:alias w:val="Revisão"/>
                <w:tag w:val=""/>
                <w:id w:val="-1198009932"/>
                <w:lock w:val="sdtLocked"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/>
              </w:sdtPr>
              <w:sdtContent>
                <w:r w:rsidR="00C37602">
                  <w:t>V</w:t>
                </w:r>
                <w:r w:rsidR="00315FA9">
                  <w:t>ersão</w:t>
                </w:r>
              </w:sdtContent>
            </w:sdt>
            <w:r w:rsidR="00C37602">
              <w:t xml:space="preserve"> 1.0</w:t>
            </w:r>
          </w:p>
          <w:p w14:paraId="5E7ACADC" w14:textId="4203845F" w:rsidR="002D77EB" w:rsidRPr="008A2AD9" w:rsidRDefault="00000000" w:rsidP="006228F4">
            <w:pPr>
              <w:pStyle w:val="17QDCAPALOCALIZACAODATA"/>
            </w:pPr>
            <w:sdt>
              <w:sdtPr>
                <w:alias w:val="Manager"/>
                <w:tag w:val=""/>
                <w:id w:val="-1249731067"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2C64A0">
                  <w:t>L</w:t>
                </w:r>
                <w:r w:rsidR="00661087">
                  <w:t>ocal</w:t>
                </w:r>
              </w:sdtContent>
            </w:sdt>
            <w:r w:rsidR="007816BB" w:rsidRPr="008A2AD9">
              <w:t xml:space="preserve">, </w:t>
            </w:r>
            <w:sdt>
              <w:sdtPr>
                <w:alias w:val="Data"/>
                <w:tag w:val=""/>
                <w:id w:val="-501272012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26-02-01T00:00:00Z">
                  <w:dateFormat w:val="d' de 'MMMM' de 'yyyy"/>
                  <w:lid w:val="pt-PT"/>
                  <w:storeMappedDataAs w:val="date"/>
                  <w:calendar w:val="gregorian"/>
                </w:date>
              </w:sdtPr>
              <w:sdtContent>
                <w:r w:rsidR="007F33DD">
                  <w:t>1 de fevereiro de 2026</w:t>
                </w:r>
              </w:sdtContent>
            </w:sdt>
          </w:p>
        </w:tc>
      </w:tr>
    </w:tbl>
    <w:p w14:paraId="53DB2BF3" w14:textId="4624A640" w:rsidR="00D52646" w:rsidRPr="008A2AD9" w:rsidRDefault="00D52646" w:rsidP="00CC6D84">
      <w:pPr>
        <w:pStyle w:val="17QDCAPALOCALIZACAODATA"/>
        <w:jc w:val="left"/>
      </w:pPr>
    </w:p>
    <w:p w14:paraId="1A31F148" w14:textId="77777777" w:rsidR="00BE4D7D" w:rsidRPr="008A2AD9" w:rsidRDefault="00BE4D7D" w:rsidP="00CC6D84">
      <w:pPr>
        <w:pStyle w:val="TableofFigures"/>
        <w:jc w:val="left"/>
        <w:rPr>
          <w:noProof w:val="0"/>
        </w:rPr>
        <w:sectPr w:rsidR="00BE4D7D" w:rsidRPr="008A2AD9" w:rsidSect="001E558F">
          <w:headerReference w:type="even" r:id="rId10"/>
          <w:footerReference w:type="even" r:id="rId11"/>
          <w:footerReference w:type="default" r:id="rId12"/>
          <w:headerReference w:type="first" r:id="rId13"/>
          <w:pgSz w:w="11907" w:h="16839" w:code="9"/>
          <w:pgMar w:top="2665" w:right="1418" w:bottom="992" w:left="2552" w:header="567" w:footer="720" w:gutter="0"/>
          <w:cols w:space="720"/>
          <w:vAlign w:val="bottom"/>
          <w:titlePg/>
          <w:docGrid w:linePitch="299"/>
        </w:sectPr>
      </w:pP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353"/>
        <w:gridCol w:w="1559"/>
        <w:gridCol w:w="4611"/>
      </w:tblGrid>
      <w:tr w:rsidR="00646FE5" w:rsidRPr="008A2AD9" w14:paraId="3CEECCEE" w14:textId="77777777" w:rsidTr="00241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09020F22" w14:textId="7C224019" w:rsidR="00646FE5" w:rsidRPr="008A2AD9" w:rsidRDefault="00B3262E" w:rsidP="00241213">
            <w:pPr>
              <w:pStyle w:val="62QDNORMALEMTABELA"/>
            </w:pPr>
            <w:r>
              <w:lastRenderedPageBreak/>
              <w:t>VERSÃO</w:t>
            </w:r>
          </w:p>
        </w:tc>
        <w:tc>
          <w:tcPr>
            <w:tcW w:w="1559" w:type="dxa"/>
          </w:tcPr>
          <w:p w14:paraId="2F0B32C4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DATA</w:t>
            </w:r>
          </w:p>
        </w:tc>
        <w:tc>
          <w:tcPr>
            <w:tcW w:w="4611" w:type="dxa"/>
          </w:tcPr>
          <w:p w14:paraId="5BA75182" w14:textId="77777777" w:rsidR="00646FE5" w:rsidRPr="008A2AD9" w:rsidRDefault="00646FE5" w:rsidP="00241213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DESCRIÇÃO</w:t>
            </w:r>
          </w:p>
        </w:tc>
      </w:tr>
      <w:tr w:rsidR="00646FE5" w:rsidRPr="008A2AD9" w14:paraId="130F9216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3038A519" w14:textId="025A3336" w:rsidR="00646FE5" w:rsidRPr="008A2AD9" w:rsidRDefault="0074420C" w:rsidP="00241213">
            <w:pPr>
              <w:pStyle w:val="62QDNORMALEMTABELA"/>
            </w:pPr>
            <w:r>
              <w:t>V1.</w:t>
            </w:r>
            <w:r w:rsidR="00646FE5" w:rsidRPr="008A2AD9">
              <w:t>0</w:t>
            </w:r>
          </w:p>
        </w:tc>
        <w:tc>
          <w:tcPr>
            <w:tcW w:w="1559" w:type="dxa"/>
          </w:tcPr>
          <w:p w14:paraId="0822735F" w14:textId="1FB06052" w:rsidR="00646FE5" w:rsidRPr="008A2AD9" w:rsidRDefault="0074420C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</w:t>
            </w:r>
            <w:r w:rsidR="00646FE5" w:rsidRPr="008A2AD9">
              <w:t>/</w:t>
            </w:r>
            <w:r>
              <w:t>02</w:t>
            </w:r>
            <w:r w:rsidR="00646FE5" w:rsidRPr="008A2AD9">
              <w:t>/</w:t>
            </w:r>
            <w:r>
              <w:t>2026</w:t>
            </w:r>
          </w:p>
        </w:tc>
        <w:tc>
          <w:tcPr>
            <w:tcW w:w="4611" w:type="dxa"/>
          </w:tcPr>
          <w:p w14:paraId="2CB0BB5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AD9">
              <w:t>Emissão inicial</w:t>
            </w:r>
          </w:p>
        </w:tc>
      </w:tr>
      <w:tr w:rsidR="00646FE5" w:rsidRPr="008A2AD9" w14:paraId="077851CE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764002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3267A24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CCA49A6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C7939C8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DE6FFEA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1F470B4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699461CF" w14:textId="77777777" w:rsidR="00646FE5" w:rsidRPr="008A2AD9" w:rsidRDefault="00646FE5" w:rsidP="00E1779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2570A03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1AAA9F6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B47296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40BD82B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1E7FD47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6CC05452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296FB9EA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3E3BFDAE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6ABF9F8F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2907251D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12278661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115AFD99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FE5" w:rsidRPr="008A2AD9" w14:paraId="76F180EB" w14:textId="77777777" w:rsidTr="002412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3" w:type="dxa"/>
          </w:tcPr>
          <w:p w14:paraId="54592E01" w14:textId="77777777" w:rsidR="00646FE5" w:rsidRPr="008A2AD9" w:rsidRDefault="00646FE5" w:rsidP="00241213">
            <w:pPr>
              <w:pStyle w:val="62QDNORMALEMTABELA"/>
            </w:pPr>
          </w:p>
        </w:tc>
        <w:tc>
          <w:tcPr>
            <w:tcW w:w="1559" w:type="dxa"/>
          </w:tcPr>
          <w:p w14:paraId="7C46BC45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11" w:type="dxa"/>
          </w:tcPr>
          <w:p w14:paraId="40B19016" w14:textId="77777777" w:rsidR="00646FE5" w:rsidRPr="008A2AD9" w:rsidRDefault="00646FE5" w:rsidP="00241213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253B9" w14:textId="5153275F" w:rsidR="00315FA9" w:rsidRDefault="00315FA9" w:rsidP="00241201">
      <w:pPr>
        <w:pStyle w:val="21QDCLIENTEDESIGNAODOPROJETO"/>
      </w:pPr>
    </w:p>
    <w:p w14:paraId="60199AC3" w14:textId="25A2A699" w:rsidR="00315FA9" w:rsidRPr="00315FA9" w:rsidRDefault="00315FA9" w:rsidP="00315FA9">
      <w:pPr>
        <w:rPr>
          <w:b/>
          <w:caps/>
          <w:sz w:val="28"/>
          <w:szCs w:val="26"/>
          <w:lang w:eastAsia="x-none"/>
        </w:rPr>
      </w:pPr>
      <w:r>
        <w:br w:type="page"/>
      </w:r>
    </w:p>
    <w:p w14:paraId="51088A14" w14:textId="36E1CFB8" w:rsidR="00A14519" w:rsidRPr="008A2AD9" w:rsidRDefault="00000000" w:rsidP="00241201">
      <w:pPr>
        <w:pStyle w:val="21QDCLIENTEDESIGNAODOPROJETO"/>
      </w:pPr>
      <w:sdt>
        <w:sdtPr>
          <w:alias w:val="Cliente"/>
          <w:tag w:val=""/>
          <w:id w:val="90525379"/>
          <w:lock w:val="sdtLocked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836433">
            <w:t>MSET</w:t>
          </w:r>
        </w:sdtContent>
      </w:sdt>
    </w:p>
    <w:sdt>
      <w:sdtPr>
        <w:alias w:val="Designação do Projeto"/>
        <w:tag w:val=""/>
        <w:id w:val="-1313870123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4FA60E83" w14:textId="74EEB53D" w:rsidR="00A14519" w:rsidRPr="008A2AD9" w:rsidRDefault="00C37602" w:rsidP="00241201">
          <w:pPr>
            <w:pStyle w:val="21QDCLIENTEDESIGNAODOPROJETO"/>
          </w:pPr>
          <w:r>
            <w:t>Estatutos Associativos MSET</w:t>
          </w:r>
        </w:p>
      </w:sdtContent>
    </w:sdt>
    <w:p w14:paraId="30878AFC" w14:textId="44777259" w:rsidR="005B0F91" w:rsidRPr="008A2AD9" w:rsidRDefault="00000000" w:rsidP="00152629">
      <w:pPr>
        <w:pStyle w:val="22QDFASEESPECIDESIDOCUM"/>
      </w:pPr>
      <w:sdt>
        <w:sdtPr>
          <w:alias w:val="Fase"/>
          <w:tag w:val=""/>
          <w:id w:val="381218871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37602">
            <w:t>Proposta</w:t>
          </w:r>
        </w:sdtContent>
      </w:sdt>
    </w:p>
    <w:p w14:paraId="5AEBC5C1" w14:textId="4B974C00" w:rsidR="00594A7B" w:rsidRPr="008A2AD9" w:rsidRDefault="00000000" w:rsidP="00152629">
      <w:pPr>
        <w:pStyle w:val="22QDFASEESPECIDESIDOCUM"/>
      </w:pPr>
      <w:sdt>
        <w:sdtPr>
          <w:alias w:val="Especialidade"/>
          <w:tag w:val=""/>
          <w:id w:val="-1873603135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C37602">
            <w:t>Associativo</w:t>
          </w:r>
        </w:sdtContent>
      </w:sdt>
    </w:p>
    <w:p w14:paraId="220E5FA5" w14:textId="5B85592D" w:rsidR="00A14519" w:rsidRPr="008A2AD9" w:rsidRDefault="00000000" w:rsidP="00152629">
      <w:pPr>
        <w:pStyle w:val="22QDFASEESPECIDESIDOCUM"/>
      </w:pPr>
      <w:sdt>
        <w:sdtPr>
          <w:alias w:val="Designação do Documento"/>
          <w:tag w:val=""/>
          <w:id w:val="-2068794355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37602">
            <w:t>Rui Alves</w:t>
          </w:r>
        </w:sdtContent>
      </w:sdt>
    </w:p>
    <w:p w14:paraId="1C781150" w14:textId="77777777" w:rsidR="001A0618" w:rsidRPr="008A2AD9" w:rsidRDefault="000817B3" w:rsidP="00ED1286">
      <w:pPr>
        <w:pStyle w:val="23QDTITULODOSNDICES"/>
      </w:pPr>
      <w:bookmarkStart w:id="0" w:name="_Toc27191118"/>
      <w:bookmarkStart w:id="1" w:name="_Toc27205652"/>
      <w:r w:rsidRPr="008A2AD9">
        <w:t>ÍNDICE GERAL</w:t>
      </w:r>
      <w:bookmarkEnd w:id="0"/>
      <w:bookmarkEnd w:id="1"/>
    </w:p>
    <w:p w14:paraId="6B3601FF" w14:textId="4479304A" w:rsidR="00A92458" w:rsidRDefault="00DE0F1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GB" w:eastAsia="en-GB"/>
          <w14:ligatures w14:val="standardContextual"/>
        </w:rPr>
      </w:pPr>
      <w:r w:rsidRPr="008A2AD9">
        <w:rPr>
          <w:noProof w:val="0"/>
          <w:lang w:val="es-CL" w:eastAsia="x-none"/>
        </w:rPr>
        <w:fldChar w:fldCharType="begin"/>
      </w:r>
      <w:r w:rsidRPr="008A2AD9">
        <w:rPr>
          <w:noProof w:val="0"/>
          <w:lang w:eastAsia="x-none"/>
        </w:rPr>
        <w:instrText xml:space="preserve"> TOC \o "1-3" \u </w:instrText>
      </w:r>
      <w:r w:rsidRPr="008A2AD9">
        <w:rPr>
          <w:noProof w:val="0"/>
          <w:lang w:val="es-CL" w:eastAsia="x-none"/>
        </w:rPr>
        <w:fldChar w:fldCharType="separate"/>
      </w:r>
      <w:r w:rsidR="00A92458">
        <w:t>1</w:t>
      </w:r>
      <w:r w:rsid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val="en-GB" w:eastAsia="en-GB"/>
          <w14:ligatures w14:val="standardContextual"/>
        </w:rPr>
        <w:tab/>
      </w:r>
      <w:r w:rsidR="00A92458">
        <w:t>Generalidades</w:t>
      </w:r>
      <w:r w:rsidR="00A92458">
        <w:tab/>
      </w:r>
      <w:r w:rsidR="00A92458">
        <w:fldChar w:fldCharType="begin"/>
      </w:r>
      <w:r w:rsidR="00A92458">
        <w:instrText xml:space="preserve"> PAGEREF _Toc220879865 \h </w:instrText>
      </w:r>
      <w:r w:rsidR="00A92458">
        <w:fldChar w:fldCharType="separate"/>
      </w:r>
      <w:r w:rsidR="00A92458">
        <w:t>3</w:t>
      </w:r>
      <w:r w:rsidR="00A92458">
        <w:fldChar w:fldCharType="end"/>
      </w:r>
    </w:p>
    <w:p w14:paraId="11F78575" w14:textId="0C172AA0" w:rsid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GB" w:eastAsia="en-GB"/>
          <w14:ligatures w14:val="standardContextual"/>
        </w:rPr>
      </w:pPr>
      <w:r>
        <w:t>Artigo 1º Princípios Fundamentais</w:t>
      </w:r>
      <w:r>
        <w:tab/>
      </w:r>
      <w:r>
        <w:fldChar w:fldCharType="begin"/>
      </w:r>
      <w:r>
        <w:instrText xml:space="preserve"> PAGEREF _Toc220879866 \h </w:instrText>
      </w:r>
      <w:r>
        <w:fldChar w:fldCharType="separate"/>
      </w:r>
      <w:r>
        <w:t>3</w:t>
      </w:r>
      <w:r>
        <w:fldChar w:fldCharType="end"/>
      </w:r>
    </w:p>
    <w:p w14:paraId="5FC789AE" w14:textId="5609479E" w:rsid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val="en-GB" w:eastAsia="en-GB"/>
          <w14:ligatures w14:val="standardContextual"/>
        </w:rPr>
      </w:pPr>
      <w:r>
        <w:t>Artigo 2º Receitas</w:t>
      </w:r>
      <w:r>
        <w:tab/>
      </w:r>
      <w:r>
        <w:fldChar w:fldCharType="begin"/>
      </w:r>
      <w:r>
        <w:instrText xml:space="preserve"> PAGEREF _Toc220879867 \h </w:instrText>
      </w:r>
      <w:r>
        <w:fldChar w:fldCharType="separate"/>
      </w:r>
      <w:r>
        <w:t>3</w:t>
      </w:r>
      <w:r>
        <w:fldChar w:fldCharType="end"/>
      </w:r>
    </w:p>
    <w:p w14:paraId="04F9D08D" w14:textId="45B3A1D4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3º Movimentação de Contas</w:t>
      </w:r>
      <w:r>
        <w:tab/>
      </w:r>
      <w:r>
        <w:fldChar w:fldCharType="begin"/>
      </w:r>
      <w:r>
        <w:instrText xml:space="preserve"> PAGEREF _Toc220879868 \h </w:instrText>
      </w:r>
      <w:r>
        <w:fldChar w:fldCharType="separate"/>
      </w:r>
      <w:r>
        <w:t>3</w:t>
      </w:r>
      <w:r>
        <w:fldChar w:fldCharType="end"/>
      </w:r>
    </w:p>
    <w:p w14:paraId="7EC259C1" w14:textId="111F2DD6" w:rsidR="00A92458" w:rsidRPr="00A92458" w:rsidRDefault="00A924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2</w:t>
      </w:r>
      <w:r w:rsidRP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Orgãos</w:t>
      </w:r>
      <w:r>
        <w:tab/>
      </w:r>
      <w:r>
        <w:fldChar w:fldCharType="begin"/>
      </w:r>
      <w:r>
        <w:instrText xml:space="preserve"> PAGEREF _Toc220879869 \h </w:instrText>
      </w:r>
      <w:r>
        <w:fldChar w:fldCharType="separate"/>
      </w:r>
      <w:r>
        <w:t>3</w:t>
      </w:r>
      <w:r>
        <w:fldChar w:fldCharType="end"/>
      </w:r>
    </w:p>
    <w:p w14:paraId="00FA4B96" w14:textId="2A3885C6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Movimentação de Contas</w:t>
      </w:r>
      <w:r>
        <w:tab/>
      </w:r>
      <w:r>
        <w:fldChar w:fldCharType="begin"/>
      </w:r>
      <w:r>
        <w:instrText xml:space="preserve"> PAGEREF _Toc220879870 \h </w:instrText>
      </w:r>
      <w:r>
        <w:fldChar w:fldCharType="separate"/>
      </w:r>
      <w:r>
        <w:t>3</w:t>
      </w:r>
      <w:r>
        <w:fldChar w:fldCharType="end"/>
      </w:r>
    </w:p>
    <w:p w14:paraId="1D326062" w14:textId="6223354F" w:rsidR="00A92458" w:rsidRPr="00A92458" w:rsidRDefault="00A924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3</w:t>
      </w:r>
      <w:r w:rsidRP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Membros</w:t>
      </w:r>
      <w:r>
        <w:tab/>
      </w:r>
      <w:r>
        <w:fldChar w:fldCharType="begin"/>
      </w:r>
      <w:r>
        <w:instrText xml:space="preserve"> PAGEREF _Toc220879871 \h </w:instrText>
      </w:r>
      <w:r>
        <w:fldChar w:fldCharType="separate"/>
      </w:r>
      <w:r>
        <w:t>4</w:t>
      </w:r>
      <w:r>
        <w:fldChar w:fldCharType="end"/>
      </w:r>
    </w:p>
    <w:p w14:paraId="30A84D7F" w14:textId="379CA32A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Definição</w:t>
      </w:r>
      <w:r>
        <w:tab/>
      </w:r>
      <w:r>
        <w:fldChar w:fldCharType="begin"/>
      </w:r>
      <w:r>
        <w:instrText xml:space="preserve"> PAGEREF _Toc220879872 \h </w:instrText>
      </w:r>
      <w:r>
        <w:fldChar w:fldCharType="separate"/>
      </w:r>
      <w:r>
        <w:t>4</w:t>
      </w:r>
      <w:r>
        <w:fldChar w:fldCharType="end"/>
      </w:r>
    </w:p>
    <w:p w14:paraId="43B1C176" w14:textId="3060A496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2º Objetivos</w:t>
      </w:r>
      <w:r>
        <w:tab/>
      </w:r>
      <w:r>
        <w:fldChar w:fldCharType="begin"/>
      </w:r>
      <w:r>
        <w:instrText xml:space="preserve"> PAGEREF _Toc220879873 \h </w:instrText>
      </w:r>
      <w:r>
        <w:fldChar w:fldCharType="separate"/>
      </w:r>
      <w:r>
        <w:t>4</w:t>
      </w:r>
      <w:r>
        <w:fldChar w:fldCharType="end"/>
      </w:r>
    </w:p>
    <w:p w14:paraId="1557B688" w14:textId="66C911A2" w:rsidR="00A92458" w:rsidRPr="00A92458" w:rsidRDefault="00A924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</w:pPr>
      <w:r>
        <w:t>4</w:t>
      </w:r>
      <w:r w:rsidRPr="00A92458"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u w:val="none"/>
          <w:lang w:eastAsia="en-GB"/>
          <w14:ligatures w14:val="standardContextual"/>
        </w:rPr>
        <w:tab/>
      </w:r>
      <w:r>
        <w:t>Título Nível</w:t>
      </w:r>
      <w:r>
        <w:tab/>
      </w:r>
      <w:r>
        <w:fldChar w:fldCharType="begin"/>
      </w:r>
      <w:r>
        <w:instrText xml:space="preserve"> PAGEREF _Toc220879874 \h </w:instrText>
      </w:r>
      <w:r>
        <w:fldChar w:fldCharType="separate"/>
      </w:r>
      <w:r>
        <w:t>4</w:t>
      </w:r>
      <w:r>
        <w:fldChar w:fldCharType="end"/>
      </w:r>
    </w:p>
    <w:p w14:paraId="6102355A" w14:textId="540514F7" w:rsidR="00A92458" w:rsidRPr="00A92458" w:rsidRDefault="00A92458">
      <w:pPr>
        <w:pStyle w:val="TOC2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:lang w:eastAsia="en-GB"/>
          <w14:ligatures w14:val="standardContextual"/>
        </w:rPr>
      </w:pPr>
      <w:r>
        <w:t>Artigo 1º Título Nível 2</w:t>
      </w:r>
      <w:r>
        <w:tab/>
      </w:r>
      <w:r>
        <w:fldChar w:fldCharType="begin"/>
      </w:r>
      <w:r>
        <w:instrText xml:space="preserve"> PAGEREF _Toc220879875 \h </w:instrText>
      </w:r>
      <w:r>
        <w:fldChar w:fldCharType="separate"/>
      </w:r>
      <w:r>
        <w:t>4</w:t>
      </w:r>
      <w:r>
        <w:fldChar w:fldCharType="end"/>
      </w:r>
    </w:p>
    <w:p w14:paraId="2CC5B582" w14:textId="07A36625" w:rsidR="00A92458" w:rsidRDefault="00A92458">
      <w:pPr>
        <w:pStyle w:val="TOC3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:lang w:val="en-GB" w:eastAsia="en-GB"/>
          <w14:ligatures w14:val="standardContextual"/>
        </w:rPr>
      </w:pPr>
      <w:r>
        <w:t>Título Nível 3</w:t>
      </w:r>
      <w:r>
        <w:tab/>
      </w:r>
      <w:r>
        <w:fldChar w:fldCharType="begin"/>
      </w:r>
      <w:r>
        <w:instrText xml:space="preserve"> PAGEREF _Toc220879876 \h </w:instrText>
      </w:r>
      <w:r>
        <w:fldChar w:fldCharType="separate"/>
      </w:r>
      <w:r>
        <w:t>5</w:t>
      </w:r>
      <w:r>
        <w:fldChar w:fldCharType="end"/>
      </w:r>
    </w:p>
    <w:p w14:paraId="606CF15E" w14:textId="37D100B6" w:rsidR="0009414F" w:rsidRPr="008A2AD9" w:rsidRDefault="00DE0F1A" w:rsidP="00ED1286">
      <w:pPr>
        <w:pStyle w:val="23QDTITULODOSNDICES"/>
      </w:pPr>
      <w:r w:rsidRPr="008A2AD9">
        <w:fldChar w:fldCharType="end"/>
      </w:r>
      <w:bookmarkStart w:id="2" w:name="_Toc386630847"/>
      <w:bookmarkStart w:id="3" w:name="_Toc386629590"/>
      <w:bookmarkStart w:id="4" w:name="_Toc384385634"/>
      <w:bookmarkStart w:id="5" w:name="_Toc384378243"/>
      <w:bookmarkStart w:id="6" w:name="_Toc384120177"/>
      <w:bookmarkStart w:id="7" w:name="_Toc384120151"/>
      <w:bookmarkStart w:id="8" w:name="_Toc384119320"/>
      <w:bookmarkStart w:id="9" w:name="_Toc384119304"/>
      <w:bookmarkStart w:id="10" w:name="_Toc384119073"/>
      <w:bookmarkStart w:id="11" w:name="_Toc384118901"/>
      <w:bookmarkStart w:id="12" w:name="_Toc384118886"/>
      <w:r w:rsidR="0009414F" w:rsidRPr="008A2AD9">
        <w:t>ANEXO</w:t>
      </w:r>
      <w:r w:rsidR="00713F03" w:rsidRPr="008A2AD9">
        <w:t>S</w:t>
      </w:r>
    </w:p>
    <w:p w14:paraId="4E74945D" w14:textId="5E0893F1" w:rsidR="004704FD" w:rsidRPr="008A2AD9" w:rsidRDefault="007615BD">
      <w:pPr>
        <w:pStyle w:val="TableofFigures"/>
        <w:rPr>
          <w:rFonts w:asciiTheme="minorHAnsi" w:eastAsiaTheme="minorEastAsia" w:hAnsiTheme="minorHAnsi" w:cstheme="minorBidi"/>
          <w:noProof w:val="0"/>
          <w:szCs w:val="22"/>
        </w:rPr>
      </w:pPr>
      <w:r w:rsidRPr="008A2AD9">
        <w:rPr>
          <w:b/>
          <w:bCs/>
          <w:noProof w:val="0"/>
        </w:rPr>
        <w:fldChar w:fldCharType="begin"/>
      </w:r>
      <w:r w:rsidRPr="008A2AD9">
        <w:rPr>
          <w:b/>
          <w:bCs/>
          <w:noProof w:val="0"/>
        </w:rPr>
        <w:instrText xml:space="preserve"> TOC \h \z \c "ANEXO" </w:instrText>
      </w:r>
      <w:r w:rsidRPr="008A2AD9">
        <w:rPr>
          <w:b/>
          <w:bCs/>
          <w:noProof w:val="0"/>
        </w:rPr>
        <w:fldChar w:fldCharType="separate"/>
      </w:r>
      <w:hyperlink w:anchor="_Toc517687588" w:history="1">
        <w:r w:rsidR="004704FD" w:rsidRPr="008A2AD9">
          <w:rPr>
            <w:rStyle w:val="Hyperlink"/>
            <w:noProof w:val="0"/>
          </w:rPr>
          <w:t>ANEXO I – TÍTULO DO ANEXO</w:t>
        </w:r>
        <w:r w:rsidR="004704FD" w:rsidRPr="008A2AD9">
          <w:rPr>
            <w:noProof w:val="0"/>
            <w:webHidden/>
          </w:rPr>
          <w:tab/>
        </w:r>
        <w:r w:rsidR="004704FD" w:rsidRPr="008A2AD9">
          <w:rPr>
            <w:noProof w:val="0"/>
            <w:webHidden/>
          </w:rPr>
          <w:fldChar w:fldCharType="begin"/>
        </w:r>
        <w:r w:rsidR="004704FD" w:rsidRPr="008A2AD9">
          <w:rPr>
            <w:noProof w:val="0"/>
            <w:webHidden/>
          </w:rPr>
          <w:instrText xml:space="preserve"> PAGEREF _Toc517687588 \h </w:instrText>
        </w:r>
        <w:r w:rsidR="004704FD" w:rsidRPr="008A2AD9">
          <w:rPr>
            <w:noProof w:val="0"/>
            <w:webHidden/>
          </w:rPr>
        </w:r>
        <w:r w:rsidR="004704FD"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5</w:t>
        </w:r>
        <w:r w:rsidR="004704FD" w:rsidRPr="008A2AD9">
          <w:rPr>
            <w:noProof w:val="0"/>
            <w:webHidden/>
          </w:rPr>
          <w:fldChar w:fldCharType="end"/>
        </w:r>
      </w:hyperlink>
    </w:p>
    <w:p w14:paraId="696C9F3B" w14:textId="17BAE088" w:rsidR="004704FD" w:rsidRPr="008A2AD9" w:rsidRDefault="004704FD">
      <w:pPr>
        <w:pStyle w:val="TableofFigures"/>
        <w:rPr>
          <w:rFonts w:asciiTheme="minorHAnsi" w:eastAsiaTheme="minorEastAsia" w:hAnsiTheme="minorHAnsi" w:cstheme="minorBidi"/>
          <w:noProof w:val="0"/>
          <w:szCs w:val="22"/>
        </w:rPr>
      </w:pPr>
      <w:hyperlink w:anchor="_Toc517687589" w:history="1">
        <w:r w:rsidRPr="008A2AD9">
          <w:rPr>
            <w:rStyle w:val="Hyperlink"/>
            <w:noProof w:val="0"/>
          </w:rPr>
          <w:t>ANEXO II – TÍTULO DO ANEXO</w:t>
        </w:r>
        <w:r w:rsidRPr="008A2AD9">
          <w:rPr>
            <w:noProof w:val="0"/>
            <w:webHidden/>
          </w:rPr>
          <w:tab/>
        </w:r>
        <w:r w:rsidRPr="008A2AD9">
          <w:rPr>
            <w:noProof w:val="0"/>
            <w:webHidden/>
          </w:rPr>
          <w:fldChar w:fldCharType="begin"/>
        </w:r>
        <w:r w:rsidRPr="008A2AD9">
          <w:rPr>
            <w:noProof w:val="0"/>
            <w:webHidden/>
          </w:rPr>
          <w:instrText xml:space="preserve"> PAGEREF _Toc517687589 \h </w:instrText>
        </w:r>
        <w:r w:rsidRPr="008A2AD9">
          <w:rPr>
            <w:noProof w:val="0"/>
            <w:webHidden/>
          </w:rPr>
        </w:r>
        <w:r w:rsidRPr="008A2AD9">
          <w:rPr>
            <w:noProof w:val="0"/>
            <w:webHidden/>
          </w:rPr>
          <w:fldChar w:fldCharType="separate"/>
        </w:r>
        <w:r w:rsidR="00B0178D">
          <w:rPr>
            <w:webHidden/>
          </w:rPr>
          <w:t>7</w:t>
        </w:r>
        <w:r w:rsidRPr="008A2AD9">
          <w:rPr>
            <w:noProof w:val="0"/>
            <w:webHidden/>
          </w:rPr>
          <w:fldChar w:fldCharType="end"/>
        </w:r>
      </w:hyperlink>
    </w:p>
    <w:p w14:paraId="07258669" w14:textId="77777777" w:rsidR="0009414F" w:rsidRPr="008A2AD9" w:rsidRDefault="007615BD" w:rsidP="009D7485">
      <w:r w:rsidRPr="008A2AD9">
        <w:rPr>
          <w:b/>
          <w:bCs/>
        </w:rPr>
        <w:fldChar w:fldCharType="end"/>
      </w:r>
      <w:r w:rsidR="006C7AEC" w:rsidRPr="008A2AD9">
        <w:br w:type="page"/>
      </w:r>
    </w:p>
    <w:bookmarkEnd w:id="12" w:displacedByCustomXml="next"/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Start w:id="13" w:name="_Toc396821339" w:displacedByCustomXml="next"/>
    <w:sdt>
      <w:sdtPr>
        <w:alias w:val="Cliente"/>
        <w:tag w:val=""/>
        <w:id w:val="-1041667518"/>
        <w:lock w:val="sdtLocked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3BBEE857" w14:textId="7B90125D" w:rsidR="009E624D" w:rsidRPr="008A2AD9" w:rsidRDefault="00836433" w:rsidP="009E624D">
          <w:pPr>
            <w:pStyle w:val="21QDCLIENTEDESIGNAODOPROJETO"/>
          </w:pPr>
          <w:r>
            <w:t>MSET</w:t>
          </w:r>
        </w:p>
      </w:sdtContent>
    </w:sdt>
    <w:sdt>
      <w:sdtPr>
        <w:alias w:val="Designação do Projeto"/>
        <w:tag w:val=""/>
        <w:id w:val="-979698377"/>
        <w:lock w:val="sdtLocked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25E41545" w14:textId="54DACE7A" w:rsidR="009E624D" w:rsidRPr="008A2AD9" w:rsidRDefault="00C37602" w:rsidP="009E624D">
          <w:pPr>
            <w:pStyle w:val="21QDCLIENTEDESIGNAODOPROJETO"/>
          </w:pPr>
          <w:r>
            <w:t>Estatutos Associativos MSET</w:t>
          </w:r>
        </w:p>
      </w:sdtContent>
    </w:sdt>
    <w:p w14:paraId="3A10AC5E" w14:textId="5FF559B4" w:rsidR="009E624D" w:rsidRPr="008A2AD9" w:rsidRDefault="00000000" w:rsidP="009E624D">
      <w:pPr>
        <w:pStyle w:val="22QDFASEESPECIDESIDOCUM"/>
      </w:pPr>
      <w:sdt>
        <w:sdtPr>
          <w:alias w:val="Fase"/>
          <w:tag w:val=""/>
          <w:id w:val="-1537497540"/>
          <w:lock w:val="sdtLocked"/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37602">
            <w:t>Proposta</w:t>
          </w:r>
        </w:sdtContent>
      </w:sdt>
    </w:p>
    <w:p w14:paraId="2CB163BF" w14:textId="70263FBF" w:rsidR="009E624D" w:rsidRPr="008A2AD9" w:rsidRDefault="00000000" w:rsidP="009E624D">
      <w:pPr>
        <w:pStyle w:val="22QDFASEESPECIDESIDOCUM"/>
      </w:pPr>
      <w:sdt>
        <w:sdtPr>
          <w:alias w:val="Especialidade"/>
          <w:tag w:val=""/>
          <w:id w:val="-1376856717"/>
          <w:lock w:val="sdtLocked"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C37602">
            <w:t>Associativo</w:t>
          </w:r>
        </w:sdtContent>
      </w:sdt>
    </w:p>
    <w:p w14:paraId="2C4C68CF" w14:textId="1A4765F9" w:rsidR="009E624D" w:rsidRPr="008A2AD9" w:rsidRDefault="00000000" w:rsidP="009E624D">
      <w:pPr>
        <w:pStyle w:val="22QDFASEESPECIDESIDOCUM"/>
      </w:pPr>
      <w:sdt>
        <w:sdtPr>
          <w:alias w:val="Designação do Documento"/>
          <w:tag w:val=""/>
          <w:id w:val="402570647"/>
          <w:lock w:val="sdtLocked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37602">
            <w:t>Rui Alves</w:t>
          </w:r>
        </w:sdtContent>
      </w:sdt>
      <w:bookmarkEnd w:id="13"/>
    </w:p>
    <w:p w14:paraId="6F5B47A7" w14:textId="36ED6F64" w:rsidR="609D2641" w:rsidRDefault="609D2641" w:rsidP="67A19261">
      <w:pPr>
        <w:pStyle w:val="Heading1"/>
      </w:pPr>
      <w:r>
        <w:t>INSTITUIÇÃO</w:t>
      </w:r>
      <w:bookmarkStart w:id="14" w:name="_Toc202931992"/>
      <w:bookmarkStart w:id="15" w:name="_Toc123657936"/>
      <w:bookmarkStart w:id="16" w:name="_Toc27205655"/>
      <w:bookmarkStart w:id="17" w:name="_Toc27191119"/>
    </w:p>
    <w:p w14:paraId="4F059967" w14:textId="03D293FC" w:rsidR="00A53ED3" w:rsidRDefault="00A53ED3" w:rsidP="00A53ED3">
      <w:pPr>
        <w:pStyle w:val="Heading3"/>
      </w:pPr>
      <w:r>
        <w:br/>
      </w:r>
      <w:r w:rsidR="03D8FACA">
        <w:t>CONS</w:t>
      </w:r>
      <w:r w:rsidR="0CB2B8F5">
        <w:t>TITUIÇÃO, DENOMINAÇÃO</w:t>
      </w:r>
      <w:r>
        <w:t xml:space="preserve"> e duração</w:t>
      </w:r>
    </w:p>
    <w:p w14:paraId="15AA209B" w14:textId="1219BE46" w:rsidR="00A53ED3" w:rsidRPr="00A53ED3" w:rsidRDefault="687A865E" w:rsidP="00A53ED3">
      <w:r>
        <w:t>1.</w:t>
      </w:r>
      <w:r w:rsidR="221948D8">
        <w:t xml:space="preserve"> </w:t>
      </w:r>
      <w:r w:rsidR="0D1D3961">
        <w:t>“MSET</w:t>
      </w:r>
      <w:r w:rsidR="30CF7914">
        <w:t>”</w:t>
      </w:r>
      <w:r w:rsidR="0D1D3961">
        <w:t xml:space="preserve"> é uma associação cultural</w:t>
      </w:r>
      <w:r w:rsidR="31F751CA">
        <w:t xml:space="preserve">, </w:t>
      </w:r>
      <w:r w:rsidR="0D1D3961">
        <w:t>sem fins lucrativos</w:t>
      </w:r>
      <w:r w:rsidR="6EE8714F">
        <w:t>,</w:t>
      </w:r>
      <w:r w:rsidR="0D1D3961">
        <w:t xml:space="preserve"> que se rege pel</w:t>
      </w:r>
      <w:r w:rsidR="297159C9">
        <w:t xml:space="preserve">os seus </w:t>
      </w:r>
      <w:r w:rsidR="20672C03">
        <w:t>Estatuto</w:t>
      </w:r>
      <w:r w:rsidR="00C736F0">
        <w:t>s</w:t>
      </w:r>
      <w:r w:rsidR="20672C03">
        <w:t>,</w:t>
      </w:r>
      <w:r w:rsidR="05502003">
        <w:t xml:space="preserve"> pelo presente</w:t>
      </w:r>
      <w:r w:rsidR="20672C03">
        <w:t xml:space="preserve"> Regulament</w:t>
      </w:r>
      <w:r w:rsidR="53DAD138">
        <w:t>o</w:t>
      </w:r>
      <w:r w:rsidR="20672C03">
        <w:t xml:space="preserve"> Interno e pela Lei Geral.</w:t>
      </w:r>
    </w:p>
    <w:p w14:paraId="1367C133" w14:textId="6363BFBB" w:rsidR="00EC0A1F" w:rsidRPr="00EC0A1F" w:rsidRDefault="20672C03" w:rsidP="00EC0A1F">
      <w:r>
        <w:t xml:space="preserve">2. </w:t>
      </w:r>
      <w:r w:rsidR="1D63F507">
        <w:t xml:space="preserve"> A sua duração é por um</w:t>
      </w:r>
      <w:r w:rsidR="6DF6859E">
        <w:t xml:space="preserve"> período de</w:t>
      </w:r>
      <w:r w:rsidR="1D63F507">
        <w:t xml:space="preserve"> tempo indeterminado.</w:t>
      </w:r>
    </w:p>
    <w:p w14:paraId="67D40EF4" w14:textId="37C948E6" w:rsidR="00EC0A1F" w:rsidRPr="00EC0A1F" w:rsidRDefault="00EC0A1F" w:rsidP="67A19261">
      <w:pPr>
        <w:pStyle w:val="Heading3"/>
        <w:ind w:hanging="720"/>
      </w:pPr>
      <w:r>
        <w:br/>
      </w:r>
      <w:r w:rsidR="492F29A9">
        <w:t>Área e Sede Social</w:t>
      </w:r>
    </w:p>
    <w:p w14:paraId="68AD3FDF" w14:textId="1CFE021F" w:rsidR="00EC0A1F" w:rsidRPr="00EC0A1F" w:rsidRDefault="6EAFA9BA" w:rsidP="67A19261">
      <w:pPr>
        <w:spacing w:after="83"/>
        <w:jc w:val="left"/>
      </w:pPr>
      <w:r w:rsidRPr="67A1926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«MSET </w:t>
      </w:r>
      <w:r w:rsidR="1932EC0F"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-»</w:t>
      </w:r>
      <w:r w:rsidRPr="67A1926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desenvolve a sua</w:t>
      </w:r>
    </w:p>
    <w:p w14:paraId="02E06B5F" w14:textId="1E0EF733" w:rsidR="00EC0A1F" w:rsidRPr="00EC0A1F" w:rsidRDefault="6EAFA9BA" w:rsidP="67A19261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atividade, preferencialmente, n</w:t>
      </w:r>
      <w:r w:rsidR="212C48FC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Area Municipal 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6C7BE71E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79C688AC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Porto,</w:t>
      </w: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podendo a sua área de</w:t>
      </w:r>
    </w:p>
    <w:p w14:paraId="1AB232BB" w14:textId="02E7629E" w:rsidR="00EC0A1F" w:rsidRPr="00EC0A1F" w:rsidRDefault="6EAFA9BA" w:rsidP="67A19261">
      <w:pPr>
        <w:spacing w:after="0"/>
        <w:jc w:val="left"/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intervenção ser alargada a todo o país. </w:t>
      </w:r>
    </w:p>
    <w:p w14:paraId="33AFE9C0" w14:textId="66350728" w:rsidR="00EC0A1F" w:rsidRPr="00EC0A1F" w:rsidRDefault="00EC0A1F" w:rsidP="67A19261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8B5A4" w14:textId="6DCB3F1C" w:rsidR="00EC0A1F" w:rsidRPr="00EC0A1F" w:rsidRDefault="5A56FD64" w:rsidP="67A19261">
      <w:pPr>
        <w:spacing w:after="78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“MSET” tem a sua Sede Social na </w:t>
      </w:r>
      <w:r w:rsidR="5225B512" w:rsidRPr="67A19261">
        <w:rPr>
          <w:rFonts w:ascii="Times New Roman" w:hAnsi="Times New Roman" w:cs="Times New Roman"/>
          <w:color w:val="000000" w:themeColor="text1"/>
          <w:sz w:val="24"/>
          <w:szCs w:val="24"/>
        </w:rPr>
        <w:t>(POR DETERMINAR)</w:t>
      </w:r>
    </w:p>
    <w:p w14:paraId="714BA453" w14:textId="10D29A47" w:rsidR="00EC0A1F" w:rsidRPr="00EC0A1F" w:rsidRDefault="00EC0A1F" w:rsidP="00EC0A1F"/>
    <w:p w14:paraId="3A21DAA0" w14:textId="79356F3C" w:rsidR="00E82564" w:rsidRDefault="00E82564" w:rsidP="00E82564">
      <w:pPr>
        <w:pStyle w:val="Heading3"/>
      </w:pPr>
      <w:r>
        <w:br/>
        <w:t>Objetivos</w:t>
      </w:r>
    </w:p>
    <w:p w14:paraId="5FEC05C6" w14:textId="77777777" w:rsidR="00EC0A1F" w:rsidRPr="00EC0A1F" w:rsidRDefault="00EC0A1F" w:rsidP="00EC0A1F"/>
    <w:p w14:paraId="7EB0A91E" w14:textId="21497BB8" w:rsidR="00E82564" w:rsidRDefault="00E82564" w:rsidP="00E82564">
      <w:pPr>
        <w:pStyle w:val="Heading3"/>
      </w:pPr>
      <w:r>
        <w:br/>
        <w:t>Receitas</w:t>
      </w:r>
    </w:p>
    <w:p w14:paraId="0655CD26" w14:textId="77777777" w:rsidR="00BF7355" w:rsidRDefault="00BF7355" w:rsidP="00BF7355">
      <w:r>
        <w:t>Constituem receitas da associação, designadamente:</w:t>
      </w:r>
    </w:p>
    <w:p w14:paraId="24ABD092" w14:textId="77777777" w:rsidR="00BF7355" w:rsidRDefault="00BF7355" w:rsidP="00BF7355">
      <w:r>
        <w:t>a) a joia inicial paga pelos sócios;</w:t>
      </w:r>
    </w:p>
    <w:p w14:paraId="6E6D397E" w14:textId="77777777" w:rsidR="00BF7355" w:rsidRDefault="00BF7355" w:rsidP="00BF7355">
      <w:r>
        <w:t>b) o produto das quotizações fixadas pela assembleia geral;</w:t>
      </w:r>
    </w:p>
    <w:p w14:paraId="6F438969" w14:textId="77777777" w:rsidR="00BF7355" w:rsidRDefault="00BF7355" w:rsidP="00BF7355">
      <w:r>
        <w:t>c) os rendimentos dos bens próprios da associação e as receitas das atividades sociais;</w:t>
      </w:r>
    </w:p>
    <w:p w14:paraId="0CFB7E0E" w14:textId="77777777" w:rsidR="00BF7355" w:rsidRDefault="00BF7355" w:rsidP="00BF7355">
      <w:r>
        <w:t>d) as liberalidades aceites pela associação;</w:t>
      </w:r>
    </w:p>
    <w:p w14:paraId="15B485B9" w14:textId="271F8AC5" w:rsidR="00EC0A1F" w:rsidRPr="00EC0A1F" w:rsidRDefault="00BF7355" w:rsidP="00BF7355">
      <w:r>
        <w:lastRenderedPageBreak/>
        <w:t>e) os subsídios que lhe sejam atribuídos</w:t>
      </w:r>
    </w:p>
    <w:p w14:paraId="21C787C7" w14:textId="3FDBE4F6" w:rsidR="00E82564" w:rsidRDefault="00EC0A1F" w:rsidP="00EC0A1F">
      <w:pPr>
        <w:pStyle w:val="Heading3"/>
      </w:pPr>
      <w:r>
        <w:br/>
        <w:t>Movimentação de Contas</w:t>
      </w:r>
    </w:p>
    <w:p w14:paraId="46892A87" w14:textId="77777777" w:rsidR="009D489F" w:rsidRPr="009D489F" w:rsidRDefault="009D489F" w:rsidP="00C9430F">
      <w:pPr>
        <w:rPr>
          <w:lang w:eastAsia="x-none"/>
        </w:rPr>
      </w:pPr>
    </w:p>
    <w:p w14:paraId="713C5AC6" w14:textId="671D05EB" w:rsidR="003C07AC" w:rsidRDefault="003C07AC" w:rsidP="003C07AC">
      <w:pPr>
        <w:pStyle w:val="Heading1"/>
      </w:pPr>
      <w:bookmarkStart w:id="18" w:name="_Toc220879869"/>
      <w:r>
        <w:t>Orgãos</w:t>
      </w:r>
      <w:bookmarkEnd w:id="18"/>
    </w:p>
    <w:p w14:paraId="4695424B" w14:textId="4DEF0725" w:rsidR="003126A4" w:rsidRDefault="00223CB3" w:rsidP="00223CB3">
      <w:pPr>
        <w:pStyle w:val="Heading2"/>
      </w:pPr>
      <w:r w:rsidRPr="00223CB3">
        <w:t>Assembleia geral</w:t>
      </w:r>
    </w:p>
    <w:p w14:paraId="0A9399AB" w14:textId="14EAC0A7" w:rsidR="008557F0" w:rsidRDefault="008557F0" w:rsidP="004A41D0">
      <w:pPr>
        <w:pStyle w:val="ListParagraph"/>
        <w:numPr>
          <w:ilvl w:val="0"/>
          <w:numId w:val="27"/>
        </w:numPr>
      </w:pPr>
      <w:r>
        <w:t>A assembleia geral é constituída por todos os associados e é dirigida por uma mesa</w:t>
      </w:r>
      <w:r w:rsidR="001D7917">
        <w:t xml:space="preserve"> </w:t>
      </w:r>
      <w:r>
        <w:t>composta por três elementos, dois secretários e um presidente;</w:t>
      </w:r>
    </w:p>
    <w:p w14:paraId="2567E581" w14:textId="36A08994" w:rsidR="008557F0" w:rsidRDefault="008557F0" w:rsidP="004A41D0">
      <w:pPr>
        <w:pStyle w:val="ListParagraph"/>
        <w:numPr>
          <w:ilvl w:val="0"/>
          <w:numId w:val="27"/>
        </w:numPr>
      </w:pPr>
      <w:r>
        <w:t>Os membros da mesa são designados pela assembleia geral, ouvido o conselho de</w:t>
      </w:r>
      <w:r w:rsidR="001D7917">
        <w:t xml:space="preserve"> </w:t>
      </w:r>
      <w:r>
        <w:t>representantes, competindo aos secretários substituir o presidente nas suas faltas ou</w:t>
      </w:r>
      <w:r w:rsidR="001D7917">
        <w:t xml:space="preserve"> </w:t>
      </w:r>
      <w:r w:rsidR="005D003E">
        <w:t xml:space="preserve">parecer </w:t>
      </w:r>
      <w:r>
        <w:t>impedimentos.</w:t>
      </w:r>
    </w:p>
    <w:p w14:paraId="26C6D6CD" w14:textId="40B4675B" w:rsidR="008557F0" w:rsidRDefault="008557F0" w:rsidP="004A41D0">
      <w:pPr>
        <w:pStyle w:val="ListParagraph"/>
        <w:numPr>
          <w:ilvl w:val="0"/>
          <w:numId w:val="27"/>
        </w:numPr>
      </w:pPr>
      <w:r>
        <w:t>A assembleia geral tem as competências definidas no artigo 172º do Código Civil e nos</w:t>
      </w:r>
      <w:r w:rsidR="001D7917">
        <w:t xml:space="preserve"> </w:t>
      </w:r>
      <w:r>
        <w:t>presentes estatutos, designadamente:</w:t>
      </w:r>
    </w:p>
    <w:p w14:paraId="455A4C09" w14:textId="0E895C8F" w:rsidR="004A41D0" w:rsidRDefault="004A41D0" w:rsidP="00EA6435">
      <w:pPr>
        <w:pStyle w:val="ListParagraph"/>
        <w:numPr>
          <w:ilvl w:val="1"/>
          <w:numId w:val="27"/>
        </w:numPr>
      </w:pPr>
      <w:r>
        <w:t>nomear os titulares dos órgãos da associação previstos nas alíneas b) e c) do n.º 1 do artigo</w:t>
      </w:r>
      <w:r w:rsidR="00EA6435">
        <w:t xml:space="preserve"> </w:t>
      </w:r>
      <w:r>
        <w:t>5.º, sob proposta prévia do conselho de representantes, com a exceção prevista</w:t>
      </w:r>
      <w:r w:rsidR="00EA6435">
        <w:t xml:space="preserve"> </w:t>
      </w:r>
      <w:r>
        <w:t>no n.º 2 do</w:t>
      </w:r>
      <w:r w:rsidR="00EA6435">
        <w:t xml:space="preserve"> </w:t>
      </w:r>
      <w:r>
        <w:t>artigo seguinte;</w:t>
      </w:r>
    </w:p>
    <w:p w14:paraId="38184212" w14:textId="77777777" w:rsidR="004A41D0" w:rsidRDefault="004A41D0" w:rsidP="00EA6435"/>
    <w:p w14:paraId="3456DB6B" w14:textId="3CFF533F" w:rsidR="008557F0" w:rsidRDefault="008557F0" w:rsidP="004A2FA8">
      <w:pPr>
        <w:pStyle w:val="ListParagraph"/>
        <w:numPr>
          <w:ilvl w:val="1"/>
          <w:numId w:val="27"/>
        </w:numPr>
      </w:pPr>
      <w:r>
        <w:t>nomear os titulares dos órgãos da associação previstos nas alíneas b) e c) do n.º 1 do artigo5.º, sob proposta prévia do conselho de representantes, com a exceção prevista no n.º 2 do</w:t>
      </w:r>
      <w:r w:rsidR="00EA6435">
        <w:t xml:space="preserve"> </w:t>
      </w:r>
      <w:r>
        <w:t>artigo seguinte;</w:t>
      </w:r>
    </w:p>
    <w:p w14:paraId="032C6B1F" w14:textId="77777777" w:rsidR="008557F0" w:rsidRDefault="008557F0" w:rsidP="005D003E">
      <w:r>
        <w:t>b) destituir os titulares dos órgãos da associação previstos nas alíneas b) a d) do n.º 1 do artigo</w:t>
      </w:r>
    </w:p>
    <w:p w14:paraId="5A16302B" w14:textId="77777777" w:rsidR="008557F0" w:rsidRDefault="008557F0" w:rsidP="005D003E">
      <w:r>
        <w:t>5.º, bem como os membros da mesa da assembleia geral;</w:t>
      </w:r>
    </w:p>
    <w:p w14:paraId="2042CC66" w14:textId="77777777" w:rsidR="008557F0" w:rsidRDefault="008557F0" w:rsidP="005D003E">
      <w:r>
        <w:t>c) solicitar à direção informação completa e atualizada sobre as atividades desenvolvidas;</w:t>
      </w:r>
    </w:p>
    <w:p w14:paraId="3DA82951" w14:textId="77777777" w:rsidR="008557F0" w:rsidRDefault="008557F0" w:rsidP="005D003E">
      <w:r>
        <w:t>d) aprovar o balanço, o plano de atividades, o orçamento, o relatório e as contas;</w:t>
      </w:r>
    </w:p>
    <w:p w14:paraId="7745CE1B" w14:textId="77777777" w:rsidR="008557F0" w:rsidRDefault="008557F0" w:rsidP="005D003E">
      <w:r>
        <w:t>3/4 ANH - Modelo de estatutos centros de arbitragem • Revisão: 0 • Data: 23-01-2020</w:t>
      </w:r>
    </w:p>
    <w:p w14:paraId="4C00DF2A" w14:textId="24AC1DE9" w:rsidR="008557F0" w:rsidRDefault="008557F0" w:rsidP="005D003E">
      <w:r>
        <w:t>e) aprovar a alteração dos estatutos, mediante prévio favorável do conselho de</w:t>
      </w:r>
    </w:p>
    <w:p w14:paraId="587E23C0" w14:textId="77777777" w:rsidR="008557F0" w:rsidRDefault="008557F0" w:rsidP="005D003E">
      <w:r>
        <w:t>representantes;</w:t>
      </w:r>
    </w:p>
    <w:p w14:paraId="7A2E6040" w14:textId="77777777" w:rsidR="008557F0" w:rsidRDefault="008557F0" w:rsidP="005D003E">
      <w:r>
        <w:t>f) pronunciar-se sobre qualquer assunto que lhe seja proposto nos termos dos estatutos e</w:t>
      </w:r>
    </w:p>
    <w:p w14:paraId="602F7FD8" w14:textId="77777777" w:rsidR="008557F0" w:rsidRDefault="008557F0" w:rsidP="005D003E">
      <w:r>
        <w:t>exercer as demais atribuições resultantes da lei;</w:t>
      </w:r>
    </w:p>
    <w:p w14:paraId="19486068" w14:textId="77777777" w:rsidR="008557F0" w:rsidRDefault="008557F0" w:rsidP="005D003E">
      <w:r>
        <w:t>g) aprovar o seu próprio regulamento de funcionamento.</w:t>
      </w:r>
    </w:p>
    <w:p w14:paraId="08A72E95" w14:textId="77777777" w:rsidR="008557F0" w:rsidRDefault="008557F0" w:rsidP="005D003E">
      <w:r>
        <w:t>4. A deliberação sobre a matéria prevista na alínea e) exige a comparência de todos os</w:t>
      </w:r>
    </w:p>
    <w:p w14:paraId="223F7209" w14:textId="10B2B178" w:rsidR="00CE2FF4" w:rsidRDefault="008557F0" w:rsidP="005D003E">
      <w:r>
        <w:t>associados à reunião e que todos concordem com a alteração.</w:t>
      </w:r>
      <w:r>
        <w:cr/>
      </w:r>
    </w:p>
    <w:p w14:paraId="29BBF31C" w14:textId="4A62EBDD" w:rsidR="00DC7639" w:rsidRDefault="00DC7639" w:rsidP="00DC7639">
      <w:pPr>
        <w:pStyle w:val="Heading2"/>
      </w:pPr>
      <w:r>
        <w:lastRenderedPageBreak/>
        <w:t xml:space="preserve">Mesa da </w:t>
      </w:r>
      <w:r w:rsidRPr="00223CB3">
        <w:t xml:space="preserve">Assembleia </w:t>
      </w:r>
      <w:r>
        <w:t>G</w:t>
      </w:r>
      <w:r w:rsidRPr="00223CB3">
        <w:t>eral</w:t>
      </w:r>
    </w:p>
    <w:p w14:paraId="7E217EC0" w14:textId="77777777" w:rsidR="008965C1" w:rsidRPr="00010894" w:rsidRDefault="008965C1" w:rsidP="008965C1">
      <w:pPr>
        <w:pStyle w:val="Heading3"/>
      </w:pPr>
      <w:r>
        <w:br/>
        <w:t>Constituição</w:t>
      </w:r>
    </w:p>
    <w:p w14:paraId="66089863" w14:textId="77777777" w:rsidR="008965C1" w:rsidRPr="00FD436D" w:rsidRDefault="008965C1" w:rsidP="008965C1"/>
    <w:p w14:paraId="72CB0BEB" w14:textId="77777777" w:rsidR="008965C1" w:rsidRDefault="008965C1" w:rsidP="008965C1">
      <w:pPr>
        <w:pStyle w:val="Heading3"/>
      </w:pPr>
      <w:r>
        <w:br/>
        <w:t>competências</w:t>
      </w:r>
    </w:p>
    <w:p w14:paraId="4A99601F" w14:textId="77777777" w:rsidR="00CE2FF4" w:rsidRPr="00CE2FF4" w:rsidRDefault="00CE2FF4" w:rsidP="00CE2FF4"/>
    <w:p w14:paraId="5651AB85" w14:textId="41376DD8" w:rsidR="00FD436D" w:rsidRDefault="00FD436D" w:rsidP="00FD436D">
      <w:pPr>
        <w:pStyle w:val="Heading2"/>
      </w:pPr>
      <w:r>
        <w:t>Direção</w:t>
      </w:r>
    </w:p>
    <w:p w14:paraId="25CEEB67" w14:textId="25EC4D5F" w:rsidR="00010894" w:rsidRPr="00010894" w:rsidRDefault="00641516" w:rsidP="00010894">
      <w:pPr>
        <w:pStyle w:val="Heading3"/>
      </w:pPr>
      <w:r>
        <w:br/>
      </w:r>
      <w:r w:rsidR="00010894">
        <w:t>Constituição</w:t>
      </w:r>
    </w:p>
    <w:p w14:paraId="39BDF24A" w14:textId="77777777" w:rsidR="0004330F" w:rsidRPr="00641516" w:rsidRDefault="0004330F" w:rsidP="0004330F">
      <w:pPr>
        <w:rPr>
          <w:highlight w:val="yellow"/>
        </w:rPr>
      </w:pPr>
      <w:r w:rsidRPr="00641516">
        <w:rPr>
          <w:highlight w:val="yellow"/>
        </w:rPr>
        <w:t>1. A direção é constituída pelo presidente e dois vogais.</w:t>
      </w:r>
    </w:p>
    <w:p w14:paraId="4704C870" w14:textId="77777777" w:rsidR="0004330F" w:rsidRPr="00641516" w:rsidRDefault="0004330F" w:rsidP="0004330F">
      <w:pPr>
        <w:rPr>
          <w:highlight w:val="yellow"/>
        </w:rPr>
      </w:pPr>
      <w:r w:rsidRPr="00641516">
        <w:rPr>
          <w:highlight w:val="yellow"/>
        </w:rPr>
        <w:t>2. O presidente da direção é nomeado pelo conselho de representantes, após pronúncia não</w:t>
      </w:r>
    </w:p>
    <w:p w14:paraId="1D8A5C70" w14:textId="77777777" w:rsidR="0004330F" w:rsidRPr="00641516" w:rsidRDefault="0004330F" w:rsidP="0004330F">
      <w:pPr>
        <w:rPr>
          <w:highlight w:val="yellow"/>
        </w:rPr>
      </w:pPr>
      <w:r w:rsidRPr="00641516">
        <w:rPr>
          <w:highlight w:val="yellow"/>
        </w:rPr>
        <w:t>vinculativa da assembleia geral.</w:t>
      </w:r>
    </w:p>
    <w:p w14:paraId="51E497BD" w14:textId="608DC5D2" w:rsidR="0004330F" w:rsidRPr="00641516" w:rsidRDefault="0004330F" w:rsidP="00F741CA">
      <w:pPr>
        <w:ind w:left="709"/>
        <w:rPr>
          <w:highlight w:val="yellow"/>
        </w:rPr>
      </w:pPr>
      <w:r w:rsidRPr="00641516">
        <w:rPr>
          <w:highlight w:val="yellow"/>
        </w:rPr>
        <w:t>3. Os vogais da direção são nomeados pela assembleia geral, sob proposta do conselho de</w:t>
      </w:r>
      <w:r w:rsidR="00F741CA" w:rsidRPr="00641516">
        <w:rPr>
          <w:highlight w:val="yellow"/>
        </w:rPr>
        <w:t xml:space="preserve"> </w:t>
      </w:r>
      <w:r w:rsidRPr="00641516">
        <w:rPr>
          <w:highlight w:val="yellow"/>
        </w:rPr>
        <w:t>representantes.</w:t>
      </w:r>
    </w:p>
    <w:p w14:paraId="499E08B3" w14:textId="77777777" w:rsidR="0004330F" w:rsidRPr="00641516" w:rsidRDefault="0004330F" w:rsidP="0004330F">
      <w:pPr>
        <w:rPr>
          <w:highlight w:val="yellow"/>
        </w:rPr>
      </w:pPr>
      <w:r w:rsidRPr="00641516">
        <w:rPr>
          <w:highlight w:val="yellow"/>
        </w:rPr>
        <w:t>4. O cargo previsto no n.º 2 é, nos termos do artigo 244.º e seguintes do Código do Trabalho,</w:t>
      </w:r>
    </w:p>
    <w:p w14:paraId="4EC0891A" w14:textId="77777777" w:rsidR="0004330F" w:rsidRDefault="0004330F" w:rsidP="0004330F">
      <w:r w:rsidRPr="00641516">
        <w:rPr>
          <w:highlight w:val="yellow"/>
        </w:rPr>
        <w:t>exercido em comissão de serviço por um período de três anos, renovável.</w:t>
      </w:r>
    </w:p>
    <w:p w14:paraId="4B588EA0" w14:textId="230B0155" w:rsidR="0004330F" w:rsidRDefault="00641516" w:rsidP="00641516">
      <w:pPr>
        <w:pStyle w:val="Heading3"/>
      </w:pPr>
      <w:r>
        <w:br/>
      </w:r>
      <w:r w:rsidR="0004330F">
        <w:t>competências</w:t>
      </w:r>
    </w:p>
    <w:p w14:paraId="1F646459" w14:textId="77777777" w:rsidR="0004330F" w:rsidRDefault="0004330F" w:rsidP="0004330F">
      <w:r>
        <w:t>a) assegurar a gestão e representação da associação;</w:t>
      </w:r>
    </w:p>
    <w:p w14:paraId="696A6419" w14:textId="77777777" w:rsidR="0004330F" w:rsidRDefault="0004330F" w:rsidP="0004330F">
      <w:r>
        <w:t>b) submeter à assembleia geral a aprovação do plano de atividades, a proposta de orçamento,</w:t>
      </w:r>
    </w:p>
    <w:p w14:paraId="318F1502" w14:textId="77777777" w:rsidR="0004330F" w:rsidRDefault="0004330F" w:rsidP="0004330F">
      <w:r>
        <w:t>o relatório e as contas;</w:t>
      </w:r>
    </w:p>
    <w:p w14:paraId="5925C637" w14:textId="77777777" w:rsidR="0004330F" w:rsidRDefault="0004330F" w:rsidP="0004330F">
      <w:r>
        <w:t>c) executar as deliberações e recomendações da assembleia geral;</w:t>
      </w:r>
    </w:p>
    <w:p w14:paraId="193219AE" w14:textId="77777777" w:rsidR="0004330F" w:rsidRDefault="0004330F" w:rsidP="0004330F">
      <w:r>
        <w:t>d) aprovar, sob proposta do conselho de representantes, a criação de delegações da</w:t>
      </w:r>
    </w:p>
    <w:p w14:paraId="320FD8B1" w14:textId="77777777" w:rsidR="0004330F" w:rsidRDefault="0004330F" w:rsidP="0004330F">
      <w:r>
        <w:t>associação;</w:t>
      </w:r>
    </w:p>
    <w:p w14:paraId="6E34EF3D" w14:textId="24F8C5C9" w:rsidR="0004330F" w:rsidRPr="0004330F" w:rsidRDefault="0004330F" w:rsidP="0004330F">
      <w:r>
        <w:t>e) exercer as demais competências previstas no regulamento da associação;</w:t>
      </w:r>
      <w:r>
        <w:cr/>
      </w:r>
    </w:p>
    <w:p w14:paraId="48810602" w14:textId="3310E5A5" w:rsidR="00FD436D" w:rsidRDefault="00FD436D" w:rsidP="00FD436D">
      <w:pPr>
        <w:pStyle w:val="Heading2"/>
      </w:pPr>
      <w:r>
        <w:lastRenderedPageBreak/>
        <w:t>Conselho Fiscal</w:t>
      </w:r>
    </w:p>
    <w:p w14:paraId="7DE0C84C" w14:textId="77777777" w:rsidR="00E3755E" w:rsidRPr="00010894" w:rsidRDefault="00E3755E" w:rsidP="00E3755E">
      <w:pPr>
        <w:pStyle w:val="Heading3"/>
      </w:pPr>
      <w:r>
        <w:br/>
        <w:t>Constituição</w:t>
      </w:r>
    </w:p>
    <w:p w14:paraId="25DEBDD6" w14:textId="77777777" w:rsidR="00FD436D" w:rsidRPr="00FD436D" w:rsidRDefault="00FD436D" w:rsidP="00FD436D"/>
    <w:p w14:paraId="5460BE12" w14:textId="77777777" w:rsidR="00E3755E" w:rsidRDefault="00E3755E" w:rsidP="00E3755E">
      <w:pPr>
        <w:pStyle w:val="Heading3"/>
      </w:pPr>
      <w:r>
        <w:br/>
        <w:t>competências</w:t>
      </w:r>
    </w:p>
    <w:p w14:paraId="11EF161A" w14:textId="77777777" w:rsidR="00DC7639" w:rsidRPr="00DC7639" w:rsidRDefault="00DC7639" w:rsidP="00DC7639"/>
    <w:p w14:paraId="2D81903E" w14:textId="295A15E7" w:rsidR="003C07AC" w:rsidRDefault="003C07AC" w:rsidP="001439DE"/>
    <w:p w14:paraId="28837030" w14:textId="77777777" w:rsidR="00DC7639" w:rsidRDefault="00DC7639" w:rsidP="001439DE"/>
    <w:p w14:paraId="39013743" w14:textId="22A78F0A" w:rsidR="00B1348A" w:rsidRDefault="00B1348A" w:rsidP="00B1348A">
      <w:pPr>
        <w:pStyle w:val="Heading1"/>
      </w:pPr>
      <w:bookmarkStart w:id="19" w:name="_Toc220879871"/>
      <w:r>
        <w:t>Membros</w:t>
      </w:r>
      <w:bookmarkEnd w:id="19"/>
    </w:p>
    <w:p w14:paraId="0B9BF178" w14:textId="3467783D" w:rsidR="0027048F" w:rsidRDefault="0027048F" w:rsidP="003634EF">
      <w:pPr>
        <w:pStyle w:val="Heading2"/>
      </w:pPr>
      <w:bookmarkStart w:id="20" w:name="_Toc220879872"/>
      <w:r>
        <w:t>Definição</w:t>
      </w:r>
      <w:bookmarkEnd w:id="20"/>
    </w:p>
    <w:p w14:paraId="053A6813" w14:textId="77777777" w:rsidR="003C07AC" w:rsidRPr="008A2AD9" w:rsidRDefault="003C07AC" w:rsidP="003634EF">
      <w:pPr>
        <w:pStyle w:val="Heading2"/>
      </w:pPr>
      <w:bookmarkStart w:id="21" w:name="_Toc220879873"/>
      <w:r>
        <w:t>Objetivos</w:t>
      </w:r>
      <w:bookmarkEnd w:id="21"/>
    </w:p>
    <w:p w14:paraId="440F6CA4" w14:textId="77777777" w:rsidR="0027048F" w:rsidRPr="0027048F" w:rsidRDefault="0027048F" w:rsidP="0027048F"/>
    <w:p w14:paraId="40CCCB31" w14:textId="77777777" w:rsidR="0027048F" w:rsidRPr="0027048F" w:rsidRDefault="0027048F" w:rsidP="0027048F">
      <w:pPr>
        <w:rPr>
          <w:lang w:eastAsia="x-none"/>
        </w:rPr>
      </w:pPr>
    </w:p>
    <w:p w14:paraId="1C2E5861" w14:textId="77777777" w:rsidR="00B1348A" w:rsidRPr="001439DE" w:rsidRDefault="00B1348A" w:rsidP="001439DE"/>
    <w:p w14:paraId="5D44C43E" w14:textId="77777777" w:rsidR="001439DE" w:rsidRPr="001439DE" w:rsidRDefault="001439DE" w:rsidP="001439DE"/>
    <w:p w14:paraId="71ADADE6" w14:textId="77777777" w:rsidR="001F1720" w:rsidRDefault="001F1720" w:rsidP="00725109"/>
    <w:p w14:paraId="59206C37" w14:textId="77777777" w:rsidR="001439DE" w:rsidRDefault="001439DE" w:rsidP="00725109"/>
    <w:p w14:paraId="02B54A85" w14:textId="43F3B462" w:rsidR="008D7A2F" w:rsidRPr="008A2AD9" w:rsidRDefault="00B56557" w:rsidP="00E4289D">
      <w:pPr>
        <w:pStyle w:val="Caption"/>
        <w:ind w:left="0"/>
        <w:jc w:val="both"/>
      </w:pPr>
      <w:bookmarkStart w:id="22" w:name="_Toc185858187"/>
      <w:bookmarkEnd w:id="14"/>
      <w:bookmarkEnd w:id="15"/>
      <w:bookmarkEnd w:id="16"/>
      <w:bookmarkEnd w:id="17"/>
      <w:r w:rsidRPr="008A2AD9">
        <w:t xml:space="preserve">Tabela </w:t>
      </w:r>
      <w:fldSimple w:instr=" STYLEREF 1 \s ">
        <w:r w:rsidR="00B0178D">
          <w:rPr>
            <w:noProof/>
          </w:rPr>
          <w:t>1</w:t>
        </w:r>
      </w:fldSimple>
      <w:r w:rsidR="00CE2C36">
        <w:t>.</w:t>
      </w:r>
      <w:fldSimple w:instr=" SEQ 1.3_QD_APAGAR!_Tabela \* ARABIC \s 1 ">
        <w:r w:rsidR="00B0178D">
          <w:rPr>
            <w:noProof/>
          </w:rPr>
          <w:t>1</w:t>
        </w:r>
      </w:fldSimple>
      <w:r w:rsidR="00B36FC6" w:rsidRPr="008A2AD9">
        <w:t xml:space="preserve"> </w:t>
      </w:r>
      <w:r w:rsidR="004704FD" w:rsidRPr="008A2AD9">
        <w:t>–</w:t>
      </w:r>
      <w:r w:rsidR="00B36FC6" w:rsidRPr="008A2AD9">
        <w:t xml:space="preserve"> </w:t>
      </w:r>
      <w:bookmarkEnd w:id="22"/>
      <w:r w:rsidR="00A409F7">
        <w:t xml:space="preserve">exemplo </w:t>
      </w:r>
      <w:r w:rsidR="004E39EB">
        <w:t>orçamentos</w:t>
      </w:r>
    </w:p>
    <w:tbl>
      <w:tblPr>
        <w:tblStyle w:val="52QDTABELAS"/>
        <w:tblW w:w="0" w:type="auto"/>
        <w:tblLook w:val="04A0" w:firstRow="1" w:lastRow="0" w:firstColumn="1" w:lastColumn="0" w:noHBand="0" w:noVBand="1"/>
      </w:tblPr>
      <w:tblGrid>
        <w:gridCol w:w="1139"/>
        <w:gridCol w:w="222"/>
        <w:gridCol w:w="480"/>
        <w:gridCol w:w="687"/>
        <w:gridCol w:w="222"/>
        <w:gridCol w:w="222"/>
        <w:gridCol w:w="222"/>
      </w:tblGrid>
      <w:tr w:rsidR="004E1C2D" w:rsidRPr="008A2AD9" w14:paraId="123B4D69" w14:textId="3504CE78" w:rsidTr="004E3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7FF8892F" w14:textId="77777777" w:rsidR="004E1C2D" w:rsidRPr="008A2AD9" w:rsidRDefault="004E1C2D" w:rsidP="00790E88">
            <w:pPr>
              <w:pStyle w:val="62QDNORMALEMTABELA"/>
            </w:pPr>
          </w:p>
        </w:tc>
        <w:tc>
          <w:tcPr>
            <w:tcW w:w="0" w:type="auto"/>
            <w:noWrap/>
          </w:tcPr>
          <w:p w14:paraId="7CB3CB1B" w14:textId="2BDB8AB5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883C578" w14:textId="2013D698" w:rsidR="004E1C2D" w:rsidRPr="008A2AD9" w:rsidRDefault="00A409F7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</w:t>
            </w:r>
          </w:p>
        </w:tc>
        <w:tc>
          <w:tcPr>
            <w:tcW w:w="0" w:type="auto"/>
          </w:tcPr>
          <w:p w14:paraId="24E0E097" w14:textId="5095A86D" w:rsidR="004E1C2D" w:rsidRPr="008A2AD9" w:rsidRDefault="00A409F7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preço</w:t>
            </w:r>
          </w:p>
        </w:tc>
        <w:tc>
          <w:tcPr>
            <w:tcW w:w="0" w:type="auto"/>
          </w:tcPr>
          <w:p w14:paraId="6214D3F3" w14:textId="796AE50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4719781" w14:textId="552EA488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CDF565" w14:textId="486B3DCC" w:rsidR="004E1C2D" w:rsidRPr="008A2AD9" w:rsidRDefault="004E1C2D" w:rsidP="00790E88">
            <w:pPr>
              <w:pStyle w:val="62QDNORMALEMTABEL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30909B13" w14:textId="4C4C131C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156D32" w14:textId="16C2D1CF" w:rsidR="00E4289D" w:rsidRPr="00E43DE4" w:rsidRDefault="00A409F7" w:rsidP="00E4289D">
            <w:pPr>
              <w:pStyle w:val="62QDNORMALEMTABELA"/>
              <w:rPr>
                <w:lang w:val="fr-FR"/>
              </w:rPr>
            </w:pPr>
            <w:r>
              <w:rPr>
                <w:lang w:val="fr-FR"/>
              </w:rPr>
              <w:t>ferramenta</w:t>
            </w:r>
          </w:p>
        </w:tc>
        <w:tc>
          <w:tcPr>
            <w:tcW w:w="0" w:type="auto"/>
            <w:noWrap/>
          </w:tcPr>
          <w:p w14:paraId="390AC58C" w14:textId="4E3109B4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6D49500B" w14:textId="671ED34C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1DB67279" w14:textId="15027BD6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2$</w:t>
            </w:r>
          </w:p>
        </w:tc>
        <w:tc>
          <w:tcPr>
            <w:tcW w:w="0" w:type="auto"/>
          </w:tcPr>
          <w:p w14:paraId="7B525ED3" w14:textId="1E96B9B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85F6D6" w14:textId="60CC744E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75B252B" w14:textId="20651467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4B8357F6" w14:textId="3EADA9A7" w:rsidTr="004E39EB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369A0317" w14:textId="79126CC9" w:rsidR="00E4289D" w:rsidRPr="00E43DE4" w:rsidRDefault="00A409F7" w:rsidP="00E4289D">
            <w:pPr>
              <w:pStyle w:val="62QDNORMALEMTABELA"/>
              <w:rPr>
                <w:lang w:val="fr-FR"/>
              </w:rPr>
            </w:pPr>
            <w:r>
              <w:rPr>
                <w:lang w:val="fr-FR"/>
              </w:rPr>
              <w:t>madeira</w:t>
            </w:r>
          </w:p>
        </w:tc>
        <w:tc>
          <w:tcPr>
            <w:tcW w:w="0" w:type="auto"/>
            <w:noWrap/>
          </w:tcPr>
          <w:p w14:paraId="4D75655E" w14:textId="76EDD12B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2BBEA316" w14:textId="249CFDB4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</w:tcPr>
          <w:p w14:paraId="5E4D9E4A" w14:textId="05F14C23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3$</w:t>
            </w:r>
          </w:p>
        </w:tc>
        <w:tc>
          <w:tcPr>
            <w:tcW w:w="0" w:type="auto"/>
          </w:tcPr>
          <w:p w14:paraId="62BE5599" w14:textId="4EFA604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524D00" w14:textId="79EB32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B60D0F8" w14:textId="33DE804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4289D" w:rsidRPr="008A2AD9" w14:paraId="6F361C9B" w14:textId="6C3D7702" w:rsidTr="004E39EB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</w:tcPr>
          <w:p w14:paraId="08D25176" w14:textId="43747E51" w:rsidR="00E4289D" w:rsidRPr="0091092A" w:rsidRDefault="00A409F7" w:rsidP="00E4289D">
            <w:pPr>
              <w:pStyle w:val="62QDNORMALEMTABELA"/>
              <w:rPr>
                <w:lang w:val="en-US"/>
              </w:rPr>
            </w:pPr>
            <w:r>
              <w:rPr>
                <w:lang w:val="en-US"/>
              </w:rPr>
              <w:t>amp</w:t>
            </w:r>
          </w:p>
        </w:tc>
        <w:tc>
          <w:tcPr>
            <w:tcW w:w="0" w:type="auto"/>
            <w:noWrap/>
          </w:tcPr>
          <w:p w14:paraId="078BCE39" w14:textId="6C9B65F1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noWrap/>
          </w:tcPr>
          <w:p w14:paraId="19731695" w14:textId="35BD95DE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14:paraId="3E3404C5" w14:textId="19EF21D3" w:rsidR="00E4289D" w:rsidRPr="008A2AD9" w:rsidRDefault="00A409F7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1$</w:t>
            </w:r>
          </w:p>
        </w:tc>
        <w:tc>
          <w:tcPr>
            <w:tcW w:w="0" w:type="auto"/>
          </w:tcPr>
          <w:p w14:paraId="6CA7C22B" w14:textId="4C9D8E6C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D0B7B6B" w14:textId="59EBF832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C8A7CBC" w14:textId="35174CD9" w:rsidR="00E4289D" w:rsidRPr="008A2AD9" w:rsidRDefault="00E4289D" w:rsidP="00E4289D">
            <w:pPr>
              <w:pStyle w:val="62QDNORMALEMTABEL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AF8867" w14:textId="24860E5E" w:rsidR="0037373F" w:rsidRPr="008A2AD9" w:rsidRDefault="001D1476" w:rsidP="00D64194">
      <w:pPr>
        <w:pStyle w:val="Heading1"/>
      </w:pPr>
      <w:bookmarkStart w:id="23" w:name="_Toc220879874"/>
      <w:r w:rsidRPr="008A2AD9">
        <w:t>Título Nível</w:t>
      </w:r>
      <w:bookmarkEnd w:id="23"/>
      <w:r w:rsidRPr="008A2AD9">
        <w:t xml:space="preserve"> </w:t>
      </w:r>
    </w:p>
    <w:p w14:paraId="2A109E9A" w14:textId="77777777" w:rsidR="00390030" w:rsidRPr="008A2AD9" w:rsidRDefault="00390030" w:rsidP="003634EF">
      <w:pPr>
        <w:pStyle w:val="Heading2"/>
      </w:pPr>
      <w:bookmarkStart w:id="24" w:name="_Toc220879875"/>
      <w:r w:rsidRPr="008A2AD9">
        <w:t>Título Nível 2</w:t>
      </w:r>
      <w:bookmarkEnd w:id="24"/>
    </w:p>
    <w:p w14:paraId="5AA142D9" w14:textId="7DBAD80D" w:rsidR="00490EEB" w:rsidRPr="008A2AD9" w:rsidRDefault="00490EEB" w:rsidP="00490EEB">
      <w:r w:rsidRPr="008A2AD9">
        <w:t xml:space="preserve">Normal </w:t>
      </w:r>
    </w:p>
    <w:p w14:paraId="778E74EA" w14:textId="629A0B26" w:rsidR="005B0F91" w:rsidRPr="008A2AD9" w:rsidRDefault="00E4289D" w:rsidP="009E624D">
      <w:pPr>
        <w:pStyle w:val="64QDBULLETS"/>
      </w:pPr>
      <w:r>
        <w:t>XXX</w:t>
      </w:r>
    </w:p>
    <w:p w14:paraId="2F283F67" w14:textId="77777777" w:rsidR="00490EEB" w:rsidRPr="008A2AD9" w:rsidRDefault="00490EEB" w:rsidP="00554A9B">
      <w:r w:rsidRPr="008A2AD9">
        <w:t>BBBBB</w:t>
      </w:r>
    </w:p>
    <w:p w14:paraId="361518C7" w14:textId="3526EAB4" w:rsidR="00490EEB" w:rsidRPr="008A2AD9" w:rsidRDefault="00E4289D" w:rsidP="002F6113">
      <w:pPr>
        <w:pStyle w:val="63QDNUMERADOS"/>
      </w:pPr>
      <w:r>
        <w:lastRenderedPageBreak/>
        <w:t>XXX</w:t>
      </w:r>
    </w:p>
    <w:p w14:paraId="62645345" w14:textId="01DF4382" w:rsidR="00490EEB" w:rsidRPr="008A2AD9" w:rsidRDefault="00E4289D" w:rsidP="002F6113">
      <w:pPr>
        <w:pStyle w:val="63QDNUMERADOS"/>
      </w:pPr>
      <w:r>
        <w:t>XXX</w:t>
      </w:r>
    </w:p>
    <w:p w14:paraId="3DDB7B1F" w14:textId="4B9719C2" w:rsidR="00490EEB" w:rsidRPr="008A2AD9" w:rsidRDefault="00E4289D" w:rsidP="002F6113">
      <w:pPr>
        <w:pStyle w:val="63QDNUMERADOS"/>
      </w:pPr>
      <w:r>
        <w:t>XXX</w:t>
      </w:r>
    </w:p>
    <w:p w14:paraId="280F342C" w14:textId="6BCD6B15" w:rsidR="00490EEB" w:rsidRPr="008A2AD9" w:rsidRDefault="00490EEB" w:rsidP="00E17793">
      <w:pPr>
        <w:pStyle w:val="64QDBULLETS"/>
      </w:pPr>
      <w:r w:rsidRPr="008A2AD9">
        <w:t xml:space="preserve">Normal </w:t>
      </w:r>
    </w:p>
    <w:p w14:paraId="6A5142A4" w14:textId="481F05A0" w:rsidR="00490EEB" w:rsidRPr="008A2AD9" w:rsidRDefault="00E4289D" w:rsidP="00E17793">
      <w:pPr>
        <w:pStyle w:val="64QDBULLETS"/>
        <w:numPr>
          <w:ilvl w:val="1"/>
          <w:numId w:val="8"/>
        </w:numPr>
      </w:pPr>
      <w:r>
        <w:t>XXX</w:t>
      </w:r>
    </w:p>
    <w:p w14:paraId="4A76726E" w14:textId="77777777" w:rsidR="00490EEB" w:rsidRPr="008A2AD9" w:rsidRDefault="00490EEB" w:rsidP="005E3707">
      <w:pPr>
        <w:pStyle w:val="63QDNUMERADOS"/>
      </w:pPr>
      <w:r w:rsidRPr="008A2AD9">
        <w:t>BBBBB</w:t>
      </w:r>
    </w:p>
    <w:p w14:paraId="3D10D288" w14:textId="77777777" w:rsidR="00390030" w:rsidRPr="008A2AD9" w:rsidRDefault="006C3539" w:rsidP="009A15E5">
      <w:pPr>
        <w:pStyle w:val="Heading3"/>
      </w:pPr>
      <w:bookmarkStart w:id="25" w:name="_Toc220879876"/>
      <w:r w:rsidRPr="008A2AD9">
        <w:t>Título Nível 3</w:t>
      </w:r>
      <w:bookmarkEnd w:id="25"/>
    </w:p>
    <w:p w14:paraId="49698CD0" w14:textId="69279EE5" w:rsidR="00BC7DC5" w:rsidRPr="008A2AD9" w:rsidRDefault="00BC7DC5" w:rsidP="00BC7DC5">
      <w:r w:rsidRPr="008A2AD9">
        <w:t xml:space="preserve">Normal </w:t>
      </w:r>
    </w:p>
    <w:p w14:paraId="6C3CF318" w14:textId="77777777" w:rsidR="00920FF2" w:rsidRPr="008A2AD9" w:rsidRDefault="00920FF2" w:rsidP="00920FF2">
      <w:pPr>
        <w:pStyle w:val="Heading4"/>
      </w:pPr>
      <w:r w:rsidRPr="008A2AD9">
        <w:t>TÍTULO NÍVEL 4</w:t>
      </w:r>
    </w:p>
    <w:p w14:paraId="69E8A006" w14:textId="79660890" w:rsidR="00725109" w:rsidRPr="008A2AD9" w:rsidRDefault="00920FF2" w:rsidP="00DC514D">
      <w:pPr>
        <w:sectPr w:rsidR="00725109" w:rsidRPr="008A2AD9" w:rsidSect="0018012D">
          <w:headerReference w:type="default" r:id="rId14"/>
          <w:headerReference w:type="first" r:id="rId15"/>
          <w:footerReference w:type="first" r:id="rId16"/>
          <w:pgSz w:w="11907" w:h="16839" w:code="9"/>
          <w:pgMar w:top="2665" w:right="851" w:bottom="1134" w:left="2552" w:header="567" w:footer="369" w:gutter="0"/>
          <w:pgNumType w:start="1"/>
          <w:cols w:space="720"/>
          <w:docGrid w:linePitch="299"/>
        </w:sectPr>
      </w:pPr>
      <w:r w:rsidRPr="008A2AD9">
        <w:t>Norma</w:t>
      </w:r>
    </w:p>
    <w:p w14:paraId="33B3424C" w14:textId="637FE3F3" w:rsidR="008638F2" w:rsidRPr="008A2AD9" w:rsidRDefault="00000000" w:rsidP="00E17793">
      <w:pPr>
        <w:keepNext/>
      </w:pPr>
      <w:sdt>
        <w:sdtPr>
          <w:alias w:val="Manager"/>
          <w:tag w:val=""/>
          <w:id w:val="1226336437"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661087">
            <w:t>Local</w:t>
          </w:r>
        </w:sdtContent>
      </w:sdt>
      <w:r w:rsidR="00081B14" w:rsidRPr="008A2AD9">
        <w:t xml:space="preserve">, </w:t>
      </w:r>
      <w:sdt>
        <w:sdtPr>
          <w:alias w:val="Data"/>
          <w:tag w:val=""/>
          <w:id w:val="-480779824"/>
          <w:dataBinding w:prefixMappings="xmlns:ns0='http://schemas.microsoft.com/office/2006/coverPageProps' " w:xpath="/ns0:CoverPageProperties[1]/ns0:PublishDate[1]" w:storeItemID="{55AF091B-3C7A-41E3-B477-F2FDAA23CFDA}"/>
          <w:date w:fullDate="2026-02-01T00:00:00Z">
            <w:dateFormat w:val="d' de 'MMMM' de 'yyyy"/>
            <w:lid w:val="pt-PT"/>
            <w:storeMappedDataAs w:val="date"/>
            <w:calendar w:val="gregorian"/>
          </w:date>
        </w:sdtPr>
        <w:sdtContent>
          <w:r w:rsidR="007F33DD">
            <w:t>1 de fevereiro de 2026</w:t>
          </w:r>
        </w:sdtContent>
      </w:sdt>
    </w:p>
    <w:p w14:paraId="7F031A4C" w14:textId="77777777" w:rsidR="00286236" w:rsidRPr="008A2AD9" w:rsidRDefault="00286236" w:rsidP="00AA7DDB">
      <w:pPr>
        <w:keepNext/>
      </w:pPr>
    </w:p>
    <w:tbl>
      <w:tblPr>
        <w:tblW w:w="7796" w:type="dxa"/>
        <w:tblInd w:w="709" w:type="dxa"/>
        <w:tblLook w:val="04A0" w:firstRow="1" w:lastRow="0" w:firstColumn="1" w:lastColumn="0" w:noHBand="0" w:noVBand="1"/>
      </w:tblPr>
      <w:tblGrid>
        <w:gridCol w:w="3898"/>
        <w:gridCol w:w="3898"/>
      </w:tblGrid>
      <w:tr w:rsidR="008638F2" w:rsidRPr="008A2AD9" w14:paraId="696529D7" w14:textId="77777777" w:rsidTr="008638F2">
        <w:trPr>
          <w:cantSplit/>
        </w:trPr>
        <w:tc>
          <w:tcPr>
            <w:tcW w:w="3898" w:type="dxa"/>
            <w:vAlign w:val="center"/>
          </w:tcPr>
          <w:p w14:paraId="3514DAC2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7C1915C5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2308BDC3" w14:textId="77777777" w:rsidTr="008638F2">
        <w:trPr>
          <w:cantSplit/>
        </w:trPr>
        <w:tc>
          <w:tcPr>
            <w:tcW w:w="3898" w:type="dxa"/>
            <w:vAlign w:val="center"/>
          </w:tcPr>
          <w:p w14:paraId="6902FFEF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33216411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2864DBC8" w14:textId="77777777" w:rsidTr="008638F2">
        <w:trPr>
          <w:cantSplit/>
        </w:trPr>
        <w:tc>
          <w:tcPr>
            <w:tcW w:w="3898" w:type="dxa"/>
            <w:vAlign w:val="center"/>
          </w:tcPr>
          <w:p w14:paraId="2164B6A9" w14:textId="77777777" w:rsidR="008638F2" w:rsidRPr="008A2AD9" w:rsidRDefault="008638F2" w:rsidP="00204BE3">
            <w:pPr>
              <w:pStyle w:val="62QDNORMALEMTABELA"/>
            </w:pPr>
          </w:p>
          <w:p w14:paraId="2FC03C8D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CDFA7D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2B35D86A" w14:textId="77777777" w:rsidR="008638F2" w:rsidRPr="008A2AD9" w:rsidRDefault="008638F2" w:rsidP="00204BE3">
            <w:pPr>
              <w:pStyle w:val="62QDNORMALEMTABELA"/>
            </w:pPr>
          </w:p>
          <w:p w14:paraId="4BBC2C1B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0CF4DA3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429707B1" w14:textId="77777777" w:rsidTr="008638F2">
        <w:trPr>
          <w:cantSplit/>
        </w:trPr>
        <w:tc>
          <w:tcPr>
            <w:tcW w:w="3898" w:type="dxa"/>
            <w:vAlign w:val="center"/>
          </w:tcPr>
          <w:p w14:paraId="40505309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48E4FC4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5D990AA2" w14:textId="77777777" w:rsidTr="008638F2">
        <w:trPr>
          <w:cantSplit/>
        </w:trPr>
        <w:tc>
          <w:tcPr>
            <w:tcW w:w="3898" w:type="dxa"/>
            <w:vAlign w:val="center"/>
          </w:tcPr>
          <w:p w14:paraId="370EE3F3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514BA22A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F8FE51" w14:textId="77777777" w:rsidTr="008638F2">
        <w:trPr>
          <w:cantSplit/>
        </w:trPr>
        <w:tc>
          <w:tcPr>
            <w:tcW w:w="3898" w:type="dxa"/>
            <w:vAlign w:val="center"/>
          </w:tcPr>
          <w:p w14:paraId="5339DFD6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6E4CFFAA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B709237" w14:textId="77777777" w:rsidTr="008638F2">
        <w:trPr>
          <w:cantSplit/>
        </w:trPr>
        <w:tc>
          <w:tcPr>
            <w:tcW w:w="3898" w:type="dxa"/>
            <w:vAlign w:val="center"/>
          </w:tcPr>
          <w:p w14:paraId="5D413015" w14:textId="77777777" w:rsidR="008638F2" w:rsidRPr="008A2AD9" w:rsidRDefault="008638F2" w:rsidP="00204BE3">
            <w:pPr>
              <w:pStyle w:val="62QDNORMALEMTABELA"/>
            </w:pPr>
          </w:p>
          <w:p w14:paraId="28DE7A7C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7A0DAD4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79BC7804" w14:textId="77777777" w:rsidR="008638F2" w:rsidRPr="008A2AD9" w:rsidRDefault="008638F2" w:rsidP="00204BE3">
            <w:pPr>
              <w:pStyle w:val="62QDNORMALEMTABELA"/>
            </w:pPr>
          </w:p>
          <w:p w14:paraId="4E5536C0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362242FC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1CACEA8C" w14:textId="77777777" w:rsidTr="008638F2">
        <w:trPr>
          <w:cantSplit/>
        </w:trPr>
        <w:tc>
          <w:tcPr>
            <w:tcW w:w="3898" w:type="dxa"/>
            <w:vAlign w:val="center"/>
          </w:tcPr>
          <w:p w14:paraId="08A62B90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69E1F625" w14:textId="77777777" w:rsidR="008638F2" w:rsidRPr="008A2AD9" w:rsidRDefault="008638F2" w:rsidP="00204BE3">
            <w:pPr>
              <w:pStyle w:val="62QDNORMALEMTABELA"/>
            </w:pPr>
          </w:p>
        </w:tc>
      </w:tr>
      <w:tr w:rsidR="008638F2" w:rsidRPr="008A2AD9" w14:paraId="72A97641" w14:textId="77777777" w:rsidTr="008638F2">
        <w:trPr>
          <w:cantSplit/>
        </w:trPr>
        <w:tc>
          <w:tcPr>
            <w:tcW w:w="3898" w:type="dxa"/>
            <w:vAlign w:val="center"/>
          </w:tcPr>
          <w:p w14:paraId="30AEAF10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  <w:tc>
          <w:tcPr>
            <w:tcW w:w="3898" w:type="dxa"/>
            <w:vAlign w:val="center"/>
          </w:tcPr>
          <w:p w14:paraId="387EC71D" w14:textId="77777777" w:rsidR="008638F2" w:rsidRPr="008A2AD9" w:rsidRDefault="008638F2" w:rsidP="00204BE3">
            <w:pPr>
              <w:pStyle w:val="62QDNORMALEMTABELA"/>
            </w:pPr>
            <w:r w:rsidRPr="008A2AD9">
              <w:t>Nome</w:t>
            </w:r>
          </w:p>
        </w:tc>
      </w:tr>
      <w:tr w:rsidR="008638F2" w:rsidRPr="008A2AD9" w14:paraId="1A40CB16" w14:textId="77777777" w:rsidTr="008638F2">
        <w:trPr>
          <w:cantSplit/>
        </w:trPr>
        <w:tc>
          <w:tcPr>
            <w:tcW w:w="3898" w:type="dxa"/>
            <w:vAlign w:val="center"/>
          </w:tcPr>
          <w:p w14:paraId="6A2A89D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  <w:tc>
          <w:tcPr>
            <w:tcW w:w="3898" w:type="dxa"/>
            <w:vAlign w:val="center"/>
          </w:tcPr>
          <w:p w14:paraId="7CF691B5" w14:textId="77777777" w:rsidR="008638F2" w:rsidRPr="008A2AD9" w:rsidRDefault="008638F2" w:rsidP="00204BE3">
            <w:pPr>
              <w:pStyle w:val="62QDNORMALEMTABELA"/>
            </w:pPr>
            <w:r w:rsidRPr="008A2AD9">
              <w:t>(Função)</w:t>
            </w:r>
          </w:p>
        </w:tc>
      </w:tr>
      <w:tr w:rsidR="008638F2" w:rsidRPr="008A2AD9" w14:paraId="59A235BC" w14:textId="77777777" w:rsidTr="008638F2">
        <w:trPr>
          <w:cantSplit/>
        </w:trPr>
        <w:tc>
          <w:tcPr>
            <w:tcW w:w="3898" w:type="dxa"/>
            <w:vAlign w:val="center"/>
          </w:tcPr>
          <w:p w14:paraId="42BBC80F" w14:textId="77777777" w:rsidR="008638F2" w:rsidRPr="008A2AD9" w:rsidRDefault="008638F2" w:rsidP="00204BE3">
            <w:pPr>
              <w:pStyle w:val="62QDNORMALEMTABELA"/>
            </w:pPr>
          </w:p>
          <w:p w14:paraId="38F6C2B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6D98A318" w14:textId="77777777" w:rsidR="008638F2" w:rsidRPr="008A2AD9" w:rsidRDefault="008638F2" w:rsidP="00204BE3">
            <w:pPr>
              <w:pStyle w:val="62QDNORMALEMTABELA"/>
            </w:pPr>
          </w:p>
        </w:tc>
        <w:tc>
          <w:tcPr>
            <w:tcW w:w="3898" w:type="dxa"/>
            <w:vAlign w:val="center"/>
          </w:tcPr>
          <w:p w14:paraId="13B5CDE7" w14:textId="77777777" w:rsidR="008638F2" w:rsidRPr="008A2AD9" w:rsidRDefault="008638F2" w:rsidP="00204BE3">
            <w:pPr>
              <w:pStyle w:val="62QDNORMALEMTABELA"/>
            </w:pPr>
          </w:p>
          <w:p w14:paraId="40A8C5E6" w14:textId="77777777" w:rsidR="008638F2" w:rsidRPr="008A2AD9" w:rsidRDefault="008638F2" w:rsidP="00204BE3">
            <w:pPr>
              <w:pStyle w:val="62QDNORMALEMTABELA"/>
            </w:pPr>
            <w:r w:rsidRPr="008A2AD9">
              <w:t>(Assinatura)</w:t>
            </w:r>
          </w:p>
          <w:p w14:paraId="25BCDE20" w14:textId="77777777" w:rsidR="008638F2" w:rsidRPr="008A2AD9" w:rsidRDefault="008638F2" w:rsidP="00204BE3">
            <w:pPr>
              <w:pStyle w:val="62QDNORMALEMTABELA"/>
            </w:pPr>
          </w:p>
        </w:tc>
      </w:tr>
    </w:tbl>
    <w:p w14:paraId="3EF44B68" w14:textId="77777777" w:rsidR="00B673FA" w:rsidRPr="008A2AD9" w:rsidRDefault="00B673FA" w:rsidP="00B673FA">
      <w:pPr>
        <w:pStyle w:val="NormalWeb"/>
      </w:pPr>
      <w:bookmarkStart w:id="26" w:name="_Toc486413224"/>
      <w:bookmarkStart w:id="27" w:name="_Toc396913279"/>
      <w:bookmarkStart w:id="28" w:name="_Toc396989732"/>
      <w:r w:rsidRPr="008A2AD9">
        <w:br w:type="page"/>
      </w:r>
    </w:p>
    <w:p w14:paraId="3CFDB404" w14:textId="4C85323C" w:rsidR="00B673FA" w:rsidRPr="00A409F7" w:rsidRDefault="00A409F7" w:rsidP="00B673FA">
      <w:pPr>
        <w:rPr>
          <w:color w:val="EE0000"/>
          <w:sz w:val="40"/>
          <w:szCs w:val="40"/>
        </w:rPr>
      </w:pPr>
      <w:r w:rsidRPr="00A409F7">
        <w:rPr>
          <w:color w:val="EE0000"/>
          <w:sz w:val="40"/>
          <w:szCs w:val="40"/>
        </w:rPr>
        <w:lastRenderedPageBreak/>
        <w:t>SE NÃO FORES ANEXAR NADA PODES SIMPLESMENTE APAGAR DAQUI PARA FRENTE</w:t>
      </w:r>
    </w:p>
    <w:p w14:paraId="6BEFD21F" w14:textId="4C4EB8C0" w:rsidR="00147B85" w:rsidRPr="008A2AD9" w:rsidRDefault="00A41242" w:rsidP="00F43BA5">
      <w:pPr>
        <w:pStyle w:val="71QDTITULOANEXOS"/>
      </w:pPr>
      <w:bookmarkStart w:id="29" w:name="_Toc517687588"/>
      <w:r w:rsidRPr="008A2AD9">
        <w:t xml:space="preserve">ANEXO </w:t>
      </w:r>
      <w:fldSimple w:instr=" SEQ ANEXO \* ROMAN ">
        <w:r w:rsidR="00B0178D">
          <w:rPr>
            <w:noProof/>
          </w:rPr>
          <w:t>I</w:t>
        </w:r>
      </w:fldSimple>
      <w:r w:rsidRPr="008A2AD9">
        <w:t xml:space="preserve"> – TÍTULO DO ANEXO</w:t>
      </w:r>
      <w:bookmarkEnd w:id="26"/>
      <w:bookmarkEnd w:id="27"/>
      <w:bookmarkEnd w:id="28"/>
      <w:bookmarkEnd w:id="29"/>
    </w:p>
    <w:p w14:paraId="6A5CD2D7" w14:textId="77777777" w:rsidR="00147B85" w:rsidRPr="008A2AD9" w:rsidRDefault="00147B85" w:rsidP="00DC514D">
      <w:r w:rsidRPr="008A2AD9">
        <w:br w:type="page"/>
      </w:r>
    </w:p>
    <w:p w14:paraId="06116B62" w14:textId="77777777" w:rsidR="00F43BA5" w:rsidRPr="008A2AD9" w:rsidRDefault="00363901" w:rsidP="001538B7">
      <w:pPr>
        <w:pStyle w:val="72QDHEADING1ANEXO"/>
      </w:pPr>
      <w:r w:rsidRPr="008A2AD9">
        <w:lastRenderedPageBreak/>
        <w:t>HEADING 1 ANEXOS</w:t>
      </w:r>
    </w:p>
    <w:p w14:paraId="655149F1" w14:textId="77777777" w:rsidR="00363901" w:rsidRPr="008A2AD9" w:rsidRDefault="00363901" w:rsidP="001538B7">
      <w:pPr>
        <w:pStyle w:val="73QDHEADING2ANEXOS"/>
      </w:pPr>
      <w:r w:rsidRPr="008A2AD9">
        <w:t>HEADING 1 ANEXOS</w:t>
      </w:r>
    </w:p>
    <w:p w14:paraId="7A8E9D5B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C37A119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D2C0B6F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DBF628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6233167A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CF22CE5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51B14095" w14:textId="77777777" w:rsidR="00B673FA" w:rsidRPr="008A2AD9" w:rsidRDefault="00B673FA">
      <w:r w:rsidRPr="008A2AD9">
        <w:br w:type="page"/>
      </w:r>
    </w:p>
    <w:p w14:paraId="1807637B" w14:textId="77777777" w:rsidR="00B673FA" w:rsidRPr="008A2AD9" w:rsidRDefault="00B673FA" w:rsidP="00B673FA"/>
    <w:p w14:paraId="6E8026DE" w14:textId="5DCBD606" w:rsidR="00363901" w:rsidRPr="008A2AD9" w:rsidRDefault="00241201" w:rsidP="00241201">
      <w:pPr>
        <w:pStyle w:val="71QDTITULOANEXOS"/>
      </w:pPr>
      <w:bookmarkStart w:id="30" w:name="_Toc517687589"/>
      <w:r w:rsidRPr="008A2AD9">
        <w:t xml:space="preserve">ANEXO </w:t>
      </w:r>
      <w:fldSimple w:instr=" SEQ ANEXO \* ROMAN ">
        <w:r w:rsidR="00B0178D">
          <w:rPr>
            <w:noProof/>
          </w:rPr>
          <w:t>II</w:t>
        </w:r>
      </w:fldSimple>
      <w:r w:rsidRPr="008A2AD9">
        <w:t xml:space="preserve"> – TÍTULO DO ANEXO</w:t>
      </w:r>
      <w:bookmarkEnd w:id="30"/>
    </w:p>
    <w:p w14:paraId="456013E6" w14:textId="77777777" w:rsidR="00363901" w:rsidRPr="008A2AD9" w:rsidRDefault="00363901" w:rsidP="00363901">
      <w:pPr>
        <w:pStyle w:val="NormalWeb"/>
      </w:pPr>
      <w:r w:rsidRPr="008A2AD9">
        <w:br w:type="page"/>
      </w:r>
    </w:p>
    <w:p w14:paraId="11E84522" w14:textId="77777777" w:rsidR="00363901" w:rsidRPr="008A2AD9" w:rsidRDefault="00363901" w:rsidP="001538B7">
      <w:pPr>
        <w:pStyle w:val="72QDHEADING1ANEXO"/>
        <w:numPr>
          <w:ilvl w:val="0"/>
          <w:numId w:val="19"/>
        </w:numPr>
      </w:pPr>
      <w:r w:rsidRPr="008A2AD9">
        <w:lastRenderedPageBreak/>
        <w:t>HEADING 1 ANEXOS</w:t>
      </w:r>
    </w:p>
    <w:p w14:paraId="16B0F661" w14:textId="77777777" w:rsidR="00363901" w:rsidRPr="008A2AD9" w:rsidRDefault="00363901" w:rsidP="001538B7">
      <w:pPr>
        <w:pStyle w:val="72QDHEADING1ANEXO"/>
      </w:pPr>
      <w:r w:rsidRPr="008A2AD9">
        <w:t>HEADING 1 ANEXOS</w:t>
      </w:r>
    </w:p>
    <w:p w14:paraId="1DE8B697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03B1800C" w14:textId="77777777" w:rsidR="00363901" w:rsidRPr="008A2AD9" w:rsidRDefault="00363901" w:rsidP="001538B7">
      <w:pPr>
        <w:pStyle w:val="73QDHEADING2ANEXOS"/>
      </w:pPr>
      <w:r w:rsidRPr="008A2AD9">
        <w:t>HEADING 2 ANEXOS</w:t>
      </w:r>
    </w:p>
    <w:p w14:paraId="4B8A00E2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0850C49B" w14:textId="77777777" w:rsidR="00363901" w:rsidRPr="008A2AD9" w:rsidRDefault="00363901" w:rsidP="001538B7">
      <w:pPr>
        <w:pStyle w:val="74QDHEADING3ANEXOS"/>
      </w:pPr>
      <w:r w:rsidRPr="008A2AD9">
        <w:t>HEADING 3 ANEXOS</w:t>
      </w:r>
    </w:p>
    <w:p w14:paraId="1D93345E" w14:textId="77777777" w:rsidR="00363901" w:rsidRPr="008A2AD9" w:rsidRDefault="00363901" w:rsidP="001538B7">
      <w:pPr>
        <w:pStyle w:val="75QDHEADING4ANEXOS"/>
      </w:pPr>
      <w:r w:rsidRPr="008A2AD9">
        <w:t>HEADING 4 ANEXOS</w:t>
      </w:r>
    </w:p>
    <w:p w14:paraId="334CCD9F" w14:textId="77777777" w:rsidR="00241201" w:rsidRPr="008A2AD9" w:rsidRDefault="00363901" w:rsidP="001538B7">
      <w:pPr>
        <w:pStyle w:val="75QDHEADING4ANEXOS"/>
      </w:pPr>
      <w:r w:rsidRPr="008A2AD9">
        <w:t>HEADING 4 ANEXOS</w:t>
      </w:r>
    </w:p>
    <w:p w14:paraId="24790D94" w14:textId="77777777" w:rsidR="00363901" w:rsidRPr="008A2AD9" w:rsidRDefault="00363901" w:rsidP="00F43305"/>
    <w:sectPr w:rsidR="00363901" w:rsidRPr="008A2AD9" w:rsidSect="0018012D">
      <w:headerReference w:type="first" r:id="rId17"/>
      <w:footerReference w:type="first" r:id="rId18"/>
      <w:pgSz w:w="11907" w:h="16839" w:code="9"/>
      <w:pgMar w:top="2665" w:right="851" w:bottom="1134" w:left="2552" w:header="567" w:footer="3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9E8E" w14:textId="77777777" w:rsidR="007767DB" w:rsidRDefault="007767DB" w:rsidP="00B36243">
      <w:r>
        <w:separator/>
      </w:r>
    </w:p>
  </w:endnote>
  <w:endnote w:type="continuationSeparator" w:id="0">
    <w:p w14:paraId="7A14A21E" w14:textId="77777777" w:rsidR="007767DB" w:rsidRDefault="007767DB" w:rsidP="00B3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6002" w14:textId="77777777" w:rsidR="008E3CE2" w:rsidRDefault="008E3CE2" w:rsidP="00A16AE7">
    <w:r>
      <w:fldChar w:fldCharType="begin"/>
    </w:r>
    <w:r>
      <w:instrText xml:space="preserve">PAGE  </w:instrText>
    </w:r>
    <w:r>
      <w:fldChar w:fldCharType="separate"/>
    </w:r>
    <w:r w:rsidRPr="00284A75">
      <w:t>4</w:t>
    </w:r>
    <w:r>
      <w:fldChar w:fldCharType="end"/>
    </w:r>
  </w:p>
  <w:p w14:paraId="236C1BEC" w14:textId="77777777" w:rsidR="006863B0" w:rsidRDefault="006863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A48F" w14:textId="77777777" w:rsidR="006863B0" w:rsidRPr="00086A10" w:rsidRDefault="008E3CE2" w:rsidP="00086A10">
    <w:pPr>
      <w:pStyle w:val="Footer"/>
    </w:pPr>
    <w:r w:rsidRPr="00086A10">
      <w:fldChar w:fldCharType="begin"/>
    </w:r>
    <w:r w:rsidRPr="00086A10">
      <w:instrText xml:space="preserve">PAGE  </w:instrText>
    </w:r>
    <w:r w:rsidRPr="00086A10">
      <w:fldChar w:fldCharType="separate"/>
    </w:r>
    <w:r w:rsidR="00CE2C36">
      <w:rPr>
        <w:noProof/>
      </w:rPr>
      <w:t>11</w:t>
    </w:r>
    <w:r w:rsidRPr="00086A1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B633" w14:textId="77777777" w:rsidR="008E3CE2" w:rsidRPr="0018012D" w:rsidRDefault="008E3CE2" w:rsidP="001801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01CE" w14:textId="77777777" w:rsidR="008E3CE2" w:rsidRPr="00284A75" w:rsidRDefault="008E3CE2" w:rsidP="0018012D">
    <w:r w:rsidRPr="00284A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E115" w14:textId="77777777" w:rsidR="007767DB" w:rsidRDefault="007767DB" w:rsidP="00B36243">
      <w:r>
        <w:separator/>
      </w:r>
    </w:p>
  </w:footnote>
  <w:footnote w:type="continuationSeparator" w:id="0">
    <w:p w14:paraId="3311F4F1" w14:textId="77777777" w:rsidR="007767DB" w:rsidRDefault="007767DB" w:rsidP="00B3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BD6" w14:textId="571FC003" w:rsidR="008E3CE2" w:rsidRPr="00CF2F14" w:rsidRDefault="008E3CE2" w:rsidP="00AC307E">
    <w:pPr>
      <w:pStyle w:val="51QD-------------------------------------"/>
    </w:pPr>
    <w:r w:rsidRPr="00284A75">
      <w:rPr>
        <w:noProof/>
        <w:lang w:val="en-US" w:eastAsia="en-US"/>
      </w:rPr>
      <w:drawing>
        <wp:anchor distT="0" distB="0" distL="114300" distR="114300" simplePos="0" relativeHeight="251646976" behindDoc="1" locked="0" layoutInCell="1" allowOverlap="1" wp14:anchorId="104A8B4C" wp14:editId="16CE914B">
          <wp:simplePos x="0" y="0"/>
          <wp:positionH relativeFrom="column">
            <wp:posOffset>-1458595</wp:posOffset>
          </wp:positionH>
          <wp:positionV relativeFrom="paragraph">
            <wp:posOffset>-349885</wp:posOffset>
          </wp:positionV>
          <wp:extent cx="1104265" cy="1108075"/>
          <wp:effectExtent l="0" t="0" r="635" b="0"/>
          <wp:wrapSquare wrapText="bothSides"/>
          <wp:docPr id="328984471" name="Imagem 5" descr="Descrição: 3D branco 2000x200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Descrição: 3D branco 2000x2000mm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1108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FILENAME   \* MERGEFORMAT">
      <w:r w:rsidR="00B0178D">
        <w:rPr>
          <w:noProof/>
        </w:rPr>
        <w:t>T2024-1419 - Template</w:t>
      </w:r>
    </w:fldSimple>
  </w:p>
  <w:p w14:paraId="50DF7ACD" w14:textId="77777777" w:rsidR="008E3CE2" w:rsidRPr="00CF2F14" w:rsidRDefault="008E3CE2" w:rsidP="00AC307E">
    <w:pPr>
      <w:pStyle w:val="51QD-------------------------------------"/>
    </w:pPr>
    <w:r w:rsidRPr="00CF2F14">
      <w:t xml:space="preserve">                                                           </w:t>
    </w:r>
  </w:p>
  <w:p w14:paraId="2876E044" w14:textId="77777777" w:rsidR="008E3CE2" w:rsidRPr="00CF2F14" w:rsidRDefault="008E3CE2" w:rsidP="00AC307E">
    <w:pPr>
      <w:pStyle w:val="51QD-------------------------------------"/>
    </w:pPr>
  </w:p>
  <w:p w14:paraId="738669B7" w14:textId="77777777" w:rsidR="008E3CE2" w:rsidRPr="00CF2F14" w:rsidRDefault="008E3CE2" w:rsidP="00AC307E">
    <w:pPr>
      <w:pStyle w:val="51QD-------------------------------------"/>
    </w:pPr>
    <w:r w:rsidRPr="00CF2F14">
      <w:t>Projecto de Licenciamento</w:t>
    </w:r>
  </w:p>
  <w:p w14:paraId="06928998" w14:textId="77777777" w:rsidR="008E3CE2" w:rsidRPr="00357C75" w:rsidRDefault="008E3CE2" w:rsidP="00AC307E">
    <w:pPr>
      <w:pStyle w:val="51QD-------------------------------------"/>
    </w:pPr>
    <w:r w:rsidRPr="00CF2F14">
      <w:t>Memória Descritiva e Justificativa</w:t>
    </w:r>
  </w:p>
  <w:p w14:paraId="3EB5464A" w14:textId="77777777" w:rsidR="008E3CE2" w:rsidRPr="00477545" w:rsidRDefault="008E3CE2" w:rsidP="004775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C63E" w14:textId="57CCAD66" w:rsidR="008E3CE2" w:rsidRPr="00014EFA" w:rsidRDefault="00325D5A" w:rsidP="001E558F">
    <w:pPr>
      <w:pStyle w:val="Header"/>
    </w:pPr>
    <w:r>
      <w:rPr>
        <w:noProof/>
      </w:rPr>
      <w:drawing>
        <wp:anchor distT="0" distB="0" distL="114300" distR="114300" simplePos="0" relativeHeight="251694080" behindDoc="0" locked="0" layoutInCell="1" allowOverlap="1" wp14:anchorId="53086610" wp14:editId="6224FEBD">
          <wp:simplePos x="0" y="0"/>
          <wp:positionH relativeFrom="column">
            <wp:posOffset>-4570454</wp:posOffset>
          </wp:positionH>
          <wp:positionV relativeFrom="paragraph">
            <wp:posOffset>45472</wp:posOffset>
          </wp:positionV>
          <wp:extent cx="878153" cy="902329"/>
          <wp:effectExtent l="0" t="0" r="0" b="0"/>
          <wp:wrapNone/>
          <wp:docPr id="1" name="Picture 1" descr="A logo with a circle in the midd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ircle in the middl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153" cy="9023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DFE" w14:textId="339E2188" w:rsidR="00BC5628" w:rsidRPr="00BC5628" w:rsidRDefault="00BC5628" w:rsidP="00BC5628">
    <w:pPr>
      <w:pStyle w:val="Header"/>
      <w:rPr>
        <w:noProof/>
        <w:lang w:val="en-US"/>
      </w:rPr>
    </w:pPr>
  </w:p>
  <w:p w14:paraId="2D5935B8" w14:textId="6C0C610B" w:rsidR="00325D5A" w:rsidRPr="00325D5A" w:rsidRDefault="00325D5A" w:rsidP="00325D5A">
    <w:pPr>
      <w:pStyle w:val="Header"/>
      <w:rPr>
        <w:noProof/>
        <w:lang w:val="en-US"/>
      </w:rPr>
    </w:pPr>
  </w:p>
  <w:p w14:paraId="32138DA5" w14:textId="1F952D41" w:rsidR="00BC5628" w:rsidRPr="00BC5628" w:rsidRDefault="00BC5628" w:rsidP="00BC5628">
    <w:pPr>
      <w:pStyle w:val="Header"/>
      <w:rPr>
        <w:noProof/>
        <w:lang w:val="en-US"/>
      </w:rPr>
    </w:pPr>
  </w:p>
  <w:p w14:paraId="29C6F963" w14:textId="1B54D7C2" w:rsidR="00481BFC" w:rsidRPr="002F6113" w:rsidRDefault="00B0178D" w:rsidP="001E558F">
    <w:pPr>
      <w:pStyle w:val="Header"/>
    </w:pPr>
    <w:fldSimple w:instr="FILENAME \* MERGEFORMAT">
      <w:r>
        <w:rPr>
          <w:noProof/>
        </w:rPr>
        <w:t xml:space="preserve"> </w:t>
      </w:r>
    </w:fldSimple>
  </w:p>
  <w:sdt>
    <w:sdtPr>
      <w:alias w:val="Especialidade"/>
      <w:tag w:val=""/>
      <w:id w:val="-1255658061"/>
      <w:lock w:val="sdtLocked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515A11FF" w14:textId="199DF7A4" w:rsidR="00481BFC" w:rsidRPr="002F6113" w:rsidRDefault="00C37602" w:rsidP="001E558F">
        <w:pPr>
          <w:pStyle w:val="Header"/>
        </w:pPr>
        <w:r>
          <w:t>Associativo</w:t>
        </w:r>
      </w:p>
    </w:sdtContent>
  </w:sdt>
  <w:p w14:paraId="077144F9" w14:textId="13462CC7" w:rsidR="004B2461" w:rsidRPr="00481BFC" w:rsidRDefault="00000000" w:rsidP="001E558F">
    <w:pPr>
      <w:pStyle w:val="Header"/>
    </w:pPr>
    <w:sdt>
      <w:sdtPr>
        <w:alias w:val="Designação do Documento"/>
        <w:tag w:val=""/>
        <w:id w:val="2104915373"/>
        <w:lock w:val="sdtLocked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37602">
          <w:t>Rui Alves</w:t>
        </w:r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40BB" w14:textId="77777777" w:rsidR="008E3CE2" w:rsidRPr="009B773E" w:rsidRDefault="008E3CE2" w:rsidP="0018012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389B" w14:textId="77777777" w:rsidR="008E3CE2" w:rsidRPr="0018012D" w:rsidRDefault="008E3CE2" w:rsidP="001801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7BB2"/>
    <w:multiLevelType w:val="multilevel"/>
    <w:tmpl w:val="C6A0962E"/>
    <w:name w:val="Anexos"/>
    <w:styleLink w:val="Anexos"/>
    <w:lvl w:ilvl="0">
      <w:start w:val="1"/>
      <w:numFmt w:val="decimal"/>
      <w:pStyle w:val="72QDHEADING1ANEXO"/>
      <w:suff w:val="space"/>
      <w:lvlText w:val="%1"/>
      <w:lvlJc w:val="left"/>
      <w:pPr>
        <w:ind w:left="1021" w:hanging="1021"/>
      </w:pPr>
      <w:rPr>
        <w:rFonts w:ascii="Calibri" w:hAnsi="Calibri" w:hint="default"/>
        <w:b/>
        <w:sz w:val="22"/>
      </w:rPr>
    </w:lvl>
    <w:lvl w:ilvl="1">
      <w:start w:val="1"/>
      <w:numFmt w:val="decimal"/>
      <w:pStyle w:val="73QDHEADING2ANEXOS"/>
      <w:suff w:val="space"/>
      <w:lvlText w:val="%1.%2"/>
      <w:lvlJc w:val="left"/>
      <w:pPr>
        <w:ind w:left="1021" w:hanging="1021"/>
      </w:pPr>
      <w:rPr>
        <w:rFonts w:ascii="Calibri" w:hAnsi="Calibri" w:hint="default"/>
        <w:b/>
        <w:i w:val="0"/>
        <w:sz w:val="22"/>
      </w:rPr>
    </w:lvl>
    <w:lvl w:ilvl="2">
      <w:start w:val="1"/>
      <w:numFmt w:val="decimal"/>
      <w:pStyle w:val="74QDHEADING3ANEXOS"/>
      <w:suff w:val="space"/>
      <w:lvlText w:val="%1.%2.%3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3">
      <w:start w:val="1"/>
      <w:numFmt w:val="decimal"/>
      <w:pStyle w:val="75QDHEADING4ANEXOS"/>
      <w:suff w:val="space"/>
      <w:lvlText w:val="%1.%2.%3.%4"/>
      <w:lvlJc w:val="left"/>
      <w:pPr>
        <w:ind w:left="1021" w:hanging="1021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1021" w:hanging="1021"/>
      </w:pPr>
      <w:rPr>
        <w:rFonts w:hint="default"/>
      </w:rPr>
    </w:lvl>
  </w:abstractNum>
  <w:abstractNum w:abstractNumId="1" w15:restartNumberingAfterBreak="0">
    <w:nsid w:val="0B4E6E8D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213C42"/>
    <w:multiLevelType w:val="hybridMultilevel"/>
    <w:tmpl w:val="010C930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B6437C"/>
    <w:multiLevelType w:val="multilevel"/>
    <w:tmpl w:val="A4C47E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85A08DC"/>
    <w:multiLevelType w:val="multilevel"/>
    <w:tmpl w:val="C6A0962E"/>
    <w:name w:val="Anexos7"/>
    <w:numStyleLink w:val="Anexos"/>
  </w:abstractNum>
  <w:abstractNum w:abstractNumId="5" w15:restartNumberingAfterBreak="0">
    <w:nsid w:val="3E434CC6"/>
    <w:multiLevelType w:val="hybridMultilevel"/>
    <w:tmpl w:val="FE2EF9A2"/>
    <w:lvl w:ilvl="0" w:tplc="3CA4CC68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0E7AD4"/>
    <w:multiLevelType w:val="hybridMultilevel"/>
    <w:tmpl w:val="F4F05E12"/>
    <w:lvl w:ilvl="0" w:tplc="8B70E97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A472D"/>
    <w:multiLevelType w:val="multilevel"/>
    <w:tmpl w:val="16F29856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hAnsiTheme="minorHAnsi"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E25866"/>
    <w:multiLevelType w:val="multilevel"/>
    <w:tmpl w:val="C6A0962E"/>
    <w:numStyleLink w:val="Anexos"/>
  </w:abstractNum>
  <w:abstractNum w:abstractNumId="9" w15:restartNumberingAfterBreak="0">
    <w:nsid w:val="54FC0422"/>
    <w:multiLevelType w:val="hybridMultilevel"/>
    <w:tmpl w:val="871CD71C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D92DC7"/>
    <w:multiLevelType w:val="multilevel"/>
    <w:tmpl w:val="04090025"/>
    <w:name w:val="Anexos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A5B1B31"/>
    <w:multiLevelType w:val="multilevel"/>
    <w:tmpl w:val="10C83E20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AC62C04"/>
    <w:multiLevelType w:val="multilevel"/>
    <w:tmpl w:val="C6A0962E"/>
    <w:name w:val="Anexos2"/>
    <w:numStyleLink w:val="Anexos"/>
  </w:abstractNum>
  <w:abstractNum w:abstractNumId="13" w15:restartNumberingAfterBreak="0">
    <w:nsid w:val="5B562D2D"/>
    <w:multiLevelType w:val="multilevel"/>
    <w:tmpl w:val="C6A0962E"/>
    <w:name w:val="Anexos5"/>
    <w:numStyleLink w:val="Anexos"/>
  </w:abstractNum>
  <w:abstractNum w:abstractNumId="14" w15:restartNumberingAfterBreak="0">
    <w:nsid w:val="5E122285"/>
    <w:multiLevelType w:val="hybridMultilevel"/>
    <w:tmpl w:val="23ACE02E"/>
    <w:lvl w:ilvl="0" w:tplc="B01E10EA">
      <w:start w:val="1"/>
      <w:numFmt w:val="decimal"/>
      <w:pStyle w:val="63QDNUMERADOS"/>
      <w:lvlText w:val="%1)"/>
      <w:lvlJc w:val="left"/>
      <w:pPr>
        <w:ind w:left="1381" w:hanging="360"/>
      </w:pPr>
    </w:lvl>
    <w:lvl w:ilvl="1" w:tplc="08160017">
      <w:start w:val="1"/>
      <w:numFmt w:val="lowerLetter"/>
      <w:lvlText w:val="%2)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84D28D2"/>
    <w:multiLevelType w:val="multilevel"/>
    <w:tmpl w:val="9AEE0B9E"/>
    <w:lvl w:ilvl="0">
      <w:start w:val="1"/>
      <w:numFmt w:val="bullet"/>
      <w:pStyle w:val="64QDBULLETS"/>
      <w:lvlText w:val=""/>
      <w:lvlJc w:val="left"/>
      <w:pPr>
        <w:ind w:left="1418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39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1"/>
        </w:tabs>
        <w:ind w:left="2552" w:hanging="397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3119" w:hanging="39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69F22924"/>
    <w:multiLevelType w:val="hybridMultilevel"/>
    <w:tmpl w:val="3D4A8EEA"/>
    <w:lvl w:ilvl="0" w:tplc="E7B00C92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B9222EC">
      <w:start w:val="1"/>
      <w:numFmt w:val="lowerLetter"/>
      <w:lvlText w:val="%2)"/>
      <w:lvlJc w:val="left"/>
      <w:pPr>
        <w:ind w:left="2509" w:hanging="360"/>
      </w:pPr>
      <w:rPr>
        <w:rFonts w:hint="default"/>
      </w:rPr>
    </w:lvl>
    <w:lvl w:ilvl="2" w:tplc="0816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6B3F12F4"/>
    <w:multiLevelType w:val="multilevel"/>
    <w:tmpl w:val="C6A0962E"/>
    <w:name w:val="Anexos6"/>
    <w:numStyleLink w:val="Anexos"/>
  </w:abstractNum>
  <w:abstractNum w:abstractNumId="18" w15:restartNumberingAfterBreak="0">
    <w:nsid w:val="6C0956B1"/>
    <w:multiLevelType w:val="multilevel"/>
    <w:tmpl w:val="096A67F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CC33FCA"/>
    <w:multiLevelType w:val="multilevel"/>
    <w:tmpl w:val="C6A0962E"/>
    <w:name w:val="Anexos3"/>
    <w:numStyleLink w:val="Anexos"/>
  </w:abstractNum>
  <w:abstractNum w:abstractNumId="20" w15:restartNumberingAfterBreak="0">
    <w:nsid w:val="6EE942C6"/>
    <w:multiLevelType w:val="hybridMultilevel"/>
    <w:tmpl w:val="4498ED60"/>
    <w:lvl w:ilvl="0" w:tplc="3AB49C7A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74105F48"/>
    <w:multiLevelType w:val="multilevel"/>
    <w:tmpl w:val="4A76FCF6"/>
    <w:lvl w:ilvl="0">
      <w:start w:val="1"/>
      <w:numFmt w:val="decimal"/>
      <w:lvlText w:val="%1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0" w:firstLine="0"/>
      </w:pPr>
      <w:rPr>
        <w:rFonts w:ascii="Calibri" w:hAnsi="Calibri" w:hint="default"/>
        <w:sz w:val="22"/>
      </w:rPr>
    </w:lvl>
    <w:lvl w:ilvl="4">
      <w:start w:val="1"/>
      <w:numFmt w:val="lowerLetter"/>
      <w:lvlText w:val="%5)"/>
      <w:lvlJc w:val="left"/>
      <w:pPr>
        <w:tabs>
          <w:tab w:val="num" w:pos="709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86A3C3D"/>
    <w:multiLevelType w:val="multilevel"/>
    <w:tmpl w:val="B16891C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pStyle w:val="Heading3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B64112F"/>
    <w:multiLevelType w:val="multilevel"/>
    <w:tmpl w:val="C6A0962E"/>
    <w:name w:val="Anexos4"/>
    <w:numStyleLink w:val="Anexos"/>
  </w:abstractNum>
  <w:abstractNum w:abstractNumId="24" w15:restartNumberingAfterBreak="0">
    <w:nsid w:val="7EBC4C12"/>
    <w:multiLevelType w:val="multilevel"/>
    <w:tmpl w:val="F4E20980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FF36265"/>
    <w:multiLevelType w:val="multilevel"/>
    <w:tmpl w:val="C05E4B2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suff w:val="space"/>
      <w:lvlText w:val="Secção 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Restart w:val="0"/>
      <w:suff w:val="space"/>
      <w:lvlText w:val="Artigo %3º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74172092">
    <w:abstractNumId w:val="21"/>
  </w:num>
  <w:num w:numId="2" w16cid:durableId="2024210831">
    <w:abstractNumId w:val="2"/>
  </w:num>
  <w:num w:numId="3" w16cid:durableId="1891110636">
    <w:abstractNumId w:val="9"/>
  </w:num>
  <w:num w:numId="4" w16cid:durableId="932779375">
    <w:abstractNumId w:val="20"/>
  </w:num>
  <w:num w:numId="5" w16cid:durableId="1313094440">
    <w:abstractNumId w:val="16"/>
  </w:num>
  <w:num w:numId="6" w16cid:durableId="110900343">
    <w:abstractNumId w:val="11"/>
  </w:num>
  <w:num w:numId="7" w16cid:durableId="1714647057">
    <w:abstractNumId w:val="14"/>
    <w:lvlOverride w:ilvl="0">
      <w:startOverride w:val="1"/>
    </w:lvlOverride>
  </w:num>
  <w:num w:numId="8" w16cid:durableId="357312579">
    <w:abstractNumId w:val="15"/>
  </w:num>
  <w:num w:numId="9" w16cid:durableId="431555380">
    <w:abstractNumId w:val="0"/>
  </w:num>
  <w:num w:numId="10" w16cid:durableId="798258986">
    <w:abstractNumId w:val="12"/>
  </w:num>
  <w:num w:numId="11" w16cid:durableId="1723018474">
    <w:abstractNumId w:val="18"/>
  </w:num>
  <w:num w:numId="12" w16cid:durableId="1214658018">
    <w:abstractNumId w:val="14"/>
  </w:num>
  <w:num w:numId="13" w16cid:durableId="679159525">
    <w:abstractNumId w:val="8"/>
  </w:num>
  <w:num w:numId="14" w16cid:durableId="1332177349">
    <w:abstractNumId w:val="19"/>
  </w:num>
  <w:num w:numId="15" w16cid:durableId="1242135694">
    <w:abstractNumId w:val="23"/>
  </w:num>
  <w:num w:numId="16" w16cid:durableId="1765613345">
    <w:abstractNumId w:val="13"/>
  </w:num>
  <w:num w:numId="17" w16cid:durableId="1194730526">
    <w:abstractNumId w:val="17"/>
  </w:num>
  <w:num w:numId="18" w16cid:durableId="187715698">
    <w:abstractNumId w:val="4"/>
  </w:num>
  <w:num w:numId="19" w16cid:durableId="1746876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5098917">
    <w:abstractNumId w:val="22"/>
  </w:num>
  <w:num w:numId="21" w16cid:durableId="184640221">
    <w:abstractNumId w:val="3"/>
  </w:num>
  <w:num w:numId="22" w16cid:durableId="1511214682">
    <w:abstractNumId w:val="7"/>
  </w:num>
  <w:num w:numId="23" w16cid:durableId="1770853071">
    <w:abstractNumId w:val="6"/>
  </w:num>
  <w:num w:numId="24" w16cid:durableId="365836447">
    <w:abstractNumId w:val="25"/>
  </w:num>
  <w:num w:numId="25" w16cid:durableId="634145449">
    <w:abstractNumId w:val="24"/>
  </w:num>
  <w:num w:numId="26" w16cid:durableId="362705678">
    <w:abstractNumId w:val="5"/>
  </w:num>
  <w:num w:numId="27" w16cid:durableId="135826533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87"/>
    <w:rsid w:val="00002E04"/>
    <w:rsid w:val="000064FC"/>
    <w:rsid w:val="00010894"/>
    <w:rsid w:val="00011C83"/>
    <w:rsid w:val="000125C7"/>
    <w:rsid w:val="00014EFA"/>
    <w:rsid w:val="000206FC"/>
    <w:rsid w:val="0002190E"/>
    <w:rsid w:val="00027480"/>
    <w:rsid w:val="00027489"/>
    <w:rsid w:val="0003102B"/>
    <w:rsid w:val="0004330F"/>
    <w:rsid w:val="00046E08"/>
    <w:rsid w:val="0005122F"/>
    <w:rsid w:val="00051BB2"/>
    <w:rsid w:val="00052438"/>
    <w:rsid w:val="00052F0C"/>
    <w:rsid w:val="0005315E"/>
    <w:rsid w:val="000602B8"/>
    <w:rsid w:val="0006066C"/>
    <w:rsid w:val="00067CBC"/>
    <w:rsid w:val="00070CD5"/>
    <w:rsid w:val="00070D8B"/>
    <w:rsid w:val="00074213"/>
    <w:rsid w:val="00074A33"/>
    <w:rsid w:val="000817B3"/>
    <w:rsid w:val="00081B14"/>
    <w:rsid w:val="00083E09"/>
    <w:rsid w:val="00086A10"/>
    <w:rsid w:val="00087B43"/>
    <w:rsid w:val="00087EA3"/>
    <w:rsid w:val="00090BBB"/>
    <w:rsid w:val="00090E81"/>
    <w:rsid w:val="0009155B"/>
    <w:rsid w:val="000920A6"/>
    <w:rsid w:val="0009414F"/>
    <w:rsid w:val="000942C1"/>
    <w:rsid w:val="000943DE"/>
    <w:rsid w:val="000958DE"/>
    <w:rsid w:val="00095EFC"/>
    <w:rsid w:val="000A31A2"/>
    <w:rsid w:val="000A31BC"/>
    <w:rsid w:val="000A3A10"/>
    <w:rsid w:val="000A5BF3"/>
    <w:rsid w:val="000A6CE9"/>
    <w:rsid w:val="000A7126"/>
    <w:rsid w:val="000A7139"/>
    <w:rsid w:val="000A731F"/>
    <w:rsid w:val="000B5F39"/>
    <w:rsid w:val="000B6166"/>
    <w:rsid w:val="000C1566"/>
    <w:rsid w:val="000C576B"/>
    <w:rsid w:val="000C7AB3"/>
    <w:rsid w:val="000D5029"/>
    <w:rsid w:val="000D6335"/>
    <w:rsid w:val="000D7FBC"/>
    <w:rsid w:val="000E433F"/>
    <w:rsid w:val="000E60D4"/>
    <w:rsid w:val="000E6137"/>
    <w:rsid w:val="000F0A2C"/>
    <w:rsid w:val="000F685C"/>
    <w:rsid w:val="001025F3"/>
    <w:rsid w:val="00112D8D"/>
    <w:rsid w:val="0011654A"/>
    <w:rsid w:val="001223A4"/>
    <w:rsid w:val="00123D76"/>
    <w:rsid w:val="0012532F"/>
    <w:rsid w:val="001259B5"/>
    <w:rsid w:val="0013083C"/>
    <w:rsid w:val="0013095B"/>
    <w:rsid w:val="001316A1"/>
    <w:rsid w:val="00132CD2"/>
    <w:rsid w:val="001350ED"/>
    <w:rsid w:val="00135379"/>
    <w:rsid w:val="00141A26"/>
    <w:rsid w:val="001439DE"/>
    <w:rsid w:val="00144DCE"/>
    <w:rsid w:val="001468D6"/>
    <w:rsid w:val="00147B85"/>
    <w:rsid w:val="001509CB"/>
    <w:rsid w:val="00152629"/>
    <w:rsid w:val="001538B7"/>
    <w:rsid w:val="00154995"/>
    <w:rsid w:val="00155AA8"/>
    <w:rsid w:val="00160BFB"/>
    <w:rsid w:val="001610C4"/>
    <w:rsid w:val="00161332"/>
    <w:rsid w:val="001623FF"/>
    <w:rsid w:val="00163421"/>
    <w:rsid w:val="00170DA5"/>
    <w:rsid w:val="00171AA0"/>
    <w:rsid w:val="00171E4C"/>
    <w:rsid w:val="0017423A"/>
    <w:rsid w:val="00175BE2"/>
    <w:rsid w:val="0018012D"/>
    <w:rsid w:val="00180686"/>
    <w:rsid w:val="00185434"/>
    <w:rsid w:val="00186E8E"/>
    <w:rsid w:val="001943DD"/>
    <w:rsid w:val="00195AFE"/>
    <w:rsid w:val="001A002A"/>
    <w:rsid w:val="001A0618"/>
    <w:rsid w:val="001A177C"/>
    <w:rsid w:val="001A2E28"/>
    <w:rsid w:val="001A4BE2"/>
    <w:rsid w:val="001A5B12"/>
    <w:rsid w:val="001A614E"/>
    <w:rsid w:val="001A6CD2"/>
    <w:rsid w:val="001B0FB4"/>
    <w:rsid w:val="001B1DCE"/>
    <w:rsid w:val="001B66B2"/>
    <w:rsid w:val="001C1D93"/>
    <w:rsid w:val="001C1E95"/>
    <w:rsid w:val="001C2689"/>
    <w:rsid w:val="001C2718"/>
    <w:rsid w:val="001C271D"/>
    <w:rsid w:val="001C67E3"/>
    <w:rsid w:val="001D1476"/>
    <w:rsid w:val="001D22AB"/>
    <w:rsid w:val="001D763D"/>
    <w:rsid w:val="001D7917"/>
    <w:rsid w:val="001E09D9"/>
    <w:rsid w:val="001E19C6"/>
    <w:rsid w:val="001E3EC4"/>
    <w:rsid w:val="001E558F"/>
    <w:rsid w:val="001F162D"/>
    <w:rsid w:val="001F1720"/>
    <w:rsid w:val="00200091"/>
    <w:rsid w:val="00201E61"/>
    <w:rsid w:val="00210454"/>
    <w:rsid w:val="00210711"/>
    <w:rsid w:val="00212929"/>
    <w:rsid w:val="00213CE4"/>
    <w:rsid w:val="00214038"/>
    <w:rsid w:val="00216CA5"/>
    <w:rsid w:val="0021756E"/>
    <w:rsid w:val="00217C6C"/>
    <w:rsid w:val="002222DB"/>
    <w:rsid w:val="00223CB3"/>
    <w:rsid w:val="00224FEB"/>
    <w:rsid w:val="0022713C"/>
    <w:rsid w:val="00233118"/>
    <w:rsid w:val="00240E8C"/>
    <w:rsid w:val="00241201"/>
    <w:rsid w:val="00241213"/>
    <w:rsid w:val="00246432"/>
    <w:rsid w:val="00252225"/>
    <w:rsid w:val="002526AA"/>
    <w:rsid w:val="00252985"/>
    <w:rsid w:val="002534C7"/>
    <w:rsid w:val="00257939"/>
    <w:rsid w:val="00264160"/>
    <w:rsid w:val="00265F62"/>
    <w:rsid w:val="00266307"/>
    <w:rsid w:val="0027048F"/>
    <w:rsid w:val="002733AB"/>
    <w:rsid w:val="00273F05"/>
    <w:rsid w:val="00276842"/>
    <w:rsid w:val="00277560"/>
    <w:rsid w:val="00281EF8"/>
    <w:rsid w:val="0028392A"/>
    <w:rsid w:val="002842BB"/>
    <w:rsid w:val="00284A75"/>
    <w:rsid w:val="00286236"/>
    <w:rsid w:val="00287349"/>
    <w:rsid w:val="00287A7B"/>
    <w:rsid w:val="00287D9D"/>
    <w:rsid w:val="0029052A"/>
    <w:rsid w:val="00291995"/>
    <w:rsid w:val="00292F6C"/>
    <w:rsid w:val="0029660E"/>
    <w:rsid w:val="002A149B"/>
    <w:rsid w:val="002A34C1"/>
    <w:rsid w:val="002A44BB"/>
    <w:rsid w:val="002A501C"/>
    <w:rsid w:val="002B10CA"/>
    <w:rsid w:val="002B1195"/>
    <w:rsid w:val="002B34BA"/>
    <w:rsid w:val="002B3520"/>
    <w:rsid w:val="002B459E"/>
    <w:rsid w:val="002B4DFC"/>
    <w:rsid w:val="002B6C48"/>
    <w:rsid w:val="002B6DEA"/>
    <w:rsid w:val="002B79E1"/>
    <w:rsid w:val="002C19BE"/>
    <w:rsid w:val="002C1CFB"/>
    <w:rsid w:val="002C2190"/>
    <w:rsid w:val="002C25C7"/>
    <w:rsid w:val="002C2C2F"/>
    <w:rsid w:val="002C64A0"/>
    <w:rsid w:val="002D361D"/>
    <w:rsid w:val="002D7136"/>
    <w:rsid w:val="002D77EB"/>
    <w:rsid w:val="002E0D06"/>
    <w:rsid w:val="002E148E"/>
    <w:rsid w:val="002E2E61"/>
    <w:rsid w:val="002E3061"/>
    <w:rsid w:val="002E38EF"/>
    <w:rsid w:val="002E46D9"/>
    <w:rsid w:val="002E4C38"/>
    <w:rsid w:val="002F1C54"/>
    <w:rsid w:val="002F5E67"/>
    <w:rsid w:val="002F6113"/>
    <w:rsid w:val="002F71FD"/>
    <w:rsid w:val="00300E83"/>
    <w:rsid w:val="00300FC9"/>
    <w:rsid w:val="00303121"/>
    <w:rsid w:val="00310978"/>
    <w:rsid w:val="003126A4"/>
    <w:rsid w:val="00315FA9"/>
    <w:rsid w:val="00316999"/>
    <w:rsid w:val="00316B1C"/>
    <w:rsid w:val="00316B95"/>
    <w:rsid w:val="00317834"/>
    <w:rsid w:val="0032139D"/>
    <w:rsid w:val="0032147E"/>
    <w:rsid w:val="00325514"/>
    <w:rsid w:val="00325D5A"/>
    <w:rsid w:val="0032658F"/>
    <w:rsid w:val="00326B21"/>
    <w:rsid w:val="00336358"/>
    <w:rsid w:val="00346235"/>
    <w:rsid w:val="0034753F"/>
    <w:rsid w:val="003531EB"/>
    <w:rsid w:val="00354C54"/>
    <w:rsid w:val="003576A8"/>
    <w:rsid w:val="00357C75"/>
    <w:rsid w:val="00357DA5"/>
    <w:rsid w:val="00362D6F"/>
    <w:rsid w:val="003634EF"/>
    <w:rsid w:val="00363901"/>
    <w:rsid w:val="0036686E"/>
    <w:rsid w:val="0036767D"/>
    <w:rsid w:val="00371E50"/>
    <w:rsid w:val="00372F47"/>
    <w:rsid w:val="00373586"/>
    <w:rsid w:val="0037373F"/>
    <w:rsid w:val="00374535"/>
    <w:rsid w:val="00374BCA"/>
    <w:rsid w:val="00376762"/>
    <w:rsid w:val="003776D4"/>
    <w:rsid w:val="00382113"/>
    <w:rsid w:val="0038419B"/>
    <w:rsid w:val="00387AF2"/>
    <w:rsid w:val="00390030"/>
    <w:rsid w:val="0039168C"/>
    <w:rsid w:val="00392CE7"/>
    <w:rsid w:val="00394078"/>
    <w:rsid w:val="00397177"/>
    <w:rsid w:val="00397B2F"/>
    <w:rsid w:val="003A2821"/>
    <w:rsid w:val="003A3339"/>
    <w:rsid w:val="003A70FC"/>
    <w:rsid w:val="003B1A66"/>
    <w:rsid w:val="003B2F40"/>
    <w:rsid w:val="003B6828"/>
    <w:rsid w:val="003C07AC"/>
    <w:rsid w:val="003C1450"/>
    <w:rsid w:val="003C229B"/>
    <w:rsid w:val="003C6C26"/>
    <w:rsid w:val="003C6EA8"/>
    <w:rsid w:val="003C7644"/>
    <w:rsid w:val="003D19A8"/>
    <w:rsid w:val="003D3B4B"/>
    <w:rsid w:val="003D4097"/>
    <w:rsid w:val="003D5CE4"/>
    <w:rsid w:val="003E72AD"/>
    <w:rsid w:val="003E7A5F"/>
    <w:rsid w:val="003F49EA"/>
    <w:rsid w:val="003F5E33"/>
    <w:rsid w:val="003F6916"/>
    <w:rsid w:val="004021F0"/>
    <w:rsid w:val="00402E82"/>
    <w:rsid w:val="00404BAC"/>
    <w:rsid w:val="004057AF"/>
    <w:rsid w:val="00405BD2"/>
    <w:rsid w:val="00406F20"/>
    <w:rsid w:val="00407C41"/>
    <w:rsid w:val="0041656F"/>
    <w:rsid w:val="00421597"/>
    <w:rsid w:val="00422DC8"/>
    <w:rsid w:val="00424783"/>
    <w:rsid w:val="0043627F"/>
    <w:rsid w:val="00441165"/>
    <w:rsid w:val="00441810"/>
    <w:rsid w:val="004463FD"/>
    <w:rsid w:val="00451B1F"/>
    <w:rsid w:val="00451F23"/>
    <w:rsid w:val="004565AF"/>
    <w:rsid w:val="00460061"/>
    <w:rsid w:val="0046097C"/>
    <w:rsid w:val="00460F6F"/>
    <w:rsid w:val="00464E72"/>
    <w:rsid w:val="004668F5"/>
    <w:rsid w:val="004704FD"/>
    <w:rsid w:val="0047137D"/>
    <w:rsid w:val="004756D9"/>
    <w:rsid w:val="00477545"/>
    <w:rsid w:val="00481BFC"/>
    <w:rsid w:val="004836A0"/>
    <w:rsid w:val="00483AFB"/>
    <w:rsid w:val="004841AF"/>
    <w:rsid w:val="00484C96"/>
    <w:rsid w:val="00484CC7"/>
    <w:rsid w:val="00490EEB"/>
    <w:rsid w:val="0049120A"/>
    <w:rsid w:val="00492356"/>
    <w:rsid w:val="00496783"/>
    <w:rsid w:val="004A0502"/>
    <w:rsid w:val="004A06E3"/>
    <w:rsid w:val="004A29F7"/>
    <w:rsid w:val="004A2FA8"/>
    <w:rsid w:val="004A3086"/>
    <w:rsid w:val="004A41D0"/>
    <w:rsid w:val="004A69D8"/>
    <w:rsid w:val="004B171F"/>
    <w:rsid w:val="004B2461"/>
    <w:rsid w:val="004B24FE"/>
    <w:rsid w:val="004B51C4"/>
    <w:rsid w:val="004B7AFE"/>
    <w:rsid w:val="004C18FB"/>
    <w:rsid w:val="004C27F7"/>
    <w:rsid w:val="004C45F5"/>
    <w:rsid w:val="004C60F7"/>
    <w:rsid w:val="004C67B2"/>
    <w:rsid w:val="004C69DA"/>
    <w:rsid w:val="004D0EE1"/>
    <w:rsid w:val="004D4A9C"/>
    <w:rsid w:val="004D61C2"/>
    <w:rsid w:val="004E0623"/>
    <w:rsid w:val="004E0644"/>
    <w:rsid w:val="004E1C2D"/>
    <w:rsid w:val="004E23CF"/>
    <w:rsid w:val="004E39EB"/>
    <w:rsid w:val="004E45ED"/>
    <w:rsid w:val="004F14F4"/>
    <w:rsid w:val="004F1529"/>
    <w:rsid w:val="004F3D2E"/>
    <w:rsid w:val="004F45EF"/>
    <w:rsid w:val="004F4A8F"/>
    <w:rsid w:val="004F731B"/>
    <w:rsid w:val="004F7AE6"/>
    <w:rsid w:val="00501CA8"/>
    <w:rsid w:val="00507238"/>
    <w:rsid w:val="00507250"/>
    <w:rsid w:val="00507A92"/>
    <w:rsid w:val="00510BB7"/>
    <w:rsid w:val="00516555"/>
    <w:rsid w:val="0051727D"/>
    <w:rsid w:val="005217D0"/>
    <w:rsid w:val="005241F6"/>
    <w:rsid w:val="00524898"/>
    <w:rsid w:val="00525118"/>
    <w:rsid w:val="00526C6B"/>
    <w:rsid w:val="00527F0D"/>
    <w:rsid w:val="00530668"/>
    <w:rsid w:val="00533B59"/>
    <w:rsid w:val="00536A2D"/>
    <w:rsid w:val="00537D55"/>
    <w:rsid w:val="0054168D"/>
    <w:rsid w:val="00542C05"/>
    <w:rsid w:val="005433DD"/>
    <w:rsid w:val="00546D4B"/>
    <w:rsid w:val="005518F1"/>
    <w:rsid w:val="0055354C"/>
    <w:rsid w:val="00554A9B"/>
    <w:rsid w:val="00556B70"/>
    <w:rsid w:val="00560F92"/>
    <w:rsid w:val="00561610"/>
    <w:rsid w:val="00561861"/>
    <w:rsid w:val="0056685F"/>
    <w:rsid w:val="00571084"/>
    <w:rsid w:val="00573A83"/>
    <w:rsid w:val="0057464B"/>
    <w:rsid w:val="00574B38"/>
    <w:rsid w:val="00577343"/>
    <w:rsid w:val="005806EC"/>
    <w:rsid w:val="00580F3D"/>
    <w:rsid w:val="00581EC1"/>
    <w:rsid w:val="00584D41"/>
    <w:rsid w:val="0058588C"/>
    <w:rsid w:val="005860C0"/>
    <w:rsid w:val="005901E0"/>
    <w:rsid w:val="00590FD3"/>
    <w:rsid w:val="0059113A"/>
    <w:rsid w:val="0059294E"/>
    <w:rsid w:val="005940CE"/>
    <w:rsid w:val="00594A7B"/>
    <w:rsid w:val="00595C52"/>
    <w:rsid w:val="00597091"/>
    <w:rsid w:val="005A4D54"/>
    <w:rsid w:val="005B0F91"/>
    <w:rsid w:val="005B3D05"/>
    <w:rsid w:val="005B3E1B"/>
    <w:rsid w:val="005B6BEF"/>
    <w:rsid w:val="005C069A"/>
    <w:rsid w:val="005C7015"/>
    <w:rsid w:val="005D003E"/>
    <w:rsid w:val="005D4AC6"/>
    <w:rsid w:val="005D76FF"/>
    <w:rsid w:val="005D7D3C"/>
    <w:rsid w:val="005E1497"/>
    <w:rsid w:val="005E3707"/>
    <w:rsid w:val="005E4955"/>
    <w:rsid w:val="005E582A"/>
    <w:rsid w:val="005E5D62"/>
    <w:rsid w:val="005E5EDC"/>
    <w:rsid w:val="005F15B3"/>
    <w:rsid w:val="005F4F5C"/>
    <w:rsid w:val="005F5C36"/>
    <w:rsid w:val="005F653C"/>
    <w:rsid w:val="005F7E99"/>
    <w:rsid w:val="00603699"/>
    <w:rsid w:val="006049F7"/>
    <w:rsid w:val="00605119"/>
    <w:rsid w:val="00605AA3"/>
    <w:rsid w:val="006118D5"/>
    <w:rsid w:val="00612C4E"/>
    <w:rsid w:val="0061401B"/>
    <w:rsid w:val="0061497A"/>
    <w:rsid w:val="00615A9E"/>
    <w:rsid w:val="00617BAF"/>
    <w:rsid w:val="0062268C"/>
    <w:rsid w:val="006228F4"/>
    <w:rsid w:val="00622938"/>
    <w:rsid w:val="00622E59"/>
    <w:rsid w:val="00624655"/>
    <w:rsid w:val="006262CF"/>
    <w:rsid w:val="00627FD2"/>
    <w:rsid w:val="006308D9"/>
    <w:rsid w:val="00631372"/>
    <w:rsid w:val="00631F50"/>
    <w:rsid w:val="00633EB2"/>
    <w:rsid w:val="0063671E"/>
    <w:rsid w:val="00636893"/>
    <w:rsid w:val="00636943"/>
    <w:rsid w:val="00640152"/>
    <w:rsid w:val="00641516"/>
    <w:rsid w:val="006449B5"/>
    <w:rsid w:val="006449E7"/>
    <w:rsid w:val="006457B4"/>
    <w:rsid w:val="00646FE5"/>
    <w:rsid w:val="006507B1"/>
    <w:rsid w:val="00650D74"/>
    <w:rsid w:val="00651808"/>
    <w:rsid w:val="00655900"/>
    <w:rsid w:val="006600E5"/>
    <w:rsid w:val="00660D92"/>
    <w:rsid w:val="00661087"/>
    <w:rsid w:val="006620D0"/>
    <w:rsid w:val="006637E1"/>
    <w:rsid w:val="006648ED"/>
    <w:rsid w:val="0066565E"/>
    <w:rsid w:val="00670F37"/>
    <w:rsid w:val="006717AF"/>
    <w:rsid w:val="00671CB8"/>
    <w:rsid w:val="00672274"/>
    <w:rsid w:val="0067291D"/>
    <w:rsid w:val="0067335B"/>
    <w:rsid w:val="00680F1D"/>
    <w:rsid w:val="006814D8"/>
    <w:rsid w:val="00683E81"/>
    <w:rsid w:val="006853E8"/>
    <w:rsid w:val="006863B0"/>
    <w:rsid w:val="006935CF"/>
    <w:rsid w:val="00694362"/>
    <w:rsid w:val="006949F7"/>
    <w:rsid w:val="006964F2"/>
    <w:rsid w:val="00696742"/>
    <w:rsid w:val="006A053B"/>
    <w:rsid w:val="006A0CA2"/>
    <w:rsid w:val="006A17C6"/>
    <w:rsid w:val="006A1D14"/>
    <w:rsid w:val="006A30EC"/>
    <w:rsid w:val="006A31D4"/>
    <w:rsid w:val="006A53B3"/>
    <w:rsid w:val="006A5941"/>
    <w:rsid w:val="006A7FCB"/>
    <w:rsid w:val="006B0127"/>
    <w:rsid w:val="006B35B9"/>
    <w:rsid w:val="006B4BB4"/>
    <w:rsid w:val="006C2BF3"/>
    <w:rsid w:val="006C3539"/>
    <w:rsid w:val="006C5865"/>
    <w:rsid w:val="006C62D0"/>
    <w:rsid w:val="006C7AEC"/>
    <w:rsid w:val="006D19E6"/>
    <w:rsid w:val="006D4526"/>
    <w:rsid w:val="006D4EF8"/>
    <w:rsid w:val="006D50B5"/>
    <w:rsid w:val="006D7C24"/>
    <w:rsid w:val="006F07CB"/>
    <w:rsid w:val="006F2BF6"/>
    <w:rsid w:val="006F2E54"/>
    <w:rsid w:val="006F34D5"/>
    <w:rsid w:val="00700800"/>
    <w:rsid w:val="0070141B"/>
    <w:rsid w:val="0070205C"/>
    <w:rsid w:val="00703C2D"/>
    <w:rsid w:val="007052A4"/>
    <w:rsid w:val="007066C6"/>
    <w:rsid w:val="00706F2C"/>
    <w:rsid w:val="0070789F"/>
    <w:rsid w:val="00713BAC"/>
    <w:rsid w:val="00713C49"/>
    <w:rsid w:val="00713F03"/>
    <w:rsid w:val="0071458D"/>
    <w:rsid w:val="00714B6C"/>
    <w:rsid w:val="00715D88"/>
    <w:rsid w:val="007160AD"/>
    <w:rsid w:val="007164F5"/>
    <w:rsid w:val="00721756"/>
    <w:rsid w:val="00722E45"/>
    <w:rsid w:val="007240C3"/>
    <w:rsid w:val="00725109"/>
    <w:rsid w:val="007316F6"/>
    <w:rsid w:val="007351D8"/>
    <w:rsid w:val="007359B9"/>
    <w:rsid w:val="00736640"/>
    <w:rsid w:val="007414C5"/>
    <w:rsid w:val="00741BD2"/>
    <w:rsid w:val="0074420C"/>
    <w:rsid w:val="00744D7A"/>
    <w:rsid w:val="00744FF0"/>
    <w:rsid w:val="00745FBD"/>
    <w:rsid w:val="0074712C"/>
    <w:rsid w:val="00747170"/>
    <w:rsid w:val="00751491"/>
    <w:rsid w:val="007528EC"/>
    <w:rsid w:val="007537E1"/>
    <w:rsid w:val="007615BD"/>
    <w:rsid w:val="007636F0"/>
    <w:rsid w:val="00776062"/>
    <w:rsid w:val="007761BA"/>
    <w:rsid w:val="0077672F"/>
    <w:rsid w:val="007767DB"/>
    <w:rsid w:val="00776E11"/>
    <w:rsid w:val="00780529"/>
    <w:rsid w:val="007816BB"/>
    <w:rsid w:val="00784D2D"/>
    <w:rsid w:val="007864BE"/>
    <w:rsid w:val="00787165"/>
    <w:rsid w:val="00790E88"/>
    <w:rsid w:val="00795D4E"/>
    <w:rsid w:val="0079653E"/>
    <w:rsid w:val="00796574"/>
    <w:rsid w:val="007A5590"/>
    <w:rsid w:val="007A6152"/>
    <w:rsid w:val="007A65D5"/>
    <w:rsid w:val="007A6641"/>
    <w:rsid w:val="007A7486"/>
    <w:rsid w:val="007B03AF"/>
    <w:rsid w:val="007B0B06"/>
    <w:rsid w:val="007B179A"/>
    <w:rsid w:val="007B1B23"/>
    <w:rsid w:val="007B1B81"/>
    <w:rsid w:val="007B2BE9"/>
    <w:rsid w:val="007B3B9F"/>
    <w:rsid w:val="007B4269"/>
    <w:rsid w:val="007B4E12"/>
    <w:rsid w:val="007C1216"/>
    <w:rsid w:val="007C27AF"/>
    <w:rsid w:val="007C2A10"/>
    <w:rsid w:val="007C3D33"/>
    <w:rsid w:val="007D0EFC"/>
    <w:rsid w:val="007D3046"/>
    <w:rsid w:val="007D54C6"/>
    <w:rsid w:val="007D6BBB"/>
    <w:rsid w:val="007E11BB"/>
    <w:rsid w:val="007E2ECF"/>
    <w:rsid w:val="007E50E1"/>
    <w:rsid w:val="007E5866"/>
    <w:rsid w:val="007F02A4"/>
    <w:rsid w:val="007F2529"/>
    <w:rsid w:val="007F33DD"/>
    <w:rsid w:val="007F692E"/>
    <w:rsid w:val="0080069F"/>
    <w:rsid w:val="008008D9"/>
    <w:rsid w:val="0080140C"/>
    <w:rsid w:val="00801FAA"/>
    <w:rsid w:val="00803138"/>
    <w:rsid w:val="00803AAF"/>
    <w:rsid w:val="00803C4F"/>
    <w:rsid w:val="0080620F"/>
    <w:rsid w:val="00807962"/>
    <w:rsid w:val="00811052"/>
    <w:rsid w:val="00816054"/>
    <w:rsid w:val="00816454"/>
    <w:rsid w:val="00816B4A"/>
    <w:rsid w:val="008201E1"/>
    <w:rsid w:val="008231C8"/>
    <w:rsid w:val="00823627"/>
    <w:rsid w:val="00824781"/>
    <w:rsid w:val="00825BBD"/>
    <w:rsid w:val="00826CEC"/>
    <w:rsid w:val="00827D6E"/>
    <w:rsid w:val="0083100C"/>
    <w:rsid w:val="008329DD"/>
    <w:rsid w:val="00832C08"/>
    <w:rsid w:val="00834F79"/>
    <w:rsid w:val="00835079"/>
    <w:rsid w:val="00836433"/>
    <w:rsid w:val="008375E9"/>
    <w:rsid w:val="008436EC"/>
    <w:rsid w:val="00845B31"/>
    <w:rsid w:val="008501D2"/>
    <w:rsid w:val="0085055F"/>
    <w:rsid w:val="0085499F"/>
    <w:rsid w:val="008557F0"/>
    <w:rsid w:val="008614D4"/>
    <w:rsid w:val="008638F2"/>
    <w:rsid w:val="00865150"/>
    <w:rsid w:val="0086724B"/>
    <w:rsid w:val="008675BE"/>
    <w:rsid w:val="00876AF1"/>
    <w:rsid w:val="008822FB"/>
    <w:rsid w:val="008904AE"/>
    <w:rsid w:val="008965C1"/>
    <w:rsid w:val="008A0165"/>
    <w:rsid w:val="008A025E"/>
    <w:rsid w:val="008A0DE0"/>
    <w:rsid w:val="008A2AD9"/>
    <w:rsid w:val="008A3434"/>
    <w:rsid w:val="008A416D"/>
    <w:rsid w:val="008A7E84"/>
    <w:rsid w:val="008B24A4"/>
    <w:rsid w:val="008B537B"/>
    <w:rsid w:val="008B5BEB"/>
    <w:rsid w:val="008B6133"/>
    <w:rsid w:val="008B66BC"/>
    <w:rsid w:val="008C0E21"/>
    <w:rsid w:val="008C244A"/>
    <w:rsid w:val="008C7AA6"/>
    <w:rsid w:val="008D01E2"/>
    <w:rsid w:val="008D2113"/>
    <w:rsid w:val="008D3767"/>
    <w:rsid w:val="008D55A9"/>
    <w:rsid w:val="008D670A"/>
    <w:rsid w:val="008D7A2F"/>
    <w:rsid w:val="008E3CE2"/>
    <w:rsid w:val="008E3D31"/>
    <w:rsid w:val="008E7EB6"/>
    <w:rsid w:val="008F03AC"/>
    <w:rsid w:val="008F23FA"/>
    <w:rsid w:val="008F2C47"/>
    <w:rsid w:val="008F3E50"/>
    <w:rsid w:val="008F65A9"/>
    <w:rsid w:val="00900F8C"/>
    <w:rsid w:val="009024BB"/>
    <w:rsid w:val="00902E03"/>
    <w:rsid w:val="0090317E"/>
    <w:rsid w:val="00905087"/>
    <w:rsid w:val="0090541B"/>
    <w:rsid w:val="00907B5F"/>
    <w:rsid w:val="0091062D"/>
    <w:rsid w:val="0091092A"/>
    <w:rsid w:val="0091113F"/>
    <w:rsid w:val="00911C2E"/>
    <w:rsid w:val="00911EC5"/>
    <w:rsid w:val="00911F00"/>
    <w:rsid w:val="009120FA"/>
    <w:rsid w:val="00912229"/>
    <w:rsid w:val="00912F26"/>
    <w:rsid w:val="00913F7A"/>
    <w:rsid w:val="009140BF"/>
    <w:rsid w:val="0091445F"/>
    <w:rsid w:val="00915A7A"/>
    <w:rsid w:val="00920862"/>
    <w:rsid w:val="00920FF2"/>
    <w:rsid w:val="00921894"/>
    <w:rsid w:val="00923994"/>
    <w:rsid w:val="00924A3A"/>
    <w:rsid w:val="0092764F"/>
    <w:rsid w:val="00927B6D"/>
    <w:rsid w:val="00927BDE"/>
    <w:rsid w:val="0093308C"/>
    <w:rsid w:val="0093432A"/>
    <w:rsid w:val="009347EB"/>
    <w:rsid w:val="0093576D"/>
    <w:rsid w:val="00936143"/>
    <w:rsid w:val="00943C0F"/>
    <w:rsid w:val="0095185A"/>
    <w:rsid w:val="00953BC1"/>
    <w:rsid w:val="00953F15"/>
    <w:rsid w:val="00954440"/>
    <w:rsid w:val="00956439"/>
    <w:rsid w:val="00966CC0"/>
    <w:rsid w:val="00970B44"/>
    <w:rsid w:val="00972A59"/>
    <w:rsid w:val="00975977"/>
    <w:rsid w:val="00977B3F"/>
    <w:rsid w:val="00981084"/>
    <w:rsid w:val="009812CC"/>
    <w:rsid w:val="00981F80"/>
    <w:rsid w:val="009838AD"/>
    <w:rsid w:val="00984564"/>
    <w:rsid w:val="00986D4E"/>
    <w:rsid w:val="00993DB6"/>
    <w:rsid w:val="009A00AB"/>
    <w:rsid w:val="009A0A3A"/>
    <w:rsid w:val="009A0A52"/>
    <w:rsid w:val="009A15E5"/>
    <w:rsid w:val="009A4C91"/>
    <w:rsid w:val="009B0193"/>
    <w:rsid w:val="009B26C7"/>
    <w:rsid w:val="009B3410"/>
    <w:rsid w:val="009B68E8"/>
    <w:rsid w:val="009B773E"/>
    <w:rsid w:val="009B7CEF"/>
    <w:rsid w:val="009C0E7D"/>
    <w:rsid w:val="009C3ADA"/>
    <w:rsid w:val="009C4434"/>
    <w:rsid w:val="009D489F"/>
    <w:rsid w:val="009D4CC4"/>
    <w:rsid w:val="009D6AC5"/>
    <w:rsid w:val="009D6BF1"/>
    <w:rsid w:val="009D6EA5"/>
    <w:rsid w:val="009D7485"/>
    <w:rsid w:val="009E2707"/>
    <w:rsid w:val="009E624D"/>
    <w:rsid w:val="009E73BB"/>
    <w:rsid w:val="009F1757"/>
    <w:rsid w:val="009F515B"/>
    <w:rsid w:val="009F5A93"/>
    <w:rsid w:val="00A005E3"/>
    <w:rsid w:val="00A06690"/>
    <w:rsid w:val="00A0679B"/>
    <w:rsid w:val="00A06B84"/>
    <w:rsid w:val="00A10654"/>
    <w:rsid w:val="00A10806"/>
    <w:rsid w:val="00A11F91"/>
    <w:rsid w:val="00A141EF"/>
    <w:rsid w:val="00A14519"/>
    <w:rsid w:val="00A15B7D"/>
    <w:rsid w:val="00A16AE7"/>
    <w:rsid w:val="00A211CA"/>
    <w:rsid w:val="00A2278F"/>
    <w:rsid w:val="00A230A3"/>
    <w:rsid w:val="00A231C6"/>
    <w:rsid w:val="00A409F7"/>
    <w:rsid w:val="00A41242"/>
    <w:rsid w:val="00A4342C"/>
    <w:rsid w:val="00A436D6"/>
    <w:rsid w:val="00A44F1A"/>
    <w:rsid w:val="00A4686A"/>
    <w:rsid w:val="00A50ED3"/>
    <w:rsid w:val="00A53938"/>
    <w:rsid w:val="00A53ED3"/>
    <w:rsid w:val="00A567B1"/>
    <w:rsid w:val="00A56E3D"/>
    <w:rsid w:val="00A6162E"/>
    <w:rsid w:val="00A658B3"/>
    <w:rsid w:val="00A70B60"/>
    <w:rsid w:val="00A72991"/>
    <w:rsid w:val="00A745F8"/>
    <w:rsid w:val="00A75D3A"/>
    <w:rsid w:val="00A75EAD"/>
    <w:rsid w:val="00A80C24"/>
    <w:rsid w:val="00A817D3"/>
    <w:rsid w:val="00A81EC2"/>
    <w:rsid w:val="00A82D1C"/>
    <w:rsid w:val="00A92458"/>
    <w:rsid w:val="00A92846"/>
    <w:rsid w:val="00A94DEF"/>
    <w:rsid w:val="00A96452"/>
    <w:rsid w:val="00A96556"/>
    <w:rsid w:val="00A97FDB"/>
    <w:rsid w:val="00AA16C5"/>
    <w:rsid w:val="00AA1F4B"/>
    <w:rsid w:val="00AA29BE"/>
    <w:rsid w:val="00AA6CF2"/>
    <w:rsid w:val="00AA7DDB"/>
    <w:rsid w:val="00AB0FC0"/>
    <w:rsid w:val="00AB4C88"/>
    <w:rsid w:val="00AB56EE"/>
    <w:rsid w:val="00AC307E"/>
    <w:rsid w:val="00AC5C8F"/>
    <w:rsid w:val="00AC7551"/>
    <w:rsid w:val="00AC7AFF"/>
    <w:rsid w:val="00AD03E2"/>
    <w:rsid w:val="00AD4A6A"/>
    <w:rsid w:val="00AD5B7D"/>
    <w:rsid w:val="00AE4BBB"/>
    <w:rsid w:val="00AF20FE"/>
    <w:rsid w:val="00AF4910"/>
    <w:rsid w:val="00B00091"/>
    <w:rsid w:val="00B0178D"/>
    <w:rsid w:val="00B03CBB"/>
    <w:rsid w:val="00B04014"/>
    <w:rsid w:val="00B05C91"/>
    <w:rsid w:val="00B07407"/>
    <w:rsid w:val="00B07CE9"/>
    <w:rsid w:val="00B13425"/>
    <w:rsid w:val="00B1348A"/>
    <w:rsid w:val="00B15CCF"/>
    <w:rsid w:val="00B17F71"/>
    <w:rsid w:val="00B27971"/>
    <w:rsid w:val="00B3262E"/>
    <w:rsid w:val="00B354E9"/>
    <w:rsid w:val="00B35F63"/>
    <w:rsid w:val="00B36243"/>
    <w:rsid w:val="00B36FC6"/>
    <w:rsid w:val="00B3738C"/>
    <w:rsid w:val="00B3744C"/>
    <w:rsid w:val="00B375F7"/>
    <w:rsid w:val="00B45DB5"/>
    <w:rsid w:val="00B46FE9"/>
    <w:rsid w:val="00B512C6"/>
    <w:rsid w:val="00B5289D"/>
    <w:rsid w:val="00B5480F"/>
    <w:rsid w:val="00B56557"/>
    <w:rsid w:val="00B56843"/>
    <w:rsid w:val="00B56AC5"/>
    <w:rsid w:val="00B56D84"/>
    <w:rsid w:val="00B62040"/>
    <w:rsid w:val="00B6488E"/>
    <w:rsid w:val="00B64A05"/>
    <w:rsid w:val="00B65DE0"/>
    <w:rsid w:val="00B673FA"/>
    <w:rsid w:val="00B70111"/>
    <w:rsid w:val="00B73A1B"/>
    <w:rsid w:val="00B76075"/>
    <w:rsid w:val="00B81510"/>
    <w:rsid w:val="00B81A16"/>
    <w:rsid w:val="00B857D2"/>
    <w:rsid w:val="00B92233"/>
    <w:rsid w:val="00B95509"/>
    <w:rsid w:val="00B96613"/>
    <w:rsid w:val="00BA148B"/>
    <w:rsid w:val="00BA2EAD"/>
    <w:rsid w:val="00BA4B2E"/>
    <w:rsid w:val="00BA615B"/>
    <w:rsid w:val="00BB1C5C"/>
    <w:rsid w:val="00BB2C12"/>
    <w:rsid w:val="00BB3736"/>
    <w:rsid w:val="00BB49B0"/>
    <w:rsid w:val="00BB4FA6"/>
    <w:rsid w:val="00BB5EC2"/>
    <w:rsid w:val="00BC1603"/>
    <w:rsid w:val="00BC25B9"/>
    <w:rsid w:val="00BC551A"/>
    <w:rsid w:val="00BC5628"/>
    <w:rsid w:val="00BC59F2"/>
    <w:rsid w:val="00BC6312"/>
    <w:rsid w:val="00BC7DC5"/>
    <w:rsid w:val="00BD0A9B"/>
    <w:rsid w:val="00BD5A9C"/>
    <w:rsid w:val="00BE0006"/>
    <w:rsid w:val="00BE0577"/>
    <w:rsid w:val="00BE0734"/>
    <w:rsid w:val="00BE4D39"/>
    <w:rsid w:val="00BE4D7D"/>
    <w:rsid w:val="00BE7A4E"/>
    <w:rsid w:val="00BF1A02"/>
    <w:rsid w:val="00BF7355"/>
    <w:rsid w:val="00BF73C0"/>
    <w:rsid w:val="00BF7AD8"/>
    <w:rsid w:val="00C027DB"/>
    <w:rsid w:val="00C061E8"/>
    <w:rsid w:val="00C12BAA"/>
    <w:rsid w:val="00C15625"/>
    <w:rsid w:val="00C263A0"/>
    <w:rsid w:val="00C26809"/>
    <w:rsid w:val="00C2739C"/>
    <w:rsid w:val="00C32643"/>
    <w:rsid w:val="00C34F31"/>
    <w:rsid w:val="00C3548B"/>
    <w:rsid w:val="00C362B9"/>
    <w:rsid w:val="00C373D6"/>
    <w:rsid w:val="00C37602"/>
    <w:rsid w:val="00C43CDB"/>
    <w:rsid w:val="00C45179"/>
    <w:rsid w:val="00C47FC9"/>
    <w:rsid w:val="00C53598"/>
    <w:rsid w:val="00C5431E"/>
    <w:rsid w:val="00C5726F"/>
    <w:rsid w:val="00C60D20"/>
    <w:rsid w:val="00C620AC"/>
    <w:rsid w:val="00C62547"/>
    <w:rsid w:val="00C6701A"/>
    <w:rsid w:val="00C71995"/>
    <w:rsid w:val="00C736F0"/>
    <w:rsid w:val="00C76431"/>
    <w:rsid w:val="00C773E1"/>
    <w:rsid w:val="00C821E3"/>
    <w:rsid w:val="00C83E14"/>
    <w:rsid w:val="00C86B32"/>
    <w:rsid w:val="00C86CAB"/>
    <w:rsid w:val="00C9430F"/>
    <w:rsid w:val="00C96F16"/>
    <w:rsid w:val="00C97456"/>
    <w:rsid w:val="00CA19A8"/>
    <w:rsid w:val="00CA3898"/>
    <w:rsid w:val="00CA43E9"/>
    <w:rsid w:val="00CA62B7"/>
    <w:rsid w:val="00CB1F3C"/>
    <w:rsid w:val="00CC005F"/>
    <w:rsid w:val="00CC4500"/>
    <w:rsid w:val="00CC4FD4"/>
    <w:rsid w:val="00CC5CA7"/>
    <w:rsid w:val="00CC6D84"/>
    <w:rsid w:val="00CC7BED"/>
    <w:rsid w:val="00CD0D4C"/>
    <w:rsid w:val="00CD3A42"/>
    <w:rsid w:val="00CD7D06"/>
    <w:rsid w:val="00CD7F8F"/>
    <w:rsid w:val="00CE01AA"/>
    <w:rsid w:val="00CE2242"/>
    <w:rsid w:val="00CE2C36"/>
    <w:rsid w:val="00CE2EDA"/>
    <w:rsid w:val="00CE2FF4"/>
    <w:rsid w:val="00CE4F88"/>
    <w:rsid w:val="00CE51BA"/>
    <w:rsid w:val="00CE63A9"/>
    <w:rsid w:val="00CE673B"/>
    <w:rsid w:val="00CF0EE0"/>
    <w:rsid w:val="00CF2F14"/>
    <w:rsid w:val="00CF3CC1"/>
    <w:rsid w:val="00CF3D4C"/>
    <w:rsid w:val="00CF5025"/>
    <w:rsid w:val="00CF5C06"/>
    <w:rsid w:val="00CF66B6"/>
    <w:rsid w:val="00D013C2"/>
    <w:rsid w:val="00D01527"/>
    <w:rsid w:val="00D03A94"/>
    <w:rsid w:val="00D05DB9"/>
    <w:rsid w:val="00D06D43"/>
    <w:rsid w:val="00D10982"/>
    <w:rsid w:val="00D114B9"/>
    <w:rsid w:val="00D12C07"/>
    <w:rsid w:val="00D1792A"/>
    <w:rsid w:val="00D223E2"/>
    <w:rsid w:val="00D22757"/>
    <w:rsid w:val="00D27521"/>
    <w:rsid w:val="00D27B95"/>
    <w:rsid w:val="00D30D88"/>
    <w:rsid w:val="00D32306"/>
    <w:rsid w:val="00D3260A"/>
    <w:rsid w:val="00D3384C"/>
    <w:rsid w:val="00D33CD9"/>
    <w:rsid w:val="00D3405C"/>
    <w:rsid w:val="00D345E0"/>
    <w:rsid w:val="00D35FA8"/>
    <w:rsid w:val="00D37C39"/>
    <w:rsid w:val="00D40DCE"/>
    <w:rsid w:val="00D41046"/>
    <w:rsid w:val="00D41E9A"/>
    <w:rsid w:val="00D422B1"/>
    <w:rsid w:val="00D42303"/>
    <w:rsid w:val="00D42ACE"/>
    <w:rsid w:val="00D431AE"/>
    <w:rsid w:val="00D44A09"/>
    <w:rsid w:val="00D45BA3"/>
    <w:rsid w:val="00D45F82"/>
    <w:rsid w:val="00D465F4"/>
    <w:rsid w:val="00D52646"/>
    <w:rsid w:val="00D6133B"/>
    <w:rsid w:val="00D64194"/>
    <w:rsid w:val="00D653D3"/>
    <w:rsid w:val="00D71115"/>
    <w:rsid w:val="00D71705"/>
    <w:rsid w:val="00D816C7"/>
    <w:rsid w:val="00D858CD"/>
    <w:rsid w:val="00D85980"/>
    <w:rsid w:val="00D87197"/>
    <w:rsid w:val="00D87419"/>
    <w:rsid w:val="00D87A26"/>
    <w:rsid w:val="00D90B92"/>
    <w:rsid w:val="00D91123"/>
    <w:rsid w:val="00D915CB"/>
    <w:rsid w:val="00D928B3"/>
    <w:rsid w:val="00D92E96"/>
    <w:rsid w:val="00DA0127"/>
    <w:rsid w:val="00DA0E86"/>
    <w:rsid w:val="00DA55FB"/>
    <w:rsid w:val="00DB1228"/>
    <w:rsid w:val="00DB14EF"/>
    <w:rsid w:val="00DB27A1"/>
    <w:rsid w:val="00DB2CE1"/>
    <w:rsid w:val="00DB38FD"/>
    <w:rsid w:val="00DB543D"/>
    <w:rsid w:val="00DB5A8E"/>
    <w:rsid w:val="00DC31DA"/>
    <w:rsid w:val="00DC34D6"/>
    <w:rsid w:val="00DC4769"/>
    <w:rsid w:val="00DC514D"/>
    <w:rsid w:val="00DC55D3"/>
    <w:rsid w:val="00DC69CF"/>
    <w:rsid w:val="00DC7639"/>
    <w:rsid w:val="00DD4728"/>
    <w:rsid w:val="00DD6025"/>
    <w:rsid w:val="00DE0B45"/>
    <w:rsid w:val="00DE0F1A"/>
    <w:rsid w:val="00DE45F3"/>
    <w:rsid w:val="00DF09F8"/>
    <w:rsid w:val="00DF135E"/>
    <w:rsid w:val="00E0061E"/>
    <w:rsid w:val="00E00F34"/>
    <w:rsid w:val="00E011D5"/>
    <w:rsid w:val="00E01DA7"/>
    <w:rsid w:val="00E07070"/>
    <w:rsid w:val="00E11545"/>
    <w:rsid w:val="00E118CA"/>
    <w:rsid w:val="00E16120"/>
    <w:rsid w:val="00E16FEB"/>
    <w:rsid w:val="00E174A7"/>
    <w:rsid w:val="00E17793"/>
    <w:rsid w:val="00E17A22"/>
    <w:rsid w:val="00E20E9C"/>
    <w:rsid w:val="00E21216"/>
    <w:rsid w:val="00E21DC2"/>
    <w:rsid w:val="00E22C6B"/>
    <w:rsid w:val="00E23F0D"/>
    <w:rsid w:val="00E25FF2"/>
    <w:rsid w:val="00E26670"/>
    <w:rsid w:val="00E26919"/>
    <w:rsid w:val="00E27202"/>
    <w:rsid w:val="00E33BC9"/>
    <w:rsid w:val="00E3755E"/>
    <w:rsid w:val="00E42684"/>
    <w:rsid w:val="00E4289D"/>
    <w:rsid w:val="00E43DE4"/>
    <w:rsid w:val="00E440D1"/>
    <w:rsid w:val="00E5079E"/>
    <w:rsid w:val="00E5647F"/>
    <w:rsid w:val="00E573F5"/>
    <w:rsid w:val="00E62195"/>
    <w:rsid w:val="00E62D87"/>
    <w:rsid w:val="00E63EDF"/>
    <w:rsid w:val="00E6466A"/>
    <w:rsid w:val="00E65933"/>
    <w:rsid w:val="00E660A7"/>
    <w:rsid w:val="00E667C9"/>
    <w:rsid w:val="00E721BD"/>
    <w:rsid w:val="00E72AA1"/>
    <w:rsid w:val="00E73491"/>
    <w:rsid w:val="00E73F0D"/>
    <w:rsid w:val="00E74082"/>
    <w:rsid w:val="00E745E0"/>
    <w:rsid w:val="00E766E4"/>
    <w:rsid w:val="00E767EF"/>
    <w:rsid w:val="00E82564"/>
    <w:rsid w:val="00E8325D"/>
    <w:rsid w:val="00E85288"/>
    <w:rsid w:val="00E8531D"/>
    <w:rsid w:val="00E85ABB"/>
    <w:rsid w:val="00E87B15"/>
    <w:rsid w:val="00E92FC7"/>
    <w:rsid w:val="00E9322E"/>
    <w:rsid w:val="00E97729"/>
    <w:rsid w:val="00EA04C3"/>
    <w:rsid w:val="00EA0AD0"/>
    <w:rsid w:val="00EA1044"/>
    <w:rsid w:val="00EA6435"/>
    <w:rsid w:val="00EA79D0"/>
    <w:rsid w:val="00EB09A0"/>
    <w:rsid w:val="00EB43E1"/>
    <w:rsid w:val="00EB5D08"/>
    <w:rsid w:val="00EC0873"/>
    <w:rsid w:val="00EC09F1"/>
    <w:rsid w:val="00EC0A1F"/>
    <w:rsid w:val="00EC3735"/>
    <w:rsid w:val="00EC422A"/>
    <w:rsid w:val="00ED1286"/>
    <w:rsid w:val="00ED20A4"/>
    <w:rsid w:val="00ED33C5"/>
    <w:rsid w:val="00ED3BEC"/>
    <w:rsid w:val="00ED58FF"/>
    <w:rsid w:val="00ED5E37"/>
    <w:rsid w:val="00ED6A04"/>
    <w:rsid w:val="00ED7600"/>
    <w:rsid w:val="00ED761D"/>
    <w:rsid w:val="00EE1A6D"/>
    <w:rsid w:val="00EE5E33"/>
    <w:rsid w:val="00EE5E4E"/>
    <w:rsid w:val="00EE6137"/>
    <w:rsid w:val="00EE6B64"/>
    <w:rsid w:val="00EF0DDC"/>
    <w:rsid w:val="00EF1763"/>
    <w:rsid w:val="00EF2130"/>
    <w:rsid w:val="00EF2302"/>
    <w:rsid w:val="00EF34AF"/>
    <w:rsid w:val="00EF3F90"/>
    <w:rsid w:val="00F0023F"/>
    <w:rsid w:val="00F00649"/>
    <w:rsid w:val="00F00F1C"/>
    <w:rsid w:val="00F01768"/>
    <w:rsid w:val="00F0287F"/>
    <w:rsid w:val="00F1027D"/>
    <w:rsid w:val="00F1169D"/>
    <w:rsid w:val="00F1374A"/>
    <w:rsid w:val="00F13C34"/>
    <w:rsid w:val="00F153B5"/>
    <w:rsid w:val="00F2053E"/>
    <w:rsid w:val="00F20A65"/>
    <w:rsid w:val="00F225CB"/>
    <w:rsid w:val="00F22602"/>
    <w:rsid w:val="00F23965"/>
    <w:rsid w:val="00F2399B"/>
    <w:rsid w:val="00F2559F"/>
    <w:rsid w:val="00F25CEE"/>
    <w:rsid w:val="00F278A1"/>
    <w:rsid w:val="00F308C0"/>
    <w:rsid w:val="00F332D4"/>
    <w:rsid w:val="00F33725"/>
    <w:rsid w:val="00F33862"/>
    <w:rsid w:val="00F34025"/>
    <w:rsid w:val="00F36319"/>
    <w:rsid w:val="00F4112D"/>
    <w:rsid w:val="00F43305"/>
    <w:rsid w:val="00F43765"/>
    <w:rsid w:val="00F438BE"/>
    <w:rsid w:val="00F4391B"/>
    <w:rsid w:val="00F43BA5"/>
    <w:rsid w:val="00F45D96"/>
    <w:rsid w:val="00F50599"/>
    <w:rsid w:val="00F611E1"/>
    <w:rsid w:val="00F63FC0"/>
    <w:rsid w:val="00F642C8"/>
    <w:rsid w:val="00F70D1A"/>
    <w:rsid w:val="00F741CA"/>
    <w:rsid w:val="00F74500"/>
    <w:rsid w:val="00F76D29"/>
    <w:rsid w:val="00F76EF7"/>
    <w:rsid w:val="00F77904"/>
    <w:rsid w:val="00F83DAC"/>
    <w:rsid w:val="00F86715"/>
    <w:rsid w:val="00F90021"/>
    <w:rsid w:val="00F9192E"/>
    <w:rsid w:val="00F9199A"/>
    <w:rsid w:val="00F91B44"/>
    <w:rsid w:val="00F9287F"/>
    <w:rsid w:val="00F93B6B"/>
    <w:rsid w:val="00FA0920"/>
    <w:rsid w:val="00FA288B"/>
    <w:rsid w:val="00FA64FD"/>
    <w:rsid w:val="00FB0BFF"/>
    <w:rsid w:val="00FB3986"/>
    <w:rsid w:val="00FB7C6E"/>
    <w:rsid w:val="00FC0348"/>
    <w:rsid w:val="00FC07BA"/>
    <w:rsid w:val="00FC0A7A"/>
    <w:rsid w:val="00FC1823"/>
    <w:rsid w:val="00FC2665"/>
    <w:rsid w:val="00FC2C99"/>
    <w:rsid w:val="00FC54AE"/>
    <w:rsid w:val="00FD0F4F"/>
    <w:rsid w:val="00FD436D"/>
    <w:rsid w:val="00FD519C"/>
    <w:rsid w:val="00FD7A63"/>
    <w:rsid w:val="00FE3161"/>
    <w:rsid w:val="00FE4814"/>
    <w:rsid w:val="00FE608F"/>
    <w:rsid w:val="00FF238F"/>
    <w:rsid w:val="00FF3993"/>
    <w:rsid w:val="00FF3FA0"/>
    <w:rsid w:val="00FF4F94"/>
    <w:rsid w:val="00FF7B72"/>
    <w:rsid w:val="03D8FACA"/>
    <w:rsid w:val="05502003"/>
    <w:rsid w:val="05A290D6"/>
    <w:rsid w:val="0CB2B8F5"/>
    <w:rsid w:val="0D1D3961"/>
    <w:rsid w:val="1144CAC3"/>
    <w:rsid w:val="1932EC0F"/>
    <w:rsid w:val="1CE855A5"/>
    <w:rsid w:val="1D63F507"/>
    <w:rsid w:val="1F010A2C"/>
    <w:rsid w:val="20672C03"/>
    <w:rsid w:val="212C48FC"/>
    <w:rsid w:val="221948D8"/>
    <w:rsid w:val="227B8B6D"/>
    <w:rsid w:val="253FA67E"/>
    <w:rsid w:val="297159C9"/>
    <w:rsid w:val="2D02BBB0"/>
    <w:rsid w:val="30CF7914"/>
    <w:rsid w:val="31F751CA"/>
    <w:rsid w:val="3D373C3B"/>
    <w:rsid w:val="40B97B86"/>
    <w:rsid w:val="435B8113"/>
    <w:rsid w:val="492F29A9"/>
    <w:rsid w:val="5225B512"/>
    <w:rsid w:val="53DAD138"/>
    <w:rsid w:val="5A56FD64"/>
    <w:rsid w:val="609D2641"/>
    <w:rsid w:val="67A19261"/>
    <w:rsid w:val="687A865E"/>
    <w:rsid w:val="68CA06A8"/>
    <w:rsid w:val="6C7BE71E"/>
    <w:rsid w:val="6DF6859E"/>
    <w:rsid w:val="6EAFA9BA"/>
    <w:rsid w:val="6EE8714F"/>
    <w:rsid w:val="786C045A"/>
    <w:rsid w:val="79C688AC"/>
    <w:rsid w:val="7E91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80C22"/>
  <w15:docId w15:val="{02A9ACFB-AD38-4914-9C5D-6C095B7C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PT" w:eastAsia="pt-PT" w:bidi="ar-SA"/>
      </w:rPr>
    </w:rPrDefault>
    <w:pPrDefault>
      <w:pPr>
        <w:spacing w:after="240"/>
        <w:ind w:left="709"/>
        <w:jc w:val="both"/>
      </w:pPr>
    </w:pPrDefault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unhideWhenUsed="1" w:qFormat="1"/>
    <w:lsdException w:name="heading 4" w:locked="0" w:unhideWhenUsed="1" w:qFormat="1"/>
    <w:lsdException w:name="heading 5" w:locked="0" w:unhideWhenUsed="1" w:qFormat="1"/>
    <w:lsdException w:name="heading 6" w:locked="0" w:unhideWhenUsed="1" w:qFormat="1"/>
    <w:lsdException w:name="heading 7" w:locked="0" w:semiHidden="1" w:unhideWhenUsed="1"/>
    <w:lsdException w:name="heading 8" w:locked="0" w:semiHidden="1" w:unhideWhenUsed="1"/>
    <w:lsdException w:name="heading 9" w:locked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 w:qFormat="1"/>
    <w:lsdException w:name="toc 2" w:locked="0" w:semiHidden="1" w:uiPriority="39" w:unhideWhenUsed="1" w:qFormat="1"/>
    <w:lsdException w:name="toc 3" w:locked="0" w:semiHidden="1" w:uiPriority="39" w:unhideWhenUsed="1" w:qFormat="1"/>
    <w:lsdException w:name="toc 4" w:locked="0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locked="0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aliases w:val="6.1 QD NORMAL"/>
    <w:qFormat/>
    <w:rsid w:val="004A41D0"/>
    <w:pPr>
      <w:spacing w:after="120"/>
      <w:ind w:left="0"/>
    </w:pPr>
    <w:rPr>
      <w:sz w:val="22"/>
    </w:rPr>
  </w:style>
  <w:style w:type="paragraph" w:styleId="Heading1">
    <w:name w:val="heading 1"/>
    <w:aliases w:val="8.1 QD HEADING 1"/>
    <w:basedOn w:val="Normal"/>
    <w:next w:val="Normal"/>
    <w:link w:val="Heading1Char"/>
    <w:qFormat/>
    <w:rsid w:val="00C9430F"/>
    <w:pPr>
      <w:keepNext/>
      <w:numPr>
        <w:numId w:val="20"/>
      </w:numPr>
      <w:spacing w:before="360" w:line="276" w:lineRule="auto"/>
      <w:outlineLvl w:val="0"/>
    </w:pPr>
    <w:rPr>
      <w:b/>
      <w:caps/>
      <w:sz w:val="24"/>
      <w:lang w:eastAsia="x-none"/>
    </w:rPr>
  </w:style>
  <w:style w:type="paragraph" w:styleId="Heading2">
    <w:name w:val="heading 2"/>
    <w:aliases w:val="8.2 QD HEADING 2"/>
    <w:basedOn w:val="Normal"/>
    <w:next w:val="Normal"/>
    <w:link w:val="Heading2Char"/>
    <w:qFormat/>
    <w:rsid w:val="003634EF"/>
    <w:pPr>
      <w:keepNext/>
      <w:numPr>
        <w:ilvl w:val="1"/>
        <w:numId w:val="20"/>
      </w:numPr>
      <w:spacing w:before="360"/>
      <w:outlineLvl w:val="1"/>
    </w:pPr>
    <w:rPr>
      <w:b/>
      <w:smallCaps/>
    </w:rPr>
  </w:style>
  <w:style w:type="paragraph" w:styleId="Heading3">
    <w:name w:val="heading 3"/>
    <w:aliases w:val="8.3 QD HEADING 3"/>
    <w:basedOn w:val="Normal"/>
    <w:next w:val="Normal"/>
    <w:link w:val="Heading3Char"/>
    <w:qFormat/>
    <w:rsid w:val="004A2FA8"/>
    <w:pPr>
      <w:keepNext/>
      <w:numPr>
        <w:ilvl w:val="2"/>
        <w:numId w:val="20"/>
      </w:numPr>
      <w:spacing w:before="360" w:line="276" w:lineRule="auto"/>
      <w:ind w:left="0" w:firstLine="0"/>
      <w:jc w:val="center"/>
      <w:outlineLvl w:val="2"/>
    </w:pPr>
    <w:rPr>
      <w:b/>
      <w:smallCaps/>
    </w:rPr>
  </w:style>
  <w:style w:type="paragraph" w:styleId="Heading4">
    <w:name w:val="heading 4"/>
    <w:aliases w:val="8.4 QD HEADING 4"/>
    <w:basedOn w:val="Normal"/>
    <w:next w:val="Normal"/>
    <w:link w:val="Heading4Char"/>
    <w:qFormat/>
    <w:rsid w:val="004F45EF"/>
    <w:pPr>
      <w:keepNext/>
      <w:numPr>
        <w:ilvl w:val="3"/>
        <w:numId w:val="20"/>
      </w:numPr>
      <w:spacing w:before="360" w:line="276" w:lineRule="auto"/>
      <w:outlineLvl w:val="3"/>
    </w:pPr>
    <w:rPr>
      <w:smallCaps/>
    </w:rPr>
  </w:style>
  <w:style w:type="paragraph" w:styleId="Heading5">
    <w:name w:val="heading 5"/>
    <w:aliases w:val="8.5 QD HEADING 5"/>
    <w:basedOn w:val="Normal"/>
    <w:next w:val="Normal"/>
    <w:link w:val="Heading5Char"/>
    <w:qFormat/>
    <w:rsid w:val="0057464B"/>
    <w:pPr>
      <w:keepNext/>
      <w:numPr>
        <w:ilvl w:val="4"/>
        <w:numId w:val="20"/>
      </w:numPr>
      <w:spacing w:before="360" w:line="276" w:lineRule="auto"/>
      <w:outlineLvl w:val="4"/>
    </w:pPr>
    <w:rPr>
      <w:b/>
      <w:caps/>
      <w:lang w:eastAsia="x-none"/>
    </w:rPr>
  </w:style>
  <w:style w:type="paragraph" w:styleId="Heading6">
    <w:name w:val="heading 6"/>
    <w:aliases w:val="8.6 QD HEADING 6"/>
    <w:basedOn w:val="Heading2"/>
    <w:next w:val="Normal"/>
    <w:link w:val="Heading6Char"/>
    <w:qFormat/>
    <w:rsid w:val="00027489"/>
    <w:pPr>
      <w:numPr>
        <w:ilvl w:val="5"/>
      </w:numPr>
      <w:outlineLvl w:val="5"/>
    </w:pPr>
  </w:style>
  <w:style w:type="paragraph" w:styleId="Heading7">
    <w:name w:val="heading 7"/>
    <w:aliases w:val="8.7 QD HEADING 7"/>
    <w:basedOn w:val="Heading3"/>
    <w:next w:val="Normal"/>
    <w:link w:val="Heading7Char"/>
    <w:rsid w:val="00F438BE"/>
    <w:pPr>
      <w:numPr>
        <w:ilvl w:val="6"/>
      </w:numPr>
      <w:outlineLvl w:val="6"/>
    </w:pPr>
    <w:rPr>
      <w:b w:val="0"/>
    </w:rPr>
  </w:style>
  <w:style w:type="paragraph" w:styleId="Heading8">
    <w:name w:val="heading 8"/>
    <w:aliases w:val="8.8 QD HEADING 8"/>
    <w:basedOn w:val="Heading4"/>
    <w:next w:val="Normal"/>
    <w:link w:val="Heading8Char"/>
    <w:rsid w:val="00F438BE"/>
    <w:pPr>
      <w:numPr>
        <w:ilvl w:val="7"/>
      </w:numPr>
      <w:outlineLvl w:val="7"/>
    </w:pPr>
    <w:rPr>
      <w:b/>
    </w:rPr>
  </w:style>
  <w:style w:type="paragraph" w:styleId="Heading9">
    <w:name w:val="heading 9"/>
    <w:aliases w:val="8.9 QD HEADING 9"/>
    <w:basedOn w:val="Normal"/>
    <w:next w:val="Normal"/>
    <w:link w:val="Heading9Char"/>
    <w:rsid w:val="00F438BE"/>
    <w:pPr>
      <w:keepNext/>
      <w:numPr>
        <w:ilvl w:val="8"/>
        <w:numId w:val="20"/>
      </w:numPr>
      <w:spacing w:before="360" w:line="276" w:lineRule="auto"/>
      <w:outlineLvl w:val="8"/>
    </w:pPr>
    <w:rPr>
      <w:rFonts w:asciiTheme="minorHAnsi" w:hAnsiTheme="minorHAnsi"/>
      <w:b/>
      <w:bCs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9.5 QD TITULO INDICE ANEXOS"/>
    <w:basedOn w:val="71QDTITULOANEXOSChar"/>
    <w:uiPriority w:val="99"/>
    <w:locked/>
    <w:rsid w:val="005E5EDC"/>
    <w:rPr>
      <w:rFonts w:ascii="Calibri" w:hAnsi="Calibri" w:cs="Calibri"/>
      <w:b w:val="0"/>
      <w:bCs/>
      <w:i w:val="0"/>
      <w:iCs w:val="0"/>
      <w:caps/>
      <w:smallCaps w:val="0"/>
      <w:strike w:val="0"/>
      <w:dstrike w:val="0"/>
      <w:vanish w:val="0"/>
      <w:color w:val="auto"/>
      <w:spacing w:val="0"/>
      <w:w w:val="100"/>
      <w:kern w:val="0"/>
      <w:position w:val="0"/>
      <w:sz w:val="22"/>
      <w:szCs w:val="28"/>
      <w:u w:val="single"/>
      <w:vertAlign w:val="baseline"/>
      <w:lang w:eastAsia="x-none"/>
      <w14:ligatures w14:val="none"/>
      <w14:numForm w14:val="default"/>
      <w14:numSpacing w14:val="default"/>
      <w14:stylisticSets/>
      <w14:cntxtAlts w14:val="0"/>
    </w:rPr>
  </w:style>
  <w:style w:type="paragraph" w:styleId="TableofFigures">
    <w:name w:val="table of figures"/>
    <w:aliases w:val="9.6 QD TITULO INDICE TAB+FOTO+FIG+EQU"/>
    <w:basedOn w:val="Normal"/>
    <w:next w:val="Normal"/>
    <w:uiPriority w:val="99"/>
    <w:rsid w:val="005E5EDC"/>
    <w:pPr>
      <w:tabs>
        <w:tab w:val="right" w:leader="dot" w:pos="8494"/>
      </w:tabs>
    </w:pPr>
    <w:rPr>
      <w:noProof/>
    </w:rPr>
  </w:style>
  <w:style w:type="paragraph" w:styleId="Footer">
    <w:name w:val="footer"/>
    <w:aliases w:val="3.2 QD RODAPÉ"/>
    <w:basedOn w:val="Normal"/>
    <w:link w:val="FooterChar"/>
    <w:locked/>
    <w:rsid w:val="00086A10"/>
    <w:pPr>
      <w:spacing w:after="360"/>
      <w:jc w:val="right"/>
    </w:pPr>
    <w:rPr>
      <w:rFonts w:asciiTheme="minorHAnsi" w:hAnsiTheme="minorHAnsi"/>
      <w:sz w:val="20"/>
      <w:szCs w:val="22"/>
      <w:lang w:eastAsia="x-none"/>
    </w:rPr>
  </w:style>
  <w:style w:type="paragraph" w:styleId="TOC1">
    <w:name w:val="toc 1"/>
    <w:aliases w:val="9.1 QD TITULO INDICE GERAL 1"/>
    <w:basedOn w:val="Normal"/>
    <w:next w:val="Normal"/>
    <w:uiPriority w:val="39"/>
    <w:qFormat/>
    <w:rsid w:val="00F1027D"/>
    <w:pPr>
      <w:tabs>
        <w:tab w:val="left" w:pos="1041"/>
        <w:tab w:val="right" w:pos="8493"/>
      </w:tabs>
      <w:spacing w:before="240"/>
    </w:pPr>
    <w:rPr>
      <w:b/>
      <w:bCs/>
      <w:caps/>
      <w:noProof/>
      <w:szCs w:val="22"/>
      <w:u w:val="single"/>
    </w:rPr>
  </w:style>
  <w:style w:type="paragraph" w:styleId="TOC2">
    <w:name w:val="toc 2"/>
    <w:aliases w:val="9.2 QD TITULO INDICE GERAL 2"/>
    <w:basedOn w:val="Normal"/>
    <w:next w:val="Normal"/>
    <w:uiPriority w:val="39"/>
    <w:qFormat/>
    <w:rsid w:val="005E5EDC"/>
    <w:pPr>
      <w:tabs>
        <w:tab w:val="left" w:pos="1211"/>
        <w:tab w:val="right" w:leader="dot" w:pos="8505"/>
      </w:tabs>
      <w:spacing w:after="0"/>
    </w:pPr>
    <w:rPr>
      <w:b/>
      <w:bCs/>
      <w:caps/>
      <w:noProof/>
      <w:szCs w:val="22"/>
    </w:rPr>
  </w:style>
  <w:style w:type="paragraph" w:styleId="TOC3">
    <w:name w:val="toc 3"/>
    <w:aliases w:val="9.3 QD TITULO INDICE GERAL 3"/>
    <w:basedOn w:val="Normal"/>
    <w:next w:val="Normal"/>
    <w:uiPriority w:val="39"/>
    <w:qFormat/>
    <w:rsid w:val="005E5EDC"/>
    <w:pPr>
      <w:tabs>
        <w:tab w:val="left" w:pos="1375"/>
        <w:tab w:val="right" w:leader="dot" w:pos="8505"/>
      </w:tabs>
      <w:spacing w:after="0"/>
    </w:pPr>
    <w:rPr>
      <w:caps/>
      <w:noProof/>
      <w:szCs w:val="22"/>
    </w:rPr>
  </w:style>
  <w:style w:type="paragraph" w:styleId="TOC4">
    <w:name w:val="toc 4"/>
    <w:aliases w:val="9.4 QD TITULO INDICE GERAL 4"/>
    <w:basedOn w:val="Normal"/>
    <w:next w:val="Normal"/>
    <w:uiPriority w:val="39"/>
    <w:rsid w:val="005E5EDC"/>
    <w:pPr>
      <w:tabs>
        <w:tab w:val="left" w:pos="1542"/>
        <w:tab w:val="right" w:leader="dot" w:pos="8505"/>
      </w:tabs>
      <w:spacing w:after="0"/>
    </w:pPr>
    <w:rPr>
      <w:caps/>
      <w:noProof/>
      <w:szCs w:val="22"/>
    </w:rPr>
  </w:style>
  <w:style w:type="character" w:customStyle="1" w:styleId="Heading1Char">
    <w:name w:val="Heading 1 Char"/>
    <w:aliases w:val="8.1 QD HEADING 1 Char"/>
    <w:link w:val="Heading1"/>
    <w:rsid w:val="00C9430F"/>
    <w:rPr>
      <w:b/>
      <w:caps/>
      <w:sz w:val="24"/>
      <w:lang w:eastAsia="x-none"/>
    </w:rPr>
  </w:style>
  <w:style w:type="character" w:customStyle="1" w:styleId="Heading6Char">
    <w:name w:val="Heading 6 Char"/>
    <w:aliases w:val="8.6 QD HEADING 6 Char"/>
    <w:link w:val="Heading6"/>
    <w:rsid w:val="00027489"/>
    <w:rPr>
      <w:b/>
      <w:smallCaps/>
    </w:rPr>
  </w:style>
  <w:style w:type="character" w:customStyle="1" w:styleId="Heading5Char">
    <w:name w:val="Heading 5 Char"/>
    <w:aliases w:val="8.5 QD HEADING 5 Char"/>
    <w:link w:val="Heading5"/>
    <w:rsid w:val="0057464B"/>
    <w:rPr>
      <w:b/>
      <w:caps/>
      <w:sz w:val="22"/>
      <w:lang w:eastAsia="x-none"/>
    </w:rPr>
  </w:style>
  <w:style w:type="character" w:customStyle="1" w:styleId="Heading2Char">
    <w:name w:val="Heading 2 Char"/>
    <w:aliases w:val="8.2 QD HEADING 2 Char"/>
    <w:link w:val="Heading2"/>
    <w:rsid w:val="003634EF"/>
    <w:rPr>
      <w:b/>
      <w:smallCaps/>
      <w:sz w:val="22"/>
    </w:rPr>
  </w:style>
  <w:style w:type="character" w:customStyle="1" w:styleId="Heading7Char">
    <w:name w:val="Heading 7 Char"/>
    <w:aliases w:val="8.7 QD HEADING 7 Char"/>
    <w:link w:val="Heading7"/>
    <w:rsid w:val="00F438BE"/>
    <w:rPr>
      <w:b/>
      <w:smallCaps/>
      <w:u w:val="single"/>
    </w:rPr>
  </w:style>
  <w:style w:type="character" w:customStyle="1" w:styleId="Heading8Char">
    <w:name w:val="Heading 8 Char"/>
    <w:aliases w:val="8.8 QD HEADING 8 Char"/>
    <w:link w:val="Heading8"/>
    <w:rsid w:val="00F438BE"/>
    <w:rPr>
      <w:b/>
      <w:smallCaps/>
    </w:rPr>
  </w:style>
  <w:style w:type="character" w:customStyle="1" w:styleId="Heading9Char">
    <w:name w:val="Heading 9 Char"/>
    <w:aliases w:val="8.9 QD HEADING 9 Char"/>
    <w:link w:val="Heading9"/>
    <w:rsid w:val="00F438BE"/>
    <w:rPr>
      <w:rFonts w:asciiTheme="minorHAnsi" w:hAnsiTheme="minorHAnsi"/>
      <w:b/>
      <w:bCs/>
      <w:lang w:val="x-none"/>
    </w:rPr>
  </w:style>
  <w:style w:type="paragraph" w:customStyle="1" w:styleId="12QDCAPADESIGNACAODOPROJECTO">
    <w:name w:val="1.2 QD CAPA_DESIGNACAO DO PROJECTO"/>
    <w:basedOn w:val="51QD-------------------------------------"/>
    <w:next w:val="Normal"/>
    <w:link w:val="12QDCAPADESIGNACAODOPROJECTOChar"/>
    <w:qFormat/>
    <w:rsid w:val="005E5EDC"/>
    <w:pPr>
      <w:spacing w:after="240"/>
      <w:jc w:val="right"/>
    </w:pPr>
    <w:rPr>
      <w:b/>
      <w:bCs/>
      <w:caps/>
      <w:color w:val="808080"/>
      <w:sz w:val="28"/>
      <w:szCs w:val="28"/>
    </w:rPr>
  </w:style>
  <w:style w:type="paragraph" w:customStyle="1" w:styleId="13QDCAPAFASE">
    <w:name w:val="1.3 QD CAPA_FASE"/>
    <w:basedOn w:val="51QD-------------------------------------"/>
    <w:next w:val="Normal"/>
    <w:link w:val="13QDCAPAFASEChar"/>
    <w:qFormat/>
    <w:rsid w:val="005E5EDC"/>
    <w:pPr>
      <w:spacing w:after="120"/>
      <w:jc w:val="right"/>
    </w:pPr>
    <w:rPr>
      <w:rFonts w:asciiTheme="minorHAnsi" w:hAnsiTheme="minorHAnsi"/>
      <w:b/>
      <w:caps/>
      <w:sz w:val="40"/>
      <w:szCs w:val="40"/>
    </w:rPr>
  </w:style>
  <w:style w:type="character" w:customStyle="1" w:styleId="12QDCAPADESIGNACAODOPROJECTOChar">
    <w:name w:val="1.2 QD CAPA_DESIGNACAO DO PROJECTO Char"/>
    <w:link w:val="12QDCAPADESIGNACAODOPROJECTO"/>
    <w:rsid w:val="005E5EDC"/>
    <w:rPr>
      <w:b/>
      <w:bCs/>
      <w:caps/>
      <w:color w:val="808080"/>
      <w:sz w:val="28"/>
      <w:szCs w:val="28"/>
      <w:lang w:eastAsia="x-none"/>
    </w:rPr>
  </w:style>
  <w:style w:type="character" w:customStyle="1" w:styleId="13QDCAPAFASEChar">
    <w:name w:val="1.3 QD CAPA_FASE Char"/>
    <w:link w:val="13QDCAPAFASE"/>
    <w:rsid w:val="005E5EDC"/>
    <w:rPr>
      <w:rFonts w:asciiTheme="minorHAnsi" w:hAnsiTheme="minorHAnsi"/>
      <w:b/>
      <w:caps/>
      <w:sz w:val="40"/>
      <w:szCs w:val="40"/>
      <w:lang w:eastAsia="x-none"/>
    </w:rPr>
  </w:style>
  <w:style w:type="character" w:customStyle="1" w:styleId="Heading3Char">
    <w:name w:val="Heading 3 Char"/>
    <w:aliases w:val="8.3 QD HEADING 3 Char"/>
    <w:basedOn w:val="DefaultParagraphFont"/>
    <w:link w:val="Heading3"/>
    <w:rsid w:val="004A2FA8"/>
    <w:rPr>
      <w:b/>
      <w:smallCaps/>
      <w:sz w:val="22"/>
    </w:rPr>
  </w:style>
  <w:style w:type="paragraph" w:customStyle="1" w:styleId="41QDFOTOSFIGURASPORCIMA">
    <w:name w:val="4.1 QD FOTOS+FIGURAS (POR CIMA)"/>
    <w:basedOn w:val="51QD-------------------------------------"/>
    <w:qFormat/>
    <w:rsid w:val="005E5EDC"/>
    <w:pPr>
      <w:keepNext/>
      <w:spacing w:before="480" w:after="120"/>
      <w:ind w:left="709"/>
      <w:jc w:val="center"/>
    </w:pPr>
    <w:rPr>
      <w:noProof/>
      <w:lang w:bidi="bn-BD"/>
    </w:rPr>
  </w:style>
  <w:style w:type="paragraph" w:customStyle="1" w:styleId="42QDLEGENDAFOTOSFIGURASPORBAIXO">
    <w:name w:val="4.2 QD LEGENDA FOTOS+FIGURAS (POR BAIXO)"/>
    <w:basedOn w:val="51QD-------------------------------------"/>
    <w:next w:val="62QDNORMALEMTABELA"/>
    <w:qFormat/>
    <w:rsid w:val="005E5EDC"/>
    <w:pPr>
      <w:spacing w:before="120" w:after="480"/>
      <w:ind w:left="709"/>
      <w:jc w:val="center"/>
    </w:pPr>
    <w:rPr>
      <w:b/>
      <w:lang w:val="en-GB"/>
    </w:rPr>
  </w:style>
  <w:style w:type="paragraph" w:customStyle="1" w:styleId="71QDTITULOANEXOS">
    <w:name w:val="7.1 QD TITULO ANEXOS"/>
    <w:basedOn w:val="51QD-------------------------------------"/>
    <w:next w:val="NormalWeb"/>
    <w:link w:val="71QDTITULOANEXOSChar"/>
    <w:qFormat/>
    <w:rsid w:val="00B673FA"/>
    <w:pPr>
      <w:widowControl w:val="0"/>
      <w:spacing w:before="10500"/>
      <w:jc w:val="right"/>
      <w:textboxTightWrap w:val="allLines"/>
    </w:pPr>
    <w:rPr>
      <w:b/>
      <w:bCs/>
      <w:sz w:val="28"/>
      <w:szCs w:val="24"/>
    </w:rPr>
  </w:style>
  <w:style w:type="character" w:customStyle="1" w:styleId="71QDTITULOANEXOSChar">
    <w:name w:val="7.1 QD TITULO ANEXOS Char"/>
    <w:basedOn w:val="DefaultParagraphFont"/>
    <w:link w:val="71QDTITULOANEXOS"/>
    <w:rsid w:val="00B673FA"/>
    <w:rPr>
      <w:b/>
      <w:bCs/>
      <w:sz w:val="28"/>
      <w:szCs w:val="24"/>
      <w:lang w:eastAsia="x-none"/>
    </w:rPr>
  </w:style>
  <w:style w:type="paragraph" w:customStyle="1" w:styleId="51QD-------------------------------------">
    <w:name w:val="5.1 QD -------------------------------------"/>
    <w:next w:val="Normal"/>
    <w:qFormat/>
    <w:rsid w:val="008A2AD9"/>
    <w:pPr>
      <w:spacing w:after="0"/>
      <w:ind w:left="0"/>
    </w:pPr>
    <w:rPr>
      <w:lang w:eastAsia="x-none"/>
    </w:rPr>
  </w:style>
  <w:style w:type="paragraph" w:customStyle="1" w:styleId="11QDCAPACLIENTE">
    <w:name w:val="1.1 QD CAPA_CLIENTE"/>
    <w:basedOn w:val="51QD-------------------------------------"/>
    <w:next w:val="Normal"/>
    <w:qFormat/>
    <w:rsid w:val="005E5EDC"/>
    <w:pPr>
      <w:spacing w:after="120"/>
      <w:jc w:val="right"/>
    </w:pPr>
    <w:rPr>
      <w:b/>
      <w:caps/>
      <w:color w:val="1F497D"/>
      <w:sz w:val="52"/>
      <w:szCs w:val="48"/>
    </w:rPr>
  </w:style>
  <w:style w:type="paragraph" w:customStyle="1" w:styleId="14QDCAPAESPECIALIDADE-OUTRO">
    <w:name w:val="1.4 QD CAPA ESPECIALIDADE-OUTRO"/>
    <w:basedOn w:val="51QD-------------------------------------"/>
    <w:next w:val="Normal"/>
    <w:qFormat/>
    <w:rsid w:val="005E5EDC"/>
    <w:pPr>
      <w:spacing w:after="160"/>
      <w:jc w:val="right"/>
    </w:pPr>
    <w:rPr>
      <w:b/>
      <w:bCs/>
      <w:caps/>
      <w:sz w:val="40"/>
    </w:rPr>
  </w:style>
  <w:style w:type="paragraph" w:customStyle="1" w:styleId="15QDCAPADESIGNAODODOCUMENTO">
    <w:name w:val="1.5 QD CAPA_DESIGNAÇÃO DO DOCUMENTO"/>
    <w:basedOn w:val="51QD-------------------------------------"/>
    <w:next w:val="Normal"/>
    <w:qFormat/>
    <w:rsid w:val="005E5EDC"/>
    <w:pPr>
      <w:spacing w:after="240"/>
      <w:jc w:val="right"/>
    </w:pPr>
    <w:rPr>
      <w:b/>
      <w:bCs/>
      <w:caps/>
      <w:sz w:val="40"/>
    </w:rPr>
  </w:style>
  <w:style w:type="paragraph" w:customStyle="1" w:styleId="17QDCAPALOCALIZACAODATA">
    <w:name w:val="1.7 QD CAPA_LOCALIZACAO+DATA"/>
    <w:basedOn w:val="51QD-------------------------------------"/>
    <w:next w:val="Normal"/>
    <w:qFormat/>
    <w:rsid w:val="005E5EDC"/>
    <w:pPr>
      <w:jc w:val="right"/>
    </w:pPr>
    <w:rPr>
      <w:rFonts w:asciiTheme="minorHAnsi" w:hAnsiTheme="minorHAnsi"/>
      <w:b/>
      <w:sz w:val="18"/>
      <w:szCs w:val="18"/>
    </w:rPr>
  </w:style>
  <w:style w:type="paragraph" w:customStyle="1" w:styleId="21QDCLIENTEDESIGNAODOPROJETO">
    <w:name w:val="2.1 QD CLIENTE+DESIGNAÇÃO DO PROJETO"/>
    <w:basedOn w:val="51QD-------------------------------------"/>
    <w:qFormat/>
    <w:rsid w:val="00241201"/>
    <w:pPr>
      <w:spacing w:after="360" w:line="276" w:lineRule="auto"/>
      <w:ind w:left="709"/>
      <w:jc w:val="center"/>
    </w:pPr>
    <w:rPr>
      <w:b/>
      <w:caps/>
      <w:sz w:val="28"/>
      <w:szCs w:val="26"/>
    </w:rPr>
  </w:style>
  <w:style w:type="paragraph" w:customStyle="1" w:styleId="22QDFASEESPECIDESIDOCUM">
    <w:name w:val="2.2 QD FASE+ESPECI+DESI DOCUM"/>
    <w:basedOn w:val="51QD-------------------------------------"/>
    <w:qFormat/>
    <w:rsid w:val="005E5EDC"/>
    <w:pPr>
      <w:suppressAutoHyphens/>
      <w:spacing w:after="240" w:line="360" w:lineRule="auto"/>
      <w:ind w:left="709"/>
      <w:contextualSpacing/>
      <w:jc w:val="center"/>
    </w:pPr>
    <w:rPr>
      <w:b/>
      <w:bCs/>
      <w:caps/>
      <w:szCs w:val="22"/>
    </w:rPr>
  </w:style>
  <w:style w:type="paragraph" w:customStyle="1" w:styleId="23QDTITULODOSNDICES">
    <w:name w:val="2.3 QD TITULO DOS ÍNDICES"/>
    <w:basedOn w:val="51QD-------------------------------------"/>
    <w:next w:val="Normal"/>
    <w:qFormat/>
    <w:rsid w:val="005E5EDC"/>
    <w:pPr>
      <w:spacing w:before="720" w:after="240"/>
      <w:ind w:left="709"/>
    </w:pPr>
    <w:rPr>
      <w:b/>
      <w:caps/>
    </w:rPr>
  </w:style>
  <w:style w:type="paragraph" w:customStyle="1" w:styleId="62QDNORMALEMTABELA">
    <w:name w:val="6.2 QD NORMAL EM TABELA"/>
    <w:basedOn w:val="51QD-------------------------------------"/>
    <w:qFormat/>
    <w:rsid w:val="000E6137"/>
    <w:pPr>
      <w:keepLines/>
      <w:spacing w:before="20" w:after="20"/>
      <w:jc w:val="center"/>
    </w:pPr>
  </w:style>
  <w:style w:type="table" w:customStyle="1" w:styleId="52QDTABELAS">
    <w:name w:val="5.2 QD TABELAS"/>
    <w:basedOn w:val="TableNormal"/>
    <w:uiPriority w:val="99"/>
    <w:rsid w:val="00326B21"/>
    <w:pPr>
      <w:spacing w:before="20" w:after="20"/>
      <w:ind w:left="0"/>
      <w:jc w:val="center"/>
    </w:p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</w:pPr>
      <w:rPr>
        <w:b/>
      </w:rPr>
      <w:tblPr/>
      <w:trPr>
        <w:tblHeader/>
      </w:trPr>
    </w:tblStylePr>
    <w:tblStylePr w:type="firstCol">
      <w:rPr>
        <w:b w:val="0"/>
      </w:rPr>
    </w:tblStylePr>
  </w:style>
  <w:style w:type="character" w:styleId="PlaceholderText">
    <w:name w:val="Placeholder Text"/>
    <w:basedOn w:val="DefaultParagraphFont"/>
    <w:uiPriority w:val="99"/>
    <w:semiHidden/>
    <w:locked/>
    <w:rsid w:val="005E5EDC"/>
    <w:rPr>
      <w:color w:val="808080"/>
    </w:rPr>
  </w:style>
  <w:style w:type="paragraph" w:customStyle="1" w:styleId="16QDCAPAREVISO">
    <w:name w:val="1.6 QD CAPA_REVISÃO"/>
    <w:basedOn w:val="51QD-------------------------------------"/>
    <w:next w:val="NormalWeb"/>
    <w:qFormat/>
    <w:rsid w:val="005E5EDC"/>
    <w:pPr>
      <w:spacing w:after="120"/>
      <w:jc w:val="right"/>
    </w:pPr>
    <w:rPr>
      <w:b/>
    </w:rPr>
  </w:style>
  <w:style w:type="paragraph" w:styleId="NormalWeb">
    <w:name w:val="Normal (Web)"/>
    <w:basedOn w:val="Normal"/>
    <w:semiHidden/>
    <w:locked/>
    <w:rsid w:val="005E5ED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locked/>
    <w:rsid w:val="005E5E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E5EDC"/>
    <w:rPr>
      <w:rFonts w:ascii="Tahoma" w:hAnsi="Tahoma" w:cs="Tahoma"/>
      <w:sz w:val="16"/>
      <w:szCs w:val="16"/>
    </w:rPr>
  </w:style>
  <w:style w:type="character" w:customStyle="1" w:styleId="FooterChar">
    <w:name w:val="Footer Char"/>
    <w:aliases w:val="3.2 QD RODAPÉ Char"/>
    <w:basedOn w:val="DefaultParagraphFont"/>
    <w:link w:val="Footer"/>
    <w:rsid w:val="00086A10"/>
    <w:rPr>
      <w:rFonts w:asciiTheme="minorHAnsi" w:hAnsiTheme="minorHAnsi"/>
      <w:szCs w:val="22"/>
      <w:lang w:eastAsia="x-none"/>
    </w:rPr>
  </w:style>
  <w:style w:type="paragraph" w:styleId="Index4">
    <w:name w:val="index 4"/>
    <w:basedOn w:val="Normal"/>
    <w:next w:val="Normal"/>
    <w:autoRedefine/>
    <w:semiHidden/>
    <w:locked/>
    <w:rsid w:val="005E5EDC"/>
    <w:pPr>
      <w:spacing w:after="0"/>
      <w:ind w:left="880" w:hanging="220"/>
    </w:pPr>
  </w:style>
  <w:style w:type="paragraph" w:styleId="Header">
    <w:name w:val="header"/>
    <w:aliases w:val="3.1 QD CABEÇALHO"/>
    <w:basedOn w:val="51QD-------------------------------------"/>
    <w:link w:val="HeaderChar"/>
    <w:locked/>
    <w:rsid w:val="001E558F"/>
    <w:pPr>
      <w:jc w:val="right"/>
    </w:pPr>
  </w:style>
  <w:style w:type="character" w:customStyle="1" w:styleId="HeaderChar">
    <w:name w:val="Header Char"/>
    <w:aliases w:val="3.1 QD CABEÇALHO Char"/>
    <w:basedOn w:val="DefaultParagraphFont"/>
    <w:link w:val="Header"/>
    <w:rsid w:val="001E558F"/>
    <w:rPr>
      <w:lang w:eastAsia="x-none"/>
    </w:rPr>
  </w:style>
  <w:style w:type="paragraph" w:customStyle="1" w:styleId="63QDNUMERADOS">
    <w:name w:val="6.3 QD NUMERADOS"/>
    <w:basedOn w:val="51QD-------------------------------------"/>
    <w:qFormat/>
    <w:rsid w:val="00C6701A"/>
    <w:pPr>
      <w:numPr>
        <w:numId w:val="7"/>
      </w:numPr>
      <w:spacing w:after="240"/>
    </w:pPr>
    <w:rPr>
      <w:sz w:val="22"/>
    </w:rPr>
  </w:style>
  <w:style w:type="paragraph" w:customStyle="1" w:styleId="64QDBULLETS">
    <w:name w:val="6.4 QD BULLETS"/>
    <w:basedOn w:val="51QD-------------------------------------"/>
    <w:qFormat/>
    <w:rsid w:val="00C6701A"/>
    <w:pPr>
      <w:numPr>
        <w:numId w:val="8"/>
      </w:numPr>
      <w:spacing w:after="240"/>
    </w:pPr>
    <w:rPr>
      <w:sz w:val="22"/>
    </w:rPr>
  </w:style>
  <w:style w:type="table" w:styleId="TableGrid">
    <w:name w:val="Table Grid"/>
    <w:basedOn w:val="TableNormal"/>
    <w:uiPriority w:val="59"/>
    <w:locked/>
    <w:rsid w:val="005E5E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72QDHEADING1ANEXO">
    <w:name w:val="7.2 QD HEADING 1 ANEXO"/>
    <w:link w:val="72QDHEADING1ANEXOChar"/>
    <w:qFormat/>
    <w:rsid w:val="001538B7"/>
    <w:pPr>
      <w:numPr>
        <w:numId w:val="18"/>
      </w:numPr>
      <w:spacing w:before="360" w:line="276" w:lineRule="auto"/>
    </w:pPr>
    <w:rPr>
      <w:b/>
      <w:caps/>
      <w:sz w:val="22"/>
      <w:lang w:eastAsia="x-none"/>
    </w:rPr>
  </w:style>
  <w:style w:type="paragraph" w:customStyle="1" w:styleId="73QDHEADING2ANEXOS">
    <w:name w:val="7.3 QD HEADING 2 ANEXOS"/>
    <w:link w:val="73QDHEADING2ANEXOSChar"/>
    <w:qFormat/>
    <w:rsid w:val="001538B7"/>
    <w:pPr>
      <w:numPr>
        <w:ilvl w:val="1"/>
        <w:numId w:val="18"/>
      </w:numPr>
      <w:spacing w:before="360" w:line="276" w:lineRule="auto"/>
    </w:pPr>
    <w:rPr>
      <w:b/>
      <w:smallCaps/>
      <w:sz w:val="22"/>
    </w:rPr>
  </w:style>
  <w:style w:type="character" w:customStyle="1" w:styleId="72QDHEADING1ANEXOChar">
    <w:name w:val="7.2 QD HEADING 1 ANEXO Char"/>
    <w:basedOn w:val="Heading1Char"/>
    <w:link w:val="72QDHEADING1ANEXO"/>
    <w:rsid w:val="001538B7"/>
    <w:rPr>
      <w:b/>
      <w:caps/>
      <w:sz w:val="22"/>
      <w:lang w:eastAsia="x-none"/>
    </w:rPr>
  </w:style>
  <w:style w:type="paragraph" w:customStyle="1" w:styleId="74QDHEADING3ANEXOS">
    <w:name w:val="7.4 QD HEADING 3 ANEXOS"/>
    <w:link w:val="74QDHEADING3ANEXOSChar"/>
    <w:qFormat/>
    <w:rsid w:val="001538B7"/>
    <w:pPr>
      <w:numPr>
        <w:ilvl w:val="2"/>
        <w:numId w:val="18"/>
      </w:numPr>
      <w:spacing w:before="360" w:line="276" w:lineRule="auto"/>
    </w:pPr>
    <w:rPr>
      <w:smallCaps/>
      <w:sz w:val="22"/>
      <w:u w:val="single"/>
    </w:rPr>
  </w:style>
  <w:style w:type="character" w:customStyle="1" w:styleId="73QDHEADING2ANEXOSChar">
    <w:name w:val="7.3 QD HEADING 2 ANEXOS Char"/>
    <w:basedOn w:val="Heading2Char"/>
    <w:link w:val="73QDHEADING2ANEXOS"/>
    <w:rsid w:val="001538B7"/>
    <w:rPr>
      <w:b/>
      <w:smallCaps/>
      <w:sz w:val="22"/>
    </w:rPr>
  </w:style>
  <w:style w:type="numbering" w:customStyle="1" w:styleId="Anexos">
    <w:name w:val="Anexos"/>
    <w:uiPriority w:val="99"/>
    <w:rsid w:val="00363901"/>
    <w:pPr>
      <w:numPr>
        <w:numId w:val="9"/>
      </w:numPr>
    </w:pPr>
  </w:style>
  <w:style w:type="character" w:customStyle="1" w:styleId="74QDHEADING3ANEXOSChar">
    <w:name w:val="7.4 QD HEADING 3 ANEXOS Char"/>
    <w:basedOn w:val="Heading3Char"/>
    <w:link w:val="74QDHEADING3ANEXOS"/>
    <w:rsid w:val="001538B7"/>
    <w:rPr>
      <w:b/>
      <w:smallCaps/>
      <w:sz w:val="22"/>
      <w:u w:val="single"/>
    </w:rPr>
  </w:style>
  <w:style w:type="paragraph" w:customStyle="1" w:styleId="75QDHEADING4ANEXOS">
    <w:name w:val="7.5 QD HEADING 4 ANEXOS"/>
    <w:link w:val="75QDHEADING4ANEXOSChar"/>
    <w:qFormat/>
    <w:rsid w:val="001538B7"/>
    <w:pPr>
      <w:numPr>
        <w:ilvl w:val="3"/>
        <w:numId w:val="18"/>
      </w:numPr>
      <w:spacing w:before="360" w:line="276" w:lineRule="auto"/>
    </w:pPr>
    <w:rPr>
      <w:smallCaps/>
      <w:sz w:val="22"/>
    </w:rPr>
  </w:style>
  <w:style w:type="character" w:customStyle="1" w:styleId="Heading4Char">
    <w:name w:val="Heading 4 Char"/>
    <w:aliases w:val="8.4 QD HEADING 4 Char"/>
    <w:basedOn w:val="DefaultParagraphFont"/>
    <w:link w:val="Heading4"/>
    <w:rsid w:val="00325514"/>
    <w:rPr>
      <w:smallCaps/>
      <w:sz w:val="22"/>
    </w:rPr>
  </w:style>
  <w:style w:type="character" w:customStyle="1" w:styleId="75QDHEADING4ANEXOSChar">
    <w:name w:val="7.5 QD HEADING 4 ANEXOS Char"/>
    <w:basedOn w:val="Heading4Char"/>
    <w:link w:val="75QDHEADING4ANEXOS"/>
    <w:rsid w:val="001538B7"/>
    <w:rPr>
      <w:smallCaps/>
      <w:sz w:val="22"/>
    </w:rPr>
  </w:style>
  <w:style w:type="paragraph" w:customStyle="1" w:styleId="65QDPGVAZIA">
    <w:name w:val="6.5 QD PÁG. VAZIA"/>
    <w:basedOn w:val="51QD-------------------------------------"/>
    <w:qFormat/>
    <w:rsid w:val="00C26809"/>
    <w:pPr>
      <w:pageBreakBefore/>
      <w:jc w:val="center"/>
    </w:pPr>
    <w:rPr>
      <w:color w:val="A6A6A6" w:themeColor="background1" w:themeShade="A6"/>
    </w:rPr>
  </w:style>
  <w:style w:type="paragraph" w:styleId="Caption">
    <w:name w:val="caption"/>
    <w:aliases w:val="4.3 QD LEGENDA TABELAS+FORMULAS (POR CIMA)"/>
    <w:basedOn w:val="51QD-------------------------------------"/>
    <w:next w:val="51QD-------------------------------------"/>
    <w:uiPriority w:val="3"/>
    <w:unhideWhenUsed/>
    <w:qFormat/>
    <w:locked/>
    <w:rsid w:val="00C26809"/>
    <w:pPr>
      <w:keepNext/>
      <w:spacing w:before="480" w:after="120"/>
      <w:ind w:left="709"/>
      <w:jc w:val="center"/>
    </w:pPr>
    <w:rPr>
      <w:b/>
    </w:rPr>
  </w:style>
  <w:style w:type="paragraph" w:styleId="ListParagraph">
    <w:name w:val="List Paragraph"/>
    <w:basedOn w:val="Normal"/>
    <w:uiPriority w:val="34"/>
    <w:qFormat/>
    <w:locked/>
    <w:rsid w:val="00B37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idai\Desktop\QDE_T20XX-XXXX-01-XX-XXX-MD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2026-02-01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9E3C98-4384-442D-8F88-EC1BE1A2E7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DB7257-C1ED-48FE-B560-AF0AE21FB43D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QDE_T20XX-XXXX-01-XX-XXX-MD.dotx</Template>
  <TotalTime>80</TotalTime>
  <Pages>13</Pages>
  <Words>865</Words>
  <Characters>4935</Characters>
  <Application>Microsoft Office Word</Application>
  <DocSecurity>0</DocSecurity>
  <Lines>41</Lines>
  <Paragraphs>11</Paragraphs>
  <ScaleCrop>false</ScaleCrop>
  <Manager>Local</Manager>
  <Company>MSET</Company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 Alves</dc:title>
  <dc:subject>Estatutos Associativos MSET</dc:subject>
  <dc:creator>Ismael Kidai</dc:creator>
  <dc:description>Versão</dc:description>
  <cp:lastModifiedBy>Mind Set</cp:lastModifiedBy>
  <cp:revision>79</cp:revision>
  <cp:lastPrinted>2024-12-23T17:26:00Z</cp:lastPrinted>
  <dcterms:created xsi:type="dcterms:W3CDTF">2024-12-23T11:59:00Z</dcterms:created>
  <dcterms:modified xsi:type="dcterms:W3CDTF">2026-02-06T22:14:00Z</dcterms:modified>
  <cp:category>Associativo</cp:category>
  <cp:contentStatus>Proposta</cp:contentStatus>
</cp:coreProperties>
</file>