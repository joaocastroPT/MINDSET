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6379" w:type="dxa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</w:tblGrid>
      <w:tr w:rsidR="002D77EB" w:rsidRPr="008A2AD9" w14:paraId="27C536FC" w14:textId="77777777" w:rsidTr="005F7E99">
        <w:trPr>
          <w:trHeight w:val="3700"/>
        </w:trPr>
        <w:tc>
          <w:tcPr>
            <w:tcW w:w="6379" w:type="dxa"/>
          </w:tcPr>
          <w:sdt>
            <w:sdtPr>
              <w:rPr>
                <w:color w:val="0D0D0D" w:themeColor="text1" w:themeTint="F2"/>
              </w:rPr>
              <w:alias w:val="Cliente"/>
              <w:tag w:val=""/>
              <w:id w:val="-62713612"/>
              <w:lock w:val="sdtLocked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p w14:paraId="7D33796A" w14:textId="44E045C1" w:rsidR="002D77EB" w:rsidRPr="008A2AD9" w:rsidRDefault="00CF5025" w:rsidP="00D92E96">
                <w:pPr>
                  <w:pStyle w:val="11QDCAPACLIENTE"/>
                </w:pPr>
                <w:r w:rsidRPr="00316B95">
                  <w:rPr>
                    <w:color w:val="0D0D0D" w:themeColor="text1" w:themeTint="F2"/>
                  </w:rPr>
                  <w:t>M</w:t>
                </w:r>
                <w:r w:rsidR="00316B95">
                  <w:rPr>
                    <w:color w:val="0D0D0D" w:themeColor="text1" w:themeTint="F2"/>
                  </w:rPr>
                  <w:t>ind</w:t>
                </w:r>
                <w:r w:rsidRPr="00316B95">
                  <w:rPr>
                    <w:color w:val="0D0D0D" w:themeColor="text1" w:themeTint="F2"/>
                  </w:rPr>
                  <w:t>SET</w:t>
                </w:r>
              </w:p>
            </w:sdtContent>
          </w:sdt>
          <w:sdt>
            <w:sdtPr>
              <w:alias w:val="Designação do Projeto"/>
              <w:tag w:val=""/>
              <w:id w:val="-1297680002"/>
              <w:lock w:val="sdtLocked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14:paraId="3AC5D550" w14:textId="77777777" w:rsidR="002D77EB" w:rsidRPr="008A2AD9" w:rsidRDefault="00943C0F" w:rsidP="007816BB">
                <w:pPr>
                  <w:pStyle w:val="12QDCAPADESIGNACAODOPROJECTO"/>
                </w:pPr>
                <w:r>
                  <w:t>Designação do projeto</w:t>
                </w:r>
              </w:p>
            </w:sdtContent>
          </w:sdt>
          <w:p w14:paraId="52953700" w14:textId="77777777" w:rsidR="002D77EB" w:rsidRPr="008A2AD9" w:rsidRDefault="00000000" w:rsidP="007816BB">
            <w:pPr>
              <w:pStyle w:val="13QDCAPAFASE"/>
            </w:pPr>
            <w:sdt>
              <w:sdtPr>
                <w:alias w:val="Fase"/>
                <w:tag w:val=""/>
                <w:id w:val="-1193456867"/>
                <w:lock w:val="sdtLocked"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2D77EB" w:rsidRPr="008A2AD9">
                  <w:t>FASE</w:t>
                </w:r>
              </w:sdtContent>
            </w:sdt>
          </w:p>
          <w:sdt>
            <w:sdtPr>
              <w:alias w:val="Especialidade"/>
              <w:tag w:val=""/>
              <w:id w:val="1485811682"/>
              <w:lock w:val="sdtLocked"/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p w14:paraId="416BEC24" w14:textId="77777777" w:rsidR="002D77EB" w:rsidRPr="008A2AD9" w:rsidRDefault="002D77EB" w:rsidP="002F6113">
                <w:pPr>
                  <w:pStyle w:val="14QDCAPAESPECIALIDADE-OUTRO"/>
                </w:pPr>
                <w:r w:rsidRPr="008A2AD9">
                  <w:t>Especialidade / Outro</w:t>
                </w:r>
              </w:p>
            </w:sdtContent>
          </w:sdt>
          <w:sdt>
            <w:sdtPr>
              <w:alias w:val="Designação do Documento"/>
              <w:tag w:val=""/>
              <w:id w:val="-955709678"/>
              <w:lock w:val="sdtLocked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644F058E" w14:textId="1A3294DC" w:rsidR="002D77EB" w:rsidRPr="008A2AD9" w:rsidRDefault="00B0178D" w:rsidP="002F6113">
                <w:pPr>
                  <w:pStyle w:val="15QDCAPADESIGNAODODOCUMENTO"/>
                </w:pPr>
                <w:r>
                  <w:t xml:space="preserve"> Template</w:t>
                </w:r>
              </w:p>
            </w:sdtContent>
          </w:sdt>
          <w:p w14:paraId="469508AE" w14:textId="77777777" w:rsidR="007816BB" w:rsidRPr="008A2AD9" w:rsidRDefault="00000000" w:rsidP="007816BB">
            <w:pPr>
              <w:pStyle w:val="16QDCAPAREVISO"/>
            </w:pPr>
            <w:sdt>
              <w:sdtPr>
                <w:alias w:val="Revisão"/>
                <w:tag w:val=""/>
                <w:id w:val="-1198009932"/>
                <w:lock w:val="sdtLocked"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/>
              </w:sdtPr>
              <w:sdtContent>
                <w:r w:rsidR="007816BB" w:rsidRPr="008A2AD9">
                  <w:t>Revisão</w:t>
                </w:r>
              </w:sdtContent>
            </w:sdt>
          </w:p>
          <w:p w14:paraId="5E7ACADC" w14:textId="4307B72D" w:rsidR="002D77EB" w:rsidRPr="008A2AD9" w:rsidRDefault="00000000" w:rsidP="006228F4">
            <w:pPr>
              <w:pStyle w:val="17QDCAPALOCALIZACAODATA"/>
            </w:pPr>
            <w:sdt>
              <w:sdtPr>
                <w:alias w:val="Manager"/>
                <w:tag w:val=""/>
                <w:id w:val="-1249731067"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2C64A0">
                  <w:t>L</w:t>
                </w:r>
                <w:r w:rsidR="00661087">
                  <w:t>ocal</w:t>
                </w:r>
              </w:sdtContent>
            </w:sdt>
            <w:r w:rsidR="007816BB" w:rsidRPr="008A2AD9">
              <w:t xml:space="preserve">, </w:t>
            </w:r>
            <w:sdt>
              <w:sdtPr>
                <w:alias w:val="Data"/>
                <w:tag w:val=""/>
                <w:id w:val="-501272012"/>
                <w:lock w:val="sdtLocked"/>
                <w:dataBinding w:prefixMappings="xmlns:ns0='http://schemas.microsoft.com/office/2006/coverPageProps' " w:xpath="/ns0:CoverPageProperties[1]/ns0:PublishDate[1]" w:storeItemID="{55AF091B-3C7A-41E3-B477-F2FDAA23CFDA}"/>
                <w:date>
                  <w:dateFormat w:val="d' de 'MMMM' de 'yyyy"/>
                  <w:lid w:val="pt-PT"/>
                  <w:storeMappedDataAs w:val="date"/>
                  <w:calendar w:val="gregorian"/>
                </w:date>
              </w:sdtPr>
              <w:sdtContent>
                <w:r w:rsidR="00661087">
                  <w:t>dia</w:t>
                </w:r>
                <w:r w:rsidR="00081B14">
                  <w:t xml:space="preserve"> de </w:t>
                </w:r>
                <w:r w:rsidR="00661087">
                  <w:t>mês</w:t>
                </w:r>
                <w:r w:rsidR="00081B14">
                  <w:t xml:space="preserve"> de 20</w:t>
                </w:r>
                <w:r w:rsidR="00661087">
                  <w:t>XX</w:t>
                </w:r>
              </w:sdtContent>
            </w:sdt>
          </w:p>
        </w:tc>
      </w:tr>
    </w:tbl>
    <w:p w14:paraId="53DB2BF3" w14:textId="77777777" w:rsidR="00D52646" w:rsidRPr="008A2AD9" w:rsidRDefault="00D52646" w:rsidP="00CC6D84">
      <w:pPr>
        <w:pStyle w:val="17QDCAPALOCALIZACAODATA"/>
        <w:jc w:val="left"/>
      </w:pPr>
    </w:p>
    <w:p w14:paraId="1A31F148" w14:textId="77777777" w:rsidR="00BE4D7D" w:rsidRPr="008A2AD9" w:rsidRDefault="00BE4D7D" w:rsidP="00CC6D84">
      <w:pPr>
        <w:pStyle w:val="ndicedeilustraes"/>
        <w:jc w:val="left"/>
        <w:rPr>
          <w:noProof w:val="0"/>
        </w:rPr>
        <w:sectPr w:rsidR="00BE4D7D" w:rsidRPr="008A2AD9" w:rsidSect="001E558F">
          <w:headerReference w:type="even" r:id="rId10"/>
          <w:footerReference w:type="even" r:id="rId11"/>
          <w:footerReference w:type="default" r:id="rId12"/>
          <w:headerReference w:type="first" r:id="rId13"/>
          <w:pgSz w:w="11907" w:h="16839" w:code="9"/>
          <w:pgMar w:top="2665" w:right="1418" w:bottom="992" w:left="2552" w:header="567" w:footer="720" w:gutter="0"/>
          <w:cols w:space="720"/>
          <w:vAlign w:val="bottom"/>
          <w:titlePg/>
          <w:docGrid w:linePitch="299"/>
        </w:sectPr>
      </w:pP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1353"/>
        <w:gridCol w:w="1559"/>
        <w:gridCol w:w="4611"/>
      </w:tblGrid>
      <w:tr w:rsidR="00646FE5" w:rsidRPr="008A2AD9" w14:paraId="3CEECCEE" w14:textId="77777777" w:rsidTr="00241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9020F22" w14:textId="77777777" w:rsidR="00646FE5" w:rsidRPr="008A2AD9" w:rsidRDefault="00646FE5" w:rsidP="00241213">
            <w:pPr>
              <w:pStyle w:val="62QDNORMALEMTABELA"/>
            </w:pPr>
            <w:r w:rsidRPr="008A2AD9">
              <w:lastRenderedPageBreak/>
              <w:t>REVISÃO</w:t>
            </w:r>
          </w:p>
        </w:tc>
        <w:tc>
          <w:tcPr>
            <w:tcW w:w="1559" w:type="dxa"/>
          </w:tcPr>
          <w:p w14:paraId="2F0B32C4" w14:textId="77777777" w:rsidR="00646FE5" w:rsidRPr="008A2AD9" w:rsidRDefault="00646FE5" w:rsidP="00241213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DATA</w:t>
            </w:r>
          </w:p>
        </w:tc>
        <w:tc>
          <w:tcPr>
            <w:tcW w:w="4611" w:type="dxa"/>
          </w:tcPr>
          <w:p w14:paraId="5BA75182" w14:textId="77777777" w:rsidR="00646FE5" w:rsidRPr="008A2AD9" w:rsidRDefault="00646FE5" w:rsidP="00241213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DESCRIÇÃO</w:t>
            </w:r>
          </w:p>
        </w:tc>
      </w:tr>
      <w:tr w:rsidR="00646FE5" w:rsidRPr="008A2AD9" w14:paraId="130F9216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3038A519" w14:textId="77777777" w:rsidR="00646FE5" w:rsidRPr="008A2AD9" w:rsidRDefault="00646FE5" w:rsidP="00241213">
            <w:pPr>
              <w:pStyle w:val="62QDNORMALEMTABELA"/>
            </w:pPr>
            <w:r w:rsidRPr="008A2AD9">
              <w:t>0</w:t>
            </w:r>
          </w:p>
        </w:tc>
        <w:tc>
          <w:tcPr>
            <w:tcW w:w="1559" w:type="dxa"/>
          </w:tcPr>
          <w:p w14:paraId="0822735F" w14:textId="5C2B3B2F" w:rsidR="00646FE5" w:rsidRPr="008A2AD9" w:rsidRDefault="00E33BC9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XX</w:t>
            </w:r>
            <w:r w:rsidR="00646FE5" w:rsidRPr="008A2AD9">
              <w:t>/</w:t>
            </w:r>
            <w:r>
              <w:t>XX</w:t>
            </w:r>
            <w:r w:rsidR="00646FE5" w:rsidRPr="008A2AD9">
              <w:t>/</w:t>
            </w:r>
            <w:r>
              <w:t>XXXX</w:t>
            </w:r>
          </w:p>
        </w:tc>
        <w:tc>
          <w:tcPr>
            <w:tcW w:w="4611" w:type="dxa"/>
          </w:tcPr>
          <w:p w14:paraId="2CB0BB56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Emissão inicial</w:t>
            </w:r>
          </w:p>
        </w:tc>
      </w:tr>
      <w:tr w:rsidR="00646FE5" w:rsidRPr="008A2AD9" w14:paraId="077851CE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764002D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3267A24E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CCA49A6" w14:textId="77777777" w:rsidR="00646FE5" w:rsidRPr="008A2AD9" w:rsidRDefault="00646FE5" w:rsidP="00E1779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7C7939C8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2DE6FFEA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1F470B4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699461CF" w14:textId="77777777" w:rsidR="00646FE5" w:rsidRPr="008A2AD9" w:rsidRDefault="00646FE5" w:rsidP="00E1779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2570A03F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1AAA9F6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B472965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40BD82B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1E7FD47B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6CC05452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296FB9EA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3E3BFDAE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6ABF9F8F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2907251D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2278661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15AFD99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76F180EB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4592E01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7C46BC45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0B19016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EBAAEA" w14:textId="77777777" w:rsidR="007615BD" w:rsidRPr="008A2AD9" w:rsidRDefault="007615BD" w:rsidP="007816BB">
      <w:r w:rsidRPr="008A2AD9">
        <w:br w:type="page"/>
      </w:r>
    </w:p>
    <w:sdt>
      <w:sdtPr>
        <w:alias w:val="Cliente"/>
        <w:tag w:val=""/>
        <w:id w:val="90525379"/>
        <w:lock w:val="sdtLocked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p w14:paraId="51088A14" w14:textId="5043ED8F" w:rsidR="00A14519" w:rsidRPr="008A2AD9" w:rsidRDefault="00316B95" w:rsidP="00241201">
          <w:pPr>
            <w:pStyle w:val="21QDCLIENTEDESIGNAODOPROJETO"/>
          </w:pPr>
          <w:r>
            <w:t>MindSET</w:t>
          </w:r>
        </w:p>
      </w:sdtContent>
    </w:sdt>
    <w:sdt>
      <w:sdtPr>
        <w:alias w:val="Designação do Projeto"/>
        <w:tag w:val=""/>
        <w:id w:val="-1313870123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4FA60E83" w14:textId="77777777" w:rsidR="00A14519" w:rsidRPr="008A2AD9" w:rsidRDefault="00943C0F" w:rsidP="00241201">
          <w:pPr>
            <w:pStyle w:val="21QDCLIENTEDESIGNAODOPROJETO"/>
          </w:pPr>
          <w:r>
            <w:t>Designação do projeto</w:t>
          </w:r>
        </w:p>
      </w:sdtContent>
    </w:sdt>
    <w:p w14:paraId="30878AFC" w14:textId="77777777" w:rsidR="005B0F91" w:rsidRPr="008A2AD9" w:rsidRDefault="00000000" w:rsidP="00152629">
      <w:pPr>
        <w:pStyle w:val="22QDFASEESPECIDESIDOCUM"/>
      </w:pPr>
      <w:sdt>
        <w:sdtPr>
          <w:alias w:val="Fase"/>
          <w:tag w:val=""/>
          <w:id w:val="381218871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5B0F91" w:rsidRPr="008A2AD9">
            <w:t>FASE</w:t>
          </w:r>
        </w:sdtContent>
      </w:sdt>
    </w:p>
    <w:p w14:paraId="5AEBC5C1" w14:textId="77777777" w:rsidR="00594A7B" w:rsidRPr="008A2AD9" w:rsidRDefault="00000000" w:rsidP="00152629">
      <w:pPr>
        <w:pStyle w:val="22QDFASEESPECIDESIDOCUM"/>
      </w:pPr>
      <w:sdt>
        <w:sdtPr>
          <w:alias w:val="Especialidade"/>
          <w:tag w:val=""/>
          <w:id w:val="-1873603135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7816BB" w:rsidRPr="008A2AD9">
            <w:t>Especialidade / Outro</w:t>
          </w:r>
        </w:sdtContent>
      </w:sdt>
    </w:p>
    <w:p w14:paraId="220E5FA5" w14:textId="23B3863C" w:rsidR="00A14519" w:rsidRPr="008A2AD9" w:rsidRDefault="00000000" w:rsidP="00152629">
      <w:pPr>
        <w:pStyle w:val="22QDFASEESPECIDESIDOCUM"/>
      </w:pPr>
      <w:sdt>
        <w:sdtPr>
          <w:alias w:val="Designação do Documento"/>
          <w:tag w:val=""/>
          <w:id w:val="-2068794355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F5025">
            <w:t xml:space="preserve"> Template</w:t>
          </w:r>
        </w:sdtContent>
      </w:sdt>
    </w:p>
    <w:p w14:paraId="1C781150" w14:textId="77777777" w:rsidR="001A0618" w:rsidRPr="008A2AD9" w:rsidRDefault="000817B3" w:rsidP="00ED1286">
      <w:pPr>
        <w:pStyle w:val="23QDTITULODOSNDICES"/>
      </w:pPr>
      <w:bookmarkStart w:id="0" w:name="_Toc27191118"/>
      <w:bookmarkStart w:id="1" w:name="_Toc27205652"/>
      <w:r w:rsidRPr="008A2AD9">
        <w:t>ÍNDICE GERAL</w:t>
      </w:r>
      <w:bookmarkEnd w:id="0"/>
      <w:bookmarkEnd w:id="1"/>
    </w:p>
    <w:p w14:paraId="22BEFAAA" w14:textId="54825DB0" w:rsidR="00DC514D" w:rsidRDefault="00DE0F1A">
      <w:pPr>
        <w:pStyle w:val="ndice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val="en-US" w:eastAsia="en-US"/>
          <w14:ligatures w14:val="standardContextual"/>
        </w:rPr>
      </w:pPr>
      <w:r w:rsidRPr="008A2AD9">
        <w:rPr>
          <w:noProof w:val="0"/>
          <w:lang w:val="es-CL" w:eastAsia="x-none"/>
        </w:rPr>
        <w:fldChar w:fldCharType="begin"/>
      </w:r>
      <w:r w:rsidRPr="008A2AD9">
        <w:rPr>
          <w:noProof w:val="0"/>
          <w:lang w:eastAsia="x-none"/>
        </w:rPr>
        <w:instrText xml:space="preserve"> TOC \o "1-3" \u </w:instrText>
      </w:r>
      <w:r w:rsidRPr="008A2AD9">
        <w:rPr>
          <w:noProof w:val="0"/>
          <w:lang w:val="es-CL" w:eastAsia="x-none"/>
        </w:rPr>
        <w:fldChar w:fldCharType="separate"/>
      </w:r>
      <w:r w:rsidR="00DC514D">
        <w:t>1</w:t>
      </w:r>
      <w:r w:rsidR="00DC514D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val="en-US" w:eastAsia="en-US"/>
          <w14:ligatures w14:val="standardContextual"/>
        </w:rPr>
        <w:tab/>
      </w:r>
      <w:r w:rsidR="00DC514D">
        <w:t>Título Nível 1</w:t>
      </w:r>
      <w:r w:rsidR="00DC514D">
        <w:tab/>
      </w:r>
      <w:r w:rsidR="00DC514D">
        <w:fldChar w:fldCharType="begin"/>
      </w:r>
      <w:r w:rsidR="00DC514D">
        <w:instrText xml:space="preserve"> PAGEREF _Toc185867113 \h </w:instrText>
      </w:r>
      <w:r w:rsidR="00DC514D">
        <w:fldChar w:fldCharType="separate"/>
      </w:r>
      <w:r w:rsidR="00B0178D">
        <w:t>1</w:t>
      </w:r>
      <w:r w:rsidR="00DC514D">
        <w:fldChar w:fldCharType="end"/>
      </w:r>
    </w:p>
    <w:p w14:paraId="13A30F7F" w14:textId="48D5A797" w:rsidR="00DC514D" w:rsidRDefault="00DC514D">
      <w:pPr>
        <w:pStyle w:val="ndice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US" w:eastAsia="en-US"/>
          <w14:ligatures w14:val="standardContextual"/>
        </w:rPr>
      </w:pPr>
      <w:r>
        <w:t>1.1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US" w:eastAsia="en-US"/>
          <w14:ligatures w14:val="standardContextual"/>
        </w:rPr>
        <w:tab/>
      </w:r>
      <w:r>
        <w:t>Título Nível 2</w:t>
      </w:r>
      <w:r>
        <w:tab/>
      </w:r>
      <w:r>
        <w:fldChar w:fldCharType="begin"/>
      </w:r>
      <w:r>
        <w:instrText xml:space="preserve"> PAGEREF _Toc185867114 \h </w:instrText>
      </w:r>
      <w:r>
        <w:fldChar w:fldCharType="separate"/>
      </w:r>
      <w:r w:rsidR="00B0178D">
        <w:t>1</w:t>
      </w:r>
      <w:r>
        <w:fldChar w:fldCharType="end"/>
      </w:r>
    </w:p>
    <w:p w14:paraId="71963667" w14:textId="4284F491" w:rsidR="00DC514D" w:rsidRDefault="00DC514D">
      <w:pPr>
        <w:pStyle w:val="ndice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US" w:eastAsia="en-US"/>
          <w14:ligatures w14:val="standardContextual"/>
        </w:rPr>
      </w:pPr>
      <w:r>
        <w:t>1.2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US" w:eastAsia="en-US"/>
          <w14:ligatures w14:val="standardContextual"/>
        </w:rPr>
        <w:tab/>
      </w:r>
      <w:r>
        <w:t>Título Nível 2</w:t>
      </w:r>
      <w:r>
        <w:tab/>
      </w:r>
      <w:r>
        <w:fldChar w:fldCharType="begin"/>
      </w:r>
      <w:r>
        <w:instrText xml:space="preserve"> PAGEREF _Toc185867115 \h </w:instrText>
      </w:r>
      <w:r>
        <w:fldChar w:fldCharType="separate"/>
      </w:r>
      <w:r w:rsidR="00B0178D">
        <w:t>1</w:t>
      </w:r>
      <w:r>
        <w:fldChar w:fldCharType="end"/>
      </w:r>
    </w:p>
    <w:p w14:paraId="2AB20142" w14:textId="05C2E20E" w:rsidR="00DC514D" w:rsidRDefault="00DC514D">
      <w:pPr>
        <w:pStyle w:val="ndice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n-US" w:eastAsia="en-US"/>
          <w14:ligatures w14:val="standardContextual"/>
        </w:rPr>
      </w:pPr>
      <w:r w:rsidRPr="00E73FAE">
        <w:t>1.2.1</w:t>
      </w: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n-US" w:eastAsia="en-US"/>
          <w14:ligatures w14:val="standardContextual"/>
        </w:rPr>
        <w:tab/>
      </w:r>
      <w:r>
        <w:t>Título Nível 3</w:t>
      </w:r>
      <w:r>
        <w:tab/>
      </w:r>
      <w:r>
        <w:fldChar w:fldCharType="begin"/>
      </w:r>
      <w:r>
        <w:instrText xml:space="preserve"> PAGEREF _Toc185867116 \h </w:instrText>
      </w:r>
      <w:r>
        <w:fldChar w:fldCharType="separate"/>
      </w:r>
      <w:r w:rsidR="00B0178D">
        <w:t>1</w:t>
      </w:r>
      <w:r>
        <w:fldChar w:fldCharType="end"/>
      </w:r>
    </w:p>
    <w:p w14:paraId="09E713ED" w14:textId="2488B7ED" w:rsidR="00DC514D" w:rsidRDefault="00DC514D">
      <w:pPr>
        <w:pStyle w:val="ndice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val="en-US" w:eastAsia="en-US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val="en-US" w:eastAsia="en-US"/>
          <w14:ligatures w14:val="standardContextual"/>
        </w:rPr>
        <w:tab/>
      </w:r>
      <w:r>
        <w:t>Título Nível 1</w:t>
      </w:r>
      <w:r>
        <w:tab/>
      </w:r>
      <w:r>
        <w:fldChar w:fldCharType="begin"/>
      </w:r>
      <w:r>
        <w:instrText xml:space="preserve"> PAGEREF _Toc185867117 \h </w:instrText>
      </w:r>
      <w:r>
        <w:fldChar w:fldCharType="separate"/>
      </w:r>
      <w:r w:rsidR="00B0178D">
        <w:t>2</w:t>
      </w:r>
      <w:r>
        <w:fldChar w:fldCharType="end"/>
      </w:r>
    </w:p>
    <w:p w14:paraId="00F42180" w14:textId="4DFC93B6" w:rsidR="00DC514D" w:rsidRDefault="00DC514D">
      <w:pPr>
        <w:pStyle w:val="ndice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US" w:eastAsia="en-US"/>
          <w14:ligatures w14:val="standardContextual"/>
        </w:rPr>
      </w:pPr>
      <w:r>
        <w:t>2.1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US" w:eastAsia="en-US"/>
          <w14:ligatures w14:val="standardContextual"/>
        </w:rPr>
        <w:tab/>
      </w:r>
      <w:r>
        <w:t>Título Nível 2</w:t>
      </w:r>
      <w:r>
        <w:tab/>
      </w:r>
      <w:r>
        <w:fldChar w:fldCharType="begin"/>
      </w:r>
      <w:r>
        <w:instrText xml:space="preserve"> PAGEREF _Toc185867118 \h </w:instrText>
      </w:r>
      <w:r>
        <w:fldChar w:fldCharType="separate"/>
      </w:r>
      <w:r w:rsidR="00B0178D">
        <w:t>2</w:t>
      </w:r>
      <w:r>
        <w:fldChar w:fldCharType="end"/>
      </w:r>
    </w:p>
    <w:p w14:paraId="30B5DA08" w14:textId="50BA899B" w:rsidR="00DC514D" w:rsidRDefault="00DC514D">
      <w:pPr>
        <w:pStyle w:val="ndice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n-US" w:eastAsia="en-US"/>
          <w14:ligatures w14:val="standardContextual"/>
        </w:rPr>
      </w:pPr>
      <w:r w:rsidRPr="00E73FAE">
        <w:t>2.1.1</w:t>
      </w: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n-US" w:eastAsia="en-US"/>
          <w14:ligatures w14:val="standardContextual"/>
        </w:rPr>
        <w:tab/>
      </w:r>
      <w:r>
        <w:t>Título Nível 3</w:t>
      </w:r>
      <w:r>
        <w:tab/>
      </w:r>
      <w:r>
        <w:fldChar w:fldCharType="begin"/>
      </w:r>
      <w:r>
        <w:instrText xml:space="preserve"> PAGEREF _Toc185867119 \h </w:instrText>
      </w:r>
      <w:r>
        <w:fldChar w:fldCharType="separate"/>
      </w:r>
      <w:r w:rsidR="00B0178D">
        <w:t>2</w:t>
      </w:r>
      <w:r>
        <w:fldChar w:fldCharType="end"/>
      </w:r>
    </w:p>
    <w:p w14:paraId="606CF15E" w14:textId="4B7A3707" w:rsidR="0009414F" w:rsidRPr="008A2AD9" w:rsidRDefault="00DE0F1A" w:rsidP="00ED1286">
      <w:pPr>
        <w:pStyle w:val="23QDTITULODOSNDICES"/>
      </w:pPr>
      <w:r w:rsidRPr="008A2AD9">
        <w:fldChar w:fldCharType="end"/>
      </w:r>
      <w:bookmarkStart w:id="2" w:name="_Toc384118886"/>
      <w:bookmarkStart w:id="3" w:name="_Toc384118901"/>
      <w:bookmarkStart w:id="4" w:name="_Toc384119073"/>
      <w:bookmarkStart w:id="5" w:name="_Toc384119304"/>
      <w:bookmarkStart w:id="6" w:name="_Toc384119320"/>
      <w:bookmarkStart w:id="7" w:name="_Toc384120151"/>
      <w:bookmarkStart w:id="8" w:name="_Toc384120177"/>
      <w:bookmarkStart w:id="9" w:name="_Toc384378243"/>
      <w:bookmarkStart w:id="10" w:name="_Toc384385634"/>
      <w:bookmarkStart w:id="11" w:name="_Toc386629590"/>
      <w:bookmarkStart w:id="12" w:name="_Toc386630847"/>
      <w:r w:rsidR="0009414F" w:rsidRPr="008A2AD9">
        <w:t>ANEXO</w:t>
      </w:r>
      <w:r w:rsidR="00713F03" w:rsidRPr="008A2AD9">
        <w:t>S</w:t>
      </w:r>
    </w:p>
    <w:p w14:paraId="4E74945D" w14:textId="5E0893F1" w:rsidR="004704FD" w:rsidRPr="008A2AD9" w:rsidRDefault="007615BD">
      <w:pPr>
        <w:pStyle w:val="ndicedeilustraes"/>
        <w:rPr>
          <w:rFonts w:asciiTheme="minorHAnsi" w:eastAsiaTheme="minorEastAsia" w:hAnsiTheme="minorHAnsi" w:cstheme="minorBidi"/>
          <w:noProof w:val="0"/>
          <w:szCs w:val="22"/>
        </w:rPr>
      </w:pPr>
      <w:r w:rsidRPr="008A2AD9">
        <w:rPr>
          <w:b/>
          <w:bCs/>
          <w:noProof w:val="0"/>
        </w:rPr>
        <w:fldChar w:fldCharType="begin"/>
      </w:r>
      <w:r w:rsidRPr="008A2AD9">
        <w:rPr>
          <w:b/>
          <w:bCs/>
          <w:noProof w:val="0"/>
        </w:rPr>
        <w:instrText xml:space="preserve"> TOC \h \z \c "ANEXO" </w:instrText>
      </w:r>
      <w:r w:rsidRPr="008A2AD9">
        <w:rPr>
          <w:b/>
          <w:bCs/>
          <w:noProof w:val="0"/>
        </w:rPr>
        <w:fldChar w:fldCharType="separate"/>
      </w:r>
      <w:hyperlink w:anchor="_Toc517687588" w:history="1">
        <w:r w:rsidR="004704FD" w:rsidRPr="008A2AD9">
          <w:rPr>
            <w:rStyle w:val="Hiperligao"/>
            <w:noProof w:val="0"/>
          </w:rPr>
          <w:t>ANEXO I – TÍTULO DO ANEXO</w:t>
        </w:r>
        <w:r w:rsidR="004704FD" w:rsidRPr="008A2AD9">
          <w:rPr>
            <w:noProof w:val="0"/>
            <w:webHidden/>
          </w:rPr>
          <w:tab/>
        </w:r>
        <w:r w:rsidR="004704FD" w:rsidRPr="008A2AD9">
          <w:rPr>
            <w:noProof w:val="0"/>
            <w:webHidden/>
          </w:rPr>
          <w:fldChar w:fldCharType="begin"/>
        </w:r>
        <w:r w:rsidR="004704FD" w:rsidRPr="008A2AD9">
          <w:rPr>
            <w:noProof w:val="0"/>
            <w:webHidden/>
          </w:rPr>
          <w:instrText xml:space="preserve"> PAGEREF _Toc517687588 \h </w:instrText>
        </w:r>
        <w:r w:rsidR="004704FD" w:rsidRPr="008A2AD9">
          <w:rPr>
            <w:noProof w:val="0"/>
            <w:webHidden/>
          </w:rPr>
        </w:r>
        <w:r w:rsidR="004704FD" w:rsidRPr="008A2AD9">
          <w:rPr>
            <w:noProof w:val="0"/>
            <w:webHidden/>
          </w:rPr>
          <w:fldChar w:fldCharType="separate"/>
        </w:r>
        <w:r w:rsidR="00B0178D">
          <w:rPr>
            <w:webHidden/>
          </w:rPr>
          <w:t>5</w:t>
        </w:r>
        <w:r w:rsidR="004704FD" w:rsidRPr="008A2AD9">
          <w:rPr>
            <w:noProof w:val="0"/>
            <w:webHidden/>
          </w:rPr>
          <w:fldChar w:fldCharType="end"/>
        </w:r>
      </w:hyperlink>
    </w:p>
    <w:p w14:paraId="696C9F3B" w14:textId="17BAE088" w:rsidR="004704FD" w:rsidRPr="008A2AD9" w:rsidRDefault="004704FD">
      <w:pPr>
        <w:pStyle w:val="ndicedeilustraes"/>
        <w:rPr>
          <w:rFonts w:asciiTheme="minorHAnsi" w:eastAsiaTheme="minorEastAsia" w:hAnsiTheme="minorHAnsi" w:cstheme="minorBidi"/>
          <w:noProof w:val="0"/>
          <w:szCs w:val="22"/>
        </w:rPr>
      </w:pPr>
      <w:hyperlink w:anchor="_Toc517687589" w:history="1">
        <w:r w:rsidRPr="008A2AD9">
          <w:rPr>
            <w:rStyle w:val="Hiperligao"/>
            <w:noProof w:val="0"/>
          </w:rPr>
          <w:t>ANEXO II – TÍTULO DO ANEXO</w:t>
        </w:r>
        <w:r w:rsidRPr="008A2AD9">
          <w:rPr>
            <w:noProof w:val="0"/>
            <w:webHidden/>
          </w:rPr>
          <w:tab/>
        </w:r>
        <w:r w:rsidRPr="008A2AD9">
          <w:rPr>
            <w:noProof w:val="0"/>
            <w:webHidden/>
          </w:rPr>
          <w:fldChar w:fldCharType="begin"/>
        </w:r>
        <w:r w:rsidRPr="008A2AD9">
          <w:rPr>
            <w:noProof w:val="0"/>
            <w:webHidden/>
          </w:rPr>
          <w:instrText xml:space="preserve"> PAGEREF _Toc517687589 \h </w:instrText>
        </w:r>
        <w:r w:rsidRPr="008A2AD9">
          <w:rPr>
            <w:noProof w:val="0"/>
            <w:webHidden/>
          </w:rPr>
        </w:r>
        <w:r w:rsidRPr="008A2AD9">
          <w:rPr>
            <w:noProof w:val="0"/>
            <w:webHidden/>
          </w:rPr>
          <w:fldChar w:fldCharType="separate"/>
        </w:r>
        <w:r w:rsidR="00B0178D">
          <w:rPr>
            <w:webHidden/>
          </w:rPr>
          <w:t>7</w:t>
        </w:r>
        <w:r w:rsidRPr="008A2AD9">
          <w:rPr>
            <w:noProof w:val="0"/>
            <w:webHidden/>
          </w:rPr>
          <w:fldChar w:fldCharType="end"/>
        </w:r>
      </w:hyperlink>
    </w:p>
    <w:p w14:paraId="07258669" w14:textId="77777777" w:rsidR="0009414F" w:rsidRPr="008A2AD9" w:rsidRDefault="007615BD" w:rsidP="009D7485">
      <w:r w:rsidRPr="008A2AD9">
        <w:rPr>
          <w:b/>
          <w:bCs/>
        </w:rPr>
        <w:fldChar w:fldCharType="end"/>
      </w:r>
      <w:r w:rsidR="006C7AEC" w:rsidRPr="008A2AD9">
        <w:br w:type="page"/>
      </w:r>
    </w:p>
    <w:p w14:paraId="45A213CE" w14:textId="77777777" w:rsidR="006C7AEC" w:rsidRPr="008A2AD9" w:rsidRDefault="006C7AEC" w:rsidP="00741BD2">
      <w:pPr>
        <w:pStyle w:val="23QDTITULODOSNDICES"/>
      </w:pPr>
      <w:r w:rsidRPr="008A2AD9">
        <w:lastRenderedPageBreak/>
        <w:t>ÍNDICE DE FIGURAS</w:t>
      </w:r>
    </w:p>
    <w:p w14:paraId="7E76966A" w14:textId="188F906A" w:rsidR="00E4289D" w:rsidRPr="00325D5A" w:rsidRDefault="00E4289D">
      <w:pPr>
        <w:pStyle w:val="ndicedeilustraes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>
        <w:rPr>
          <w:noProof w:val="0"/>
        </w:rPr>
        <w:fldChar w:fldCharType="begin"/>
      </w:r>
      <w:r>
        <w:rPr>
          <w:noProof w:val="0"/>
        </w:rPr>
        <w:instrText xml:space="preserve"> TOC \c "Figure" </w:instrText>
      </w:r>
      <w:r>
        <w:rPr>
          <w:noProof w:val="0"/>
        </w:rPr>
        <w:fldChar w:fldCharType="separate"/>
      </w:r>
      <w:r>
        <w:t>Figure 1.1 – Exemplo</w:t>
      </w:r>
      <w:r>
        <w:tab/>
      </w:r>
      <w:r>
        <w:fldChar w:fldCharType="begin"/>
      </w:r>
      <w:r>
        <w:instrText xml:space="preserve"> PAGEREF _Toc185858263 \h </w:instrText>
      </w:r>
      <w:r>
        <w:fldChar w:fldCharType="separate"/>
      </w:r>
      <w:r w:rsidR="00B0178D">
        <w:t>1</w:t>
      </w:r>
      <w:r>
        <w:fldChar w:fldCharType="end"/>
      </w:r>
    </w:p>
    <w:p w14:paraId="05692E78" w14:textId="26756150" w:rsidR="004704FD" w:rsidRPr="00325D5A" w:rsidRDefault="00E4289D" w:rsidP="00E4289D">
      <w:pPr>
        <w:pStyle w:val="ndicedeilustraes"/>
        <w:rPr>
          <w:noProof w:val="0"/>
        </w:rPr>
      </w:pPr>
      <w:r>
        <w:rPr>
          <w:noProof w:val="0"/>
        </w:rPr>
        <w:fldChar w:fldCharType="end"/>
      </w:r>
      <w:r w:rsidR="00741BD2" w:rsidRPr="00325D5A">
        <w:rPr>
          <w:noProof w:val="0"/>
        </w:rPr>
        <w:br w:type="page"/>
      </w:r>
    </w:p>
    <w:p w14:paraId="2F285317" w14:textId="77777777" w:rsidR="004704FD" w:rsidRPr="008A2AD9" w:rsidRDefault="004704FD" w:rsidP="004704FD">
      <w:pPr>
        <w:pStyle w:val="23QDTITULODOSNDICES"/>
      </w:pPr>
      <w:r w:rsidRPr="008A2AD9">
        <w:lastRenderedPageBreak/>
        <w:t>ÍNDICE DE TABELAS</w:t>
      </w:r>
    </w:p>
    <w:p w14:paraId="73029DAA" w14:textId="69DA3949" w:rsidR="00E4289D" w:rsidRPr="00E4289D" w:rsidRDefault="004704FD">
      <w:pPr>
        <w:pStyle w:val="ndicedeilustraes"/>
        <w:rPr>
          <w:rFonts w:asciiTheme="minorHAnsi" w:eastAsiaTheme="minorEastAsia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8A2AD9">
        <w:rPr>
          <w:noProof w:val="0"/>
        </w:rPr>
        <w:fldChar w:fldCharType="begin"/>
      </w:r>
      <w:r w:rsidRPr="008A2AD9">
        <w:rPr>
          <w:noProof w:val="0"/>
        </w:rPr>
        <w:instrText xml:space="preserve"> TOC \c "1.3 QD APAGAR! Tabela" </w:instrText>
      </w:r>
      <w:r w:rsidRPr="008A2AD9">
        <w:rPr>
          <w:noProof w:val="0"/>
        </w:rPr>
        <w:fldChar w:fldCharType="separate"/>
      </w:r>
      <w:r w:rsidR="00E4289D">
        <w:t>Tabela 1.1 –  Correntes nominais a levar em consideração nas subestações segundo a norma</w:t>
      </w:r>
      <w:r w:rsidR="00E4289D">
        <w:tab/>
      </w:r>
      <w:r w:rsidR="00E4289D">
        <w:fldChar w:fldCharType="begin"/>
      </w:r>
      <w:r w:rsidR="00E4289D">
        <w:instrText xml:space="preserve"> PAGEREF _Toc185858187 \h </w:instrText>
      </w:r>
      <w:r w:rsidR="00E4289D">
        <w:fldChar w:fldCharType="separate"/>
      </w:r>
      <w:r w:rsidR="00B0178D">
        <w:t>1</w:t>
      </w:r>
      <w:r w:rsidR="00E4289D">
        <w:fldChar w:fldCharType="end"/>
      </w:r>
    </w:p>
    <w:p w14:paraId="14580520" w14:textId="16E2B614" w:rsidR="00266307" w:rsidRDefault="004704FD" w:rsidP="00E4289D">
      <w:r w:rsidRPr="008A2AD9">
        <w:fldChar w:fldCharType="end"/>
      </w:r>
      <w:r w:rsidRPr="008A2AD9">
        <w:br w:type="page"/>
      </w:r>
    </w:p>
    <w:p w14:paraId="0FC961F0" w14:textId="77777777" w:rsidR="00266307" w:rsidRPr="008A2AD9" w:rsidRDefault="00266307" w:rsidP="004704FD">
      <w:pPr>
        <w:sectPr w:rsidR="00266307" w:rsidRPr="008A2AD9" w:rsidSect="007528EC">
          <w:headerReference w:type="default" r:id="rId14"/>
          <w:headerReference w:type="first" r:id="rId15"/>
          <w:footerReference w:type="first" r:id="rId16"/>
          <w:pgSz w:w="11907" w:h="16839" w:code="9"/>
          <w:pgMar w:top="2665" w:right="851" w:bottom="1134" w:left="2552" w:header="567" w:footer="369" w:gutter="0"/>
          <w:pgNumType w:fmt="lowerRoman" w:start="1"/>
          <w:cols w:space="720"/>
          <w:docGrid w:linePitch="299"/>
        </w:sectPr>
      </w:pPr>
    </w:p>
    <w:bookmarkEnd w:id="12" w:displacedByCustomXml="next"/>
    <w:bookmarkEnd w:id="11" w:displacedByCustomXml="next"/>
    <w:bookmarkEnd w:id="10" w:displacedByCustomXml="next"/>
    <w:bookmarkEnd w:id="9" w:displacedByCustomXml="next"/>
    <w:bookmarkEnd w:id="8" w:displacedByCustomXml="next"/>
    <w:bookmarkEnd w:id="7" w:displacedByCustomXml="next"/>
    <w:bookmarkEnd w:id="6" w:displacedByCustomXml="next"/>
    <w:bookmarkEnd w:id="5" w:displacedByCustomXml="next"/>
    <w:bookmarkEnd w:id="4" w:displacedByCustomXml="next"/>
    <w:bookmarkEnd w:id="3" w:displacedByCustomXml="next"/>
    <w:bookmarkEnd w:id="2" w:displacedByCustomXml="next"/>
    <w:bookmarkStart w:id="13" w:name="_Toc396821339" w:displacedByCustomXml="next"/>
    <w:sdt>
      <w:sdtPr>
        <w:alias w:val="Cliente"/>
        <w:tag w:val=""/>
        <w:id w:val="-1041667518"/>
        <w:lock w:val="sdtLocked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p w14:paraId="3BBEE857" w14:textId="2E27DE30" w:rsidR="009E624D" w:rsidRPr="008A2AD9" w:rsidRDefault="00316B95" w:rsidP="009E624D">
          <w:pPr>
            <w:pStyle w:val="21QDCLIENTEDESIGNAODOPROJETO"/>
          </w:pPr>
          <w:r>
            <w:t>MindSET</w:t>
          </w:r>
        </w:p>
      </w:sdtContent>
    </w:sdt>
    <w:sdt>
      <w:sdtPr>
        <w:alias w:val="Designação do Projeto"/>
        <w:tag w:val=""/>
        <w:id w:val="-979698377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25E41545" w14:textId="77777777" w:rsidR="009E624D" w:rsidRPr="008A2AD9" w:rsidRDefault="00943C0F" w:rsidP="009E624D">
          <w:pPr>
            <w:pStyle w:val="21QDCLIENTEDESIGNAODOPROJETO"/>
          </w:pPr>
          <w:r>
            <w:t>Designação do projeto</w:t>
          </w:r>
        </w:p>
      </w:sdtContent>
    </w:sdt>
    <w:p w14:paraId="3A10AC5E" w14:textId="4D4702EA" w:rsidR="009E624D" w:rsidRPr="008A2AD9" w:rsidRDefault="00000000" w:rsidP="009E624D">
      <w:pPr>
        <w:pStyle w:val="22QDFASEESPECIDESIDOCUM"/>
      </w:pPr>
      <w:sdt>
        <w:sdtPr>
          <w:alias w:val="Fase"/>
          <w:tag w:val=""/>
          <w:id w:val="-1537497540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9E624D" w:rsidRPr="008A2AD9">
            <w:t>FASE</w:t>
          </w:r>
        </w:sdtContent>
      </w:sdt>
    </w:p>
    <w:p w14:paraId="2CB163BF" w14:textId="77777777" w:rsidR="009E624D" w:rsidRPr="008A2AD9" w:rsidRDefault="00000000" w:rsidP="009E624D">
      <w:pPr>
        <w:pStyle w:val="22QDFASEESPECIDESIDOCUM"/>
      </w:pPr>
      <w:sdt>
        <w:sdtPr>
          <w:alias w:val="Especialidade"/>
          <w:tag w:val=""/>
          <w:id w:val="-1376856717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7816BB" w:rsidRPr="008A2AD9">
            <w:t>Especialidade / Outro</w:t>
          </w:r>
        </w:sdtContent>
      </w:sdt>
    </w:p>
    <w:p w14:paraId="2C4C68CF" w14:textId="2BB8AE62" w:rsidR="009E624D" w:rsidRPr="008A2AD9" w:rsidRDefault="00000000" w:rsidP="009E624D">
      <w:pPr>
        <w:pStyle w:val="22QDFASEESPECIDESIDOCUM"/>
      </w:pPr>
      <w:sdt>
        <w:sdtPr>
          <w:alias w:val="Designação do Documento"/>
          <w:tag w:val=""/>
          <w:id w:val="402570647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F5025">
            <w:t xml:space="preserve"> Template</w:t>
          </w:r>
        </w:sdtContent>
      </w:sdt>
    </w:p>
    <w:p w14:paraId="0A5D9F8D" w14:textId="77777777" w:rsidR="00747170" w:rsidRPr="008A2AD9" w:rsidRDefault="001A0618" w:rsidP="00615A9E">
      <w:pPr>
        <w:pStyle w:val="Ttulo1"/>
      </w:pPr>
      <w:bookmarkStart w:id="14" w:name="_Toc185867113"/>
      <w:r w:rsidRPr="008A2AD9">
        <w:t>Título Nível 1</w:t>
      </w:r>
      <w:bookmarkStart w:id="15" w:name="_Toc202931992"/>
      <w:bookmarkStart w:id="16" w:name="_Toc123657936"/>
      <w:bookmarkStart w:id="17" w:name="_Toc27205655"/>
      <w:bookmarkStart w:id="18" w:name="_Toc27191119"/>
      <w:bookmarkEnd w:id="13"/>
      <w:bookmarkEnd w:id="14"/>
    </w:p>
    <w:p w14:paraId="44BE893D" w14:textId="2B718703" w:rsidR="00B17F71" w:rsidRPr="008A2AD9" w:rsidRDefault="00725109" w:rsidP="00B17F71">
      <w:bookmarkStart w:id="19" w:name="_Toc396821340"/>
      <w:r w:rsidRPr="008A2AD9">
        <w:t xml:space="preserve">Normal </w:t>
      </w:r>
    </w:p>
    <w:p w14:paraId="5CA3B8A8" w14:textId="77777777" w:rsidR="00747170" w:rsidRPr="008A2AD9" w:rsidRDefault="001A0618" w:rsidP="00027489">
      <w:pPr>
        <w:pStyle w:val="Ttulo2"/>
      </w:pPr>
      <w:bookmarkStart w:id="20" w:name="_Toc185867114"/>
      <w:r w:rsidRPr="008A2AD9">
        <w:t xml:space="preserve">Título </w:t>
      </w:r>
      <w:r w:rsidR="00530668" w:rsidRPr="008A2AD9">
        <w:t>N</w:t>
      </w:r>
      <w:r w:rsidRPr="008A2AD9">
        <w:t>ível 2</w:t>
      </w:r>
      <w:bookmarkEnd w:id="19"/>
      <w:bookmarkEnd w:id="20"/>
    </w:p>
    <w:p w14:paraId="0FEFFA86" w14:textId="003DE264" w:rsidR="006308D9" w:rsidRPr="008A2AD9" w:rsidRDefault="006308D9" w:rsidP="00FA288B">
      <w:r w:rsidRPr="008A2AD9">
        <w:t xml:space="preserve">Normal </w:t>
      </w:r>
    </w:p>
    <w:p w14:paraId="046A92F7" w14:textId="71E4F99E" w:rsidR="001A0618" w:rsidRPr="008A2AD9" w:rsidRDefault="001A0618" w:rsidP="000125C7">
      <w:pPr>
        <w:pStyle w:val="Ttulo2"/>
      </w:pPr>
      <w:bookmarkStart w:id="21" w:name="_Toc185867115"/>
      <w:bookmarkStart w:id="22" w:name="_Toc384118889"/>
      <w:bookmarkStart w:id="23" w:name="_Toc384118904"/>
      <w:bookmarkStart w:id="24" w:name="_Toc384119076"/>
      <w:bookmarkStart w:id="25" w:name="_Toc384119307"/>
      <w:bookmarkStart w:id="26" w:name="_Toc384119323"/>
      <w:bookmarkStart w:id="27" w:name="_Toc384120154"/>
      <w:bookmarkStart w:id="28" w:name="_Toc384120180"/>
      <w:bookmarkStart w:id="29" w:name="_Toc384378246"/>
      <w:bookmarkStart w:id="30" w:name="_Toc384385637"/>
      <w:bookmarkStart w:id="31" w:name="_Toc386629593"/>
      <w:bookmarkStart w:id="32" w:name="_Toc386630850"/>
      <w:bookmarkStart w:id="33" w:name="_Toc396821342"/>
      <w:r w:rsidRPr="008A2AD9">
        <w:t xml:space="preserve">Título </w:t>
      </w:r>
      <w:r w:rsidR="00A44F1A" w:rsidRPr="008A2AD9">
        <w:t>N</w:t>
      </w:r>
      <w:r w:rsidRPr="008A2AD9">
        <w:t>ível 2</w:t>
      </w:r>
      <w:bookmarkEnd w:id="21"/>
    </w:p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p w14:paraId="0794CE9F" w14:textId="3FA72A88" w:rsidR="00725109" w:rsidRDefault="00725109" w:rsidP="00725109">
      <w:r w:rsidRPr="008A2AD9">
        <w:t xml:space="preserve">Normal </w:t>
      </w:r>
    </w:p>
    <w:p w14:paraId="72C768C6" w14:textId="784D9997" w:rsidR="008D3767" w:rsidRPr="008A2AD9" w:rsidRDefault="001A0618" w:rsidP="00984564">
      <w:pPr>
        <w:pStyle w:val="Ttulo3"/>
      </w:pPr>
      <w:bookmarkStart w:id="34" w:name="_Toc185867116"/>
      <w:r w:rsidRPr="008A2AD9">
        <w:t xml:space="preserve">Título </w:t>
      </w:r>
      <w:r w:rsidR="00A44F1A" w:rsidRPr="008A2AD9">
        <w:t>N</w:t>
      </w:r>
      <w:r w:rsidRPr="008A2AD9">
        <w:t>ível 3</w:t>
      </w:r>
      <w:bookmarkEnd w:id="34"/>
    </w:p>
    <w:p w14:paraId="670B6AEA" w14:textId="2ECDB00C" w:rsidR="00725109" w:rsidRPr="008A2AD9" w:rsidRDefault="00725109" w:rsidP="00090E81">
      <w:r w:rsidRPr="008A2AD9">
        <w:t>Normal</w:t>
      </w:r>
    </w:p>
    <w:p w14:paraId="3C117DEE" w14:textId="39197BEB" w:rsidR="00920FF2" w:rsidRPr="008A2AD9" w:rsidRDefault="00920FF2" w:rsidP="00920FF2">
      <w:pPr>
        <w:pStyle w:val="Ttulo4"/>
      </w:pPr>
      <w:r w:rsidRPr="008A2AD9">
        <w:t>TÍTULO NÍVEL 4</w:t>
      </w:r>
    </w:p>
    <w:p w14:paraId="0618F505" w14:textId="58C6541B" w:rsidR="00920FF2" w:rsidRPr="008A2AD9" w:rsidRDefault="004E39EB" w:rsidP="00920FF2">
      <w:r w:rsidRPr="004E39EB">
        <w:drawing>
          <wp:anchor distT="0" distB="0" distL="114300" distR="114300" simplePos="0" relativeHeight="251658240" behindDoc="0" locked="0" layoutInCell="1" allowOverlap="1" wp14:anchorId="65F47176" wp14:editId="4B9564C7">
            <wp:simplePos x="0" y="0"/>
            <wp:positionH relativeFrom="margin">
              <wp:align>center</wp:align>
            </wp:positionH>
            <wp:positionV relativeFrom="paragraph">
              <wp:posOffset>413385</wp:posOffset>
            </wp:positionV>
            <wp:extent cx="1462405" cy="779780"/>
            <wp:effectExtent l="0" t="0" r="4445" b="1270"/>
            <wp:wrapTopAndBottom/>
            <wp:docPr id="113013458" name="Imagem 1" descr="Uma imagem com captura de ecrã, Gráficos, logótipo, símbo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3458" name="Imagem 1" descr="Uma imagem com captura de ecrã, Gráficos, logótipo, símbolo&#10;&#10;Os conteúdos gerados por IA podem estar incorretos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40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0FF2" w:rsidRPr="008A2AD9">
        <w:t>Normal</w:t>
      </w:r>
    </w:p>
    <w:p w14:paraId="44EE6CC0" w14:textId="51E277CB" w:rsidR="004E1C2D" w:rsidRPr="00325D5A" w:rsidRDefault="004E1C2D" w:rsidP="004E39EB">
      <w:pPr>
        <w:pStyle w:val="Legenda"/>
        <w:ind w:left="0"/>
        <w:rPr>
          <w:lang w:bidi="bn-BD"/>
        </w:rPr>
      </w:pPr>
      <w:bookmarkStart w:id="35" w:name="_Toc396987484"/>
      <w:bookmarkStart w:id="36" w:name="_Toc185858263"/>
      <w:r>
        <w:t xml:space="preserve">Figure </w:t>
      </w:r>
      <w:fldSimple w:instr=" STYLEREF 1 \s ">
        <w:r w:rsidR="00B0178D">
          <w:rPr>
            <w:noProof/>
          </w:rPr>
          <w:t>1</w:t>
        </w:r>
      </w:fldSimple>
      <w:r>
        <w:t>.</w:t>
      </w:r>
      <w:fldSimple w:instr=" SEQ Figure \* ARABIC \s 1 ">
        <w:r w:rsidR="00B0178D">
          <w:rPr>
            <w:noProof/>
          </w:rPr>
          <w:t>1</w:t>
        </w:r>
      </w:fldSimple>
      <w:r>
        <w:t xml:space="preserve"> – Exemplo</w:t>
      </w:r>
      <w:bookmarkEnd w:id="36"/>
    </w:p>
    <w:p w14:paraId="02B54A85" w14:textId="6177BA2A" w:rsidR="008D7A2F" w:rsidRPr="008A2AD9" w:rsidRDefault="00B56557" w:rsidP="00E4289D">
      <w:pPr>
        <w:pStyle w:val="Legenda"/>
        <w:ind w:left="0"/>
        <w:jc w:val="both"/>
      </w:pPr>
      <w:bookmarkStart w:id="37" w:name="_Toc185858187"/>
      <w:bookmarkEnd w:id="15"/>
      <w:bookmarkEnd w:id="16"/>
      <w:bookmarkEnd w:id="17"/>
      <w:bookmarkEnd w:id="18"/>
      <w:bookmarkEnd w:id="35"/>
      <w:r w:rsidRPr="008A2AD9">
        <w:t xml:space="preserve">Tabela </w:t>
      </w:r>
      <w:fldSimple w:instr=" STYLEREF 1 \s ">
        <w:r w:rsidR="00B0178D">
          <w:rPr>
            <w:noProof/>
          </w:rPr>
          <w:t>1</w:t>
        </w:r>
      </w:fldSimple>
      <w:r w:rsidR="00CE2C36">
        <w:t>.</w:t>
      </w:r>
      <w:fldSimple w:instr=" SEQ 1.3_QD_APAGAR!_Tabela \* ARABIC \s 1 ">
        <w:r w:rsidR="00B0178D">
          <w:rPr>
            <w:noProof/>
          </w:rPr>
          <w:t>1</w:t>
        </w:r>
      </w:fldSimple>
      <w:r w:rsidR="00B36FC6" w:rsidRPr="008A2AD9">
        <w:t xml:space="preserve"> </w:t>
      </w:r>
      <w:r w:rsidR="004704FD" w:rsidRPr="008A2AD9">
        <w:t>–</w:t>
      </w:r>
      <w:r w:rsidR="00B36FC6" w:rsidRPr="008A2AD9">
        <w:t xml:space="preserve"> </w:t>
      </w:r>
      <w:bookmarkEnd w:id="37"/>
      <w:r w:rsidR="004E39EB">
        <w:t>orçamentos</w:t>
      </w: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222"/>
        <w:gridCol w:w="222"/>
        <w:gridCol w:w="222"/>
        <w:gridCol w:w="222"/>
        <w:gridCol w:w="222"/>
        <w:gridCol w:w="222"/>
        <w:gridCol w:w="222"/>
      </w:tblGrid>
      <w:tr w:rsidR="004E1C2D" w:rsidRPr="008A2AD9" w14:paraId="123B4D69" w14:textId="3504CE78" w:rsidTr="004E3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7FF8892F" w14:textId="77777777" w:rsidR="004E1C2D" w:rsidRPr="008A2AD9" w:rsidRDefault="004E1C2D" w:rsidP="00790E88">
            <w:pPr>
              <w:pStyle w:val="62QDNORMALEMTABELA"/>
            </w:pPr>
          </w:p>
        </w:tc>
        <w:tc>
          <w:tcPr>
            <w:tcW w:w="0" w:type="auto"/>
            <w:noWrap/>
          </w:tcPr>
          <w:p w14:paraId="7CB3CB1B" w14:textId="2BDB8AB5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1883C578" w14:textId="3ABE2699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4E0E097" w14:textId="14E1EFED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214D3F3" w14:textId="796AE50C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4719781" w14:textId="552EA488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4CDF565" w14:textId="486B3DCC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289D" w:rsidRPr="008A2AD9" w14:paraId="30909B13" w14:textId="4C4C131C" w:rsidTr="004E39EB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08156D32" w14:textId="4A4E2B43" w:rsidR="00E4289D" w:rsidRPr="00E43DE4" w:rsidRDefault="00E4289D" w:rsidP="00E4289D">
            <w:pPr>
              <w:pStyle w:val="62QDNORMALEMTABELA"/>
              <w:rPr>
                <w:lang w:val="fr-FR"/>
              </w:rPr>
            </w:pPr>
          </w:p>
        </w:tc>
        <w:tc>
          <w:tcPr>
            <w:tcW w:w="0" w:type="auto"/>
            <w:noWrap/>
          </w:tcPr>
          <w:p w14:paraId="390AC58C" w14:textId="4E3109B4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6D49500B" w14:textId="43A93A5E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DB67279" w14:textId="175F721B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B525ED3" w14:textId="1E96B9B7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D85F6D6" w14:textId="60CC744E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75B252B" w14:textId="20651467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289D" w:rsidRPr="008A2AD9" w14:paraId="4B8357F6" w14:textId="3EADA9A7" w:rsidTr="004E39EB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369A0317" w14:textId="1C7E51DD" w:rsidR="00E4289D" w:rsidRPr="00E43DE4" w:rsidRDefault="00E4289D" w:rsidP="00E4289D">
            <w:pPr>
              <w:pStyle w:val="62QDNORMALEMTABELA"/>
              <w:rPr>
                <w:lang w:val="fr-FR"/>
              </w:rPr>
            </w:pPr>
          </w:p>
        </w:tc>
        <w:tc>
          <w:tcPr>
            <w:tcW w:w="0" w:type="auto"/>
            <w:noWrap/>
          </w:tcPr>
          <w:p w14:paraId="4D75655E" w14:textId="76EDD12B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2BBEA316" w14:textId="4A09D99A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E4D9E4A" w14:textId="764B83BD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2BE5599" w14:textId="4EFA6041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7524D00" w14:textId="79EB326C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B60D0F8" w14:textId="33DE8042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289D" w:rsidRPr="008A2AD9" w14:paraId="6F361C9B" w14:textId="6C3D7702" w:rsidTr="004E39EB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08D25176" w14:textId="20A2B654" w:rsidR="00E4289D" w:rsidRPr="0091092A" w:rsidRDefault="00E4289D" w:rsidP="00E4289D">
            <w:pPr>
              <w:pStyle w:val="62QDNORMALEMTABELA"/>
              <w:rPr>
                <w:lang w:val="en-US"/>
              </w:rPr>
            </w:pPr>
          </w:p>
        </w:tc>
        <w:tc>
          <w:tcPr>
            <w:tcW w:w="0" w:type="auto"/>
            <w:noWrap/>
          </w:tcPr>
          <w:p w14:paraId="078BCE39" w14:textId="6C9B65F1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19731695" w14:textId="328D2A45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E3404C5" w14:textId="536DB387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CA7C22B" w14:textId="4C9D8E6C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D0B7B6B" w14:textId="59EBF832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C8A7CBC" w14:textId="35174CD9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AF8867" w14:textId="24860E5E" w:rsidR="0037373F" w:rsidRPr="008A2AD9" w:rsidRDefault="001D1476" w:rsidP="00D64194">
      <w:pPr>
        <w:pStyle w:val="Ttulo1"/>
      </w:pPr>
      <w:bookmarkStart w:id="38" w:name="_Toc185867117"/>
      <w:r w:rsidRPr="008A2AD9">
        <w:lastRenderedPageBreak/>
        <w:t xml:space="preserve">Título Nível </w:t>
      </w:r>
      <w:bookmarkEnd w:id="38"/>
    </w:p>
    <w:p w14:paraId="2A109E9A" w14:textId="77777777" w:rsidR="00390030" w:rsidRPr="008A2AD9" w:rsidRDefault="00390030" w:rsidP="002F6113">
      <w:pPr>
        <w:pStyle w:val="Ttulo2"/>
      </w:pPr>
      <w:bookmarkStart w:id="39" w:name="_Toc185867118"/>
      <w:r w:rsidRPr="008A2AD9">
        <w:t>Título Nível 2</w:t>
      </w:r>
      <w:bookmarkEnd w:id="39"/>
    </w:p>
    <w:p w14:paraId="5AA142D9" w14:textId="7DBAD80D" w:rsidR="00490EEB" w:rsidRPr="008A2AD9" w:rsidRDefault="00490EEB" w:rsidP="00490EEB">
      <w:r w:rsidRPr="008A2AD9">
        <w:t xml:space="preserve">Normal </w:t>
      </w:r>
    </w:p>
    <w:p w14:paraId="778E74EA" w14:textId="629A0B26" w:rsidR="005B0F91" w:rsidRPr="008A2AD9" w:rsidRDefault="00E4289D" w:rsidP="009E624D">
      <w:pPr>
        <w:pStyle w:val="64QDBULLETS"/>
      </w:pPr>
      <w:r>
        <w:t>XXX</w:t>
      </w:r>
    </w:p>
    <w:p w14:paraId="2F283F67" w14:textId="77777777" w:rsidR="00490EEB" w:rsidRPr="008A2AD9" w:rsidRDefault="00490EEB" w:rsidP="00554A9B">
      <w:r w:rsidRPr="008A2AD9">
        <w:t>BBBBB</w:t>
      </w:r>
    </w:p>
    <w:p w14:paraId="361518C7" w14:textId="3526EAB4" w:rsidR="00490EEB" w:rsidRPr="008A2AD9" w:rsidRDefault="00E4289D" w:rsidP="002F6113">
      <w:pPr>
        <w:pStyle w:val="63QDNUMERADOS"/>
      </w:pPr>
      <w:r>
        <w:t>XXX</w:t>
      </w:r>
    </w:p>
    <w:p w14:paraId="62645345" w14:textId="01DF4382" w:rsidR="00490EEB" w:rsidRPr="008A2AD9" w:rsidRDefault="00E4289D" w:rsidP="002F6113">
      <w:pPr>
        <w:pStyle w:val="63QDNUMERADOS"/>
      </w:pPr>
      <w:r>
        <w:t>XXX</w:t>
      </w:r>
    </w:p>
    <w:p w14:paraId="3DDB7B1F" w14:textId="4B9719C2" w:rsidR="00490EEB" w:rsidRPr="008A2AD9" w:rsidRDefault="00E4289D" w:rsidP="002F6113">
      <w:pPr>
        <w:pStyle w:val="63QDNUMERADOS"/>
      </w:pPr>
      <w:r>
        <w:t>XXX</w:t>
      </w:r>
    </w:p>
    <w:p w14:paraId="280F342C" w14:textId="6BCD6B15" w:rsidR="00490EEB" w:rsidRPr="008A2AD9" w:rsidRDefault="00490EEB" w:rsidP="00E17793">
      <w:pPr>
        <w:pStyle w:val="64QDBULLETS"/>
      </w:pPr>
      <w:r w:rsidRPr="008A2AD9">
        <w:t xml:space="preserve">Normal </w:t>
      </w:r>
    </w:p>
    <w:p w14:paraId="6A5142A4" w14:textId="481F05A0" w:rsidR="00490EEB" w:rsidRPr="008A2AD9" w:rsidRDefault="00E4289D" w:rsidP="00E17793">
      <w:pPr>
        <w:pStyle w:val="64QDBULLETS"/>
        <w:numPr>
          <w:ilvl w:val="1"/>
          <w:numId w:val="8"/>
        </w:numPr>
      </w:pPr>
      <w:r>
        <w:t>XXX</w:t>
      </w:r>
    </w:p>
    <w:p w14:paraId="4A76726E" w14:textId="77777777" w:rsidR="00490EEB" w:rsidRPr="008A2AD9" w:rsidRDefault="00490EEB" w:rsidP="005E3707">
      <w:pPr>
        <w:pStyle w:val="63QDNUMERADOS"/>
      </w:pPr>
      <w:r w:rsidRPr="008A2AD9">
        <w:t>BBBBB</w:t>
      </w:r>
    </w:p>
    <w:p w14:paraId="3D10D288" w14:textId="77777777" w:rsidR="00390030" w:rsidRPr="008A2AD9" w:rsidRDefault="006C3539" w:rsidP="002F6113">
      <w:pPr>
        <w:pStyle w:val="Ttulo3"/>
      </w:pPr>
      <w:bookmarkStart w:id="40" w:name="_Toc185867119"/>
      <w:r w:rsidRPr="008A2AD9">
        <w:t>Título Nível 3</w:t>
      </w:r>
      <w:bookmarkEnd w:id="40"/>
    </w:p>
    <w:p w14:paraId="49698CD0" w14:textId="69279EE5" w:rsidR="00BC7DC5" w:rsidRPr="008A2AD9" w:rsidRDefault="00BC7DC5" w:rsidP="00BC7DC5">
      <w:r w:rsidRPr="008A2AD9">
        <w:t xml:space="preserve">Normal </w:t>
      </w:r>
    </w:p>
    <w:p w14:paraId="6C3CF318" w14:textId="77777777" w:rsidR="00920FF2" w:rsidRPr="008A2AD9" w:rsidRDefault="00920FF2" w:rsidP="00920FF2">
      <w:pPr>
        <w:pStyle w:val="Ttulo4"/>
      </w:pPr>
      <w:r w:rsidRPr="008A2AD9">
        <w:t>TÍTULO NÍVEL 4</w:t>
      </w:r>
    </w:p>
    <w:p w14:paraId="69E8A006" w14:textId="79660890" w:rsidR="00725109" w:rsidRPr="008A2AD9" w:rsidRDefault="00920FF2" w:rsidP="00DC514D">
      <w:pPr>
        <w:sectPr w:rsidR="00725109" w:rsidRPr="008A2AD9" w:rsidSect="0018012D">
          <w:pgSz w:w="11907" w:h="16839" w:code="9"/>
          <w:pgMar w:top="2665" w:right="851" w:bottom="1134" w:left="2552" w:header="567" w:footer="369" w:gutter="0"/>
          <w:pgNumType w:start="1"/>
          <w:cols w:space="720"/>
          <w:docGrid w:linePitch="299"/>
        </w:sectPr>
      </w:pPr>
      <w:r w:rsidRPr="008A2AD9">
        <w:t>Norma</w:t>
      </w:r>
    </w:p>
    <w:p w14:paraId="33B3424C" w14:textId="369E2218" w:rsidR="008638F2" w:rsidRPr="008A2AD9" w:rsidRDefault="00000000" w:rsidP="00E17793">
      <w:pPr>
        <w:keepNext/>
      </w:pPr>
      <w:sdt>
        <w:sdtPr>
          <w:alias w:val="Manager"/>
          <w:tag w:val=""/>
          <w:id w:val="1226336437"/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r w:rsidR="00661087">
            <w:t>Local</w:t>
          </w:r>
        </w:sdtContent>
      </w:sdt>
      <w:r w:rsidR="00081B14" w:rsidRPr="008A2AD9">
        <w:t xml:space="preserve">, </w:t>
      </w:r>
      <w:sdt>
        <w:sdtPr>
          <w:alias w:val="Data"/>
          <w:tag w:val=""/>
          <w:id w:val="-480779824"/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' de 'MMMM' de 'yyyy"/>
            <w:lid w:val="pt-PT"/>
            <w:storeMappedDataAs w:val="date"/>
            <w:calendar w:val="gregorian"/>
          </w:date>
        </w:sdtPr>
        <w:sdtContent>
          <w:r w:rsidR="00661087">
            <w:t>dia de mês de 20XX</w:t>
          </w:r>
        </w:sdtContent>
      </w:sdt>
    </w:p>
    <w:p w14:paraId="7F031A4C" w14:textId="77777777" w:rsidR="00286236" w:rsidRPr="008A2AD9" w:rsidRDefault="00286236" w:rsidP="00AA7DDB">
      <w:pPr>
        <w:keepNext/>
      </w:pPr>
    </w:p>
    <w:tbl>
      <w:tblPr>
        <w:tblW w:w="7796" w:type="dxa"/>
        <w:tblInd w:w="709" w:type="dxa"/>
        <w:tblLook w:val="04A0" w:firstRow="1" w:lastRow="0" w:firstColumn="1" w:lastColumn="0" w:noHBand="0" w:noVBand="1"/>
      </w:tblPr>
      <w:tblGrid>
        <w:gridCol w:w="3898"/>
        <w:gridCol w:w="3898"/>
      </w:tblGrid>
      <w:tr w:rsidR="008638F2" w:rsidRPr="008A2AD9" w14:paraId="696529D7" w14:textId="77777777" w:rsidTr="008638F2">
        <w:trPr>
          <w:cantSplit/>
        </w:trPr>
        <w:tc>
          <w:tcPr>
            <w:tcW w:w="3898" w:type="dxa"/>
            <w:vAlign w:val="center"/>
          </w:tcPr>
          <w:p w14:paraId="3514DAC2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7C1915C5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2308BDC3" w14:textId="77777777" w:rsidTr="008638F2">
        <w:trPr>
          <w:cantSplit/>
        </w:trPr>
        <w:tc>
          <w:tcPr>
            <w:tcW w:w="3898" w:type="dxa"/>
            <w:vAlign w:val="center"/>
          </w:tcPr>
          <w:p w14:paraId="6902FFEF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14:paraId="33216411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</w:tr>
      <w:tr w:rsidR="008638F2" w:rsidRPr="008A2AD9" w14:paraId="2864DBC8" w14:textId="77777777" w:rsidTr="008638F2">
        <w:trPr>
          <w:cantSplit/>
        </w:trPr>
        <w:tc>
          <w:tcPr>
            <w:tcW w:w="3898" w:type="dxa"/>
            <w:vAlign w:val="center"/>
          </w:tcPr>
          <w:p w14:paraId="2164B6A9" w14:textId="77777777" w:rsidR="008638F2" w:rsidRPr="008A2AD9" w:rsidRDefault="008638F2" w:rsidP="00204BE3">
            <w:pPr>
              <w:pStyle w:val="62QDNORMALEMTABELA"/>
            </w:pPr>
          </w:p>
          <w:p w14:paraId="2FC03C8D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7CDFA7D0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2B35D86A" w14:textId="77777777" w:rsidR="008638F2" w:rsidRPr="008A2AD9" w:rsidRDefault="008638F2" w:rsidP="00204BE3">
            <w:pPr>
              <w:pStyle w:val="62QDNORMALEMTABELA"/>
            </w:pPr>
          </w:p>
          <w:p w14:paraId="4BBC2C1B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0CF4DA3C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429707B1" w14:textId="77777777" w:rsidTr="008638F2">
        <w:trPr>
          <w:cantSplit/>
        </w:trPr>
        <w:tc>
          <w:tcPr>
            <w:tcW w:w="3898" w:type="dxa"/>
            <w:vAlign w:val="center"/>
          </w:tcPr>
          <w:p w14:paraId="40505309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648E4FC4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5D990AA2" w14:textId="77777777" w:rsidTr="008638F2">
        <w:trPr>
          <w:cantSplit/>
        </w:trPr>
        <w:tc>
          <w:tcPr>
            <w:tcW w:w="3898" w:type="dxa"/>
            <w:vAlign w:val="center"/>
          </w:tcPr>
          <w:p w14:paraId="370EE3F3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514BA22A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1AF8FE51" w14:textId="77777777" w:rsidTr="008638F2">
        <w:trPr>
          <w:cantSplit/>
        </w:trPr>
        <w:tc>
          <w:tcPr>
            <w:tcW w:w="3898" w:type="dxa"/>
            <w:vAlign w:val="center"/>
          </w:tcPr>
          <w:p w14:paraId="5339DFD6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14:paraId="6E4CFFAA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</w:tr>
      <w:tr w:rsidR="008638F2" w:rsidRPr="008A2AD9" w14:paraId="5B709237" w14:textId="77777777" w:rsidTr="008638F2">
        <w:trPr>
          <w:cantSplit/>
        </w:trPr>
        <w:tc>
          <w:tcPr>
            <w:tcW w:w="3898" w:type="dxa"/>
            <w:vAlign w:val="center"/>
          </w:tcPr>
          <w:p w14:paraId="5D413015" w14:textId="77777777" w:rsidR="008638F2" w:rsidRPr="008A2AD9" w:rsidRDefault="008638F2" w:rsidP="00204BE3">
            <w:pPr>
              <w:pStyle w:val="62QDNORMALEMTABELA"/>
            </w:pPr>
          </w:p>
          <w:p w14:paraId="28DE7A7C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7A0DAD40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79BC7804" w14:textId="77777777" w:rsidR="008638F2" w:rsidRPr="008A2AD9" w:rsidRDefault="008638F2" w:rsidP="00204BE3">
            <w:pPr>
              <w:pStyle w:val="62QDNORMALEMTABELA"/>
            </w:pPr>
          </w:p>
          <w:p w14:paraId="4E5536C0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362242FC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1CACEA8C" w14:textId="77777777" w:rsidTr="008638F2">
        <w:trPr>
          <w:cantSplit/>
        </w:trPr>
        <w:tc>
          <w:tcPr>
            <w:tcW w:w="3898" w:type="dxa"/>
            <w:vAlign w:val="center"/>
          </w:tcPr>
          <w:p w14:paraId="08A62B90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69E1F625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72A97641" w14:textId="77777777" w:rsidTr="008638F2">
        <w:trPr>
          <w:cantSplit/>
        </w:trPr>
        <w:tc>
          <w:tcPr>
            <w:tcW w:w="3898" w:type="dxa"/>
            <w:vAlign w:val="center"/>
          </w:tcPr>
          <w:p w14:paraId="30AEAF10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387EC71D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1A40CB16" w14:textId="77777777" w:rsidTr="008638F2">
        <w:trPr>
          <w:cantSplit/>
        </w:trPr>
        <w:tc>
          <w:tcPr>
            <w:tcW w:w="3898" w:type="dxa"/>
            <w:vAlign w:val="center"/>
          </w:tcPr>
          <w:p w14:paraId="6A2A89D5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14:paraId="7CF691B5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</w:tr>
      <w:tr w:rsidR="008638F2" w:rsidRPr="008A2AD9" w14:paraId="59A235BC" w14:textId="77777777" w:rsidTr="008638F2">
        <w:trPr>
          <w:cantSplit/>
        </w:trPr>
        <w:tc>
          <w:tcPr>
            <w:tcW w:w="3898" w:type="dxa"/>
            <w:vAlign w:val="center"/>
          </w:tcPr>
          <w:p w14:paraId="42BBC80F" w14:textId="77777777" w:rsidR="008638F2" w:rsidRPr="008A2AD9" w:rsidRDefault="008638F2" w:rsidP="00204BE3">
            <w:pPr>
              <w:pStyle w:val="62QDNORMALEMTABELA"/>
            </w:pPr>
          </w:p>
          <w:p w14:paraId="38F6C2B6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6D98A318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13B5CDE7" w14:textId="77777777" w:rsidR="008638F2" w:rsidRPr="008A2AD9" w:rsidRDefault="008638F2" w:rsidP="00204BE3">
            <w:pPr>
              <w:pStyle w:val="62QDNORMALEMTABELA"/>
            </w:pPr>
          </w:p>
          <w:p w14:paraId="40A8C5E6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25BCDE20" w14:textId="77777777" w:rsidR="008638F2" w:rsidRPr="008A2AD9" w:rsidRDefault="008638F2" w:rsidP="00204BE3">
            <w:pPr>
              <w:pStyle w:val="62QDNORMALEMTABELA"/>
            </w:pPr>
          </w:p>
        </w:tc>
      </w:tr>
    </w:tbl>
    <w:p w14:paraId="3EF44B68" w14:textId="77777777" w:rsidR="00B673FA" w:rsidRPr="008A2AD9" w:rsidRDefault="00B673FA" w:rsidP="00B673FA">
      <w:pPr>
        <w:pStyle w:val="NormalWeb"/>
      </w:pPr>
      <w:bookmarkStart w:id="41" w:name="_Toc486413224"/>
      <w:bookmarkStart w:id="42" w:name="_Toc396913279"/>
      <w:bookmarkStart w:id="43" w:name="_Toc396989732"/>
      <w:r w:rsidRPr="008A2AD9">
        <w:br w:type="page"/>
      </w:r>
    </w:p>
    <w:p w14:paraId="3CFDB404" w14:textId="77777777" w:rsidR="00B673FA" w:rsidRPr="008A2AD9" w:rsidRDefault="00B673FA" w:rsidP="00B673FA"/>
    <w:p w14:paraId="6BEFD21F" w14:textId="4C4EB8C0" w:rsidR="00147B85" w:rsidRPr="008A2AD9" w:rsidRDefault="00A41242" w:rsidP="00F43BA5">
      <w:pPr>
        <w:pStyle w:val="71QDTITULOANEXOS"/>
      </w:pPr>
      <w:bookmarkStart w:id="44" w:name="_Toc517687588"/>
      <w:r w:rsidRPr="008A2AD9">
        <w:t xml:space="preserve">ANEXO </w:t>
      </w:r>
      <w:fldSimple w:instr=" SEQ ANEXO \* ROMAN ">
        <w:r w:rsidR="00B0178D">
          <w:rPr>
            <w:noProof/>
          </w:rPr>
          <w:t>I</w:t>
        </w:r>
      </w:fldSimple>
      <w:r w:rsidRPr="008A2AD9">
        <w:t xml:space="preserve"> – TÍTULO DO ANEXO</w:t>
      </w:r>
      <w:bookmarkEnd w:id="41"/>
      <w:bookmarkEnd w:id="42"/>
      <w:bookmarkEnd w:id="43"/>
      <w:bookmarkEnd w:id="44"/>
    </w:p>
    <w:p w14:paraId="6A5CD2D7" w14:textId="77777777" w:rsidR="00147B85" w:rsidRPr="008A2AD9" w:rsidRDefault="00147B85" w:rsidP="00DC514D">
      <w:pPr>
        <w:ind w:left="0"/>
      </w:pPr>
      <w:r w:rsidRPr="008A2AD9">
        <w:br w:type="page"/>
      </w:r>
    </w:p>
    <w:p w14:paraId="06116B62" w14:textId="77777777" w:rsidR="00F43BA5" w:rsidRPr="008A2AD9" w:rsidRDefault="00363901" w:rsidP="001538B7">
      <w:pPr>
        <w:pStyle w:val="72QDHEADING1ANEXO"/>
      </w:pPr>
      <w:r w:rsidRPr="008A2AD9">
        <w:lastRenderedPageBreak/>
        <w:t>HEADING 1 ANEXOS</w:t>
      </w:r>
    </w:p>
    <w:p w14:paraId="655149F1" w14:textId="77777777" w:rsidR="00363901" w:rsidRPr="008A2AD9" w:rsidRDefault="00363901" w:rsidP="001538B7">
      <w:pPr>
        <w:pStyle w:val="73QDHEADING2ANEXOS"/>
      </w:pPr>
      <w:r w:rsidRPr="008A2AD9">
        <w:t>HEADING 1 ANEXOS</w:t>
      </w:r>
    </w:p>
    <w:p w14:paraId="7A8E9D5B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4C37A119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0D2C0B6F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6DBF6282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6233167A" w14:textId="77777777" w:rsidR="00363901" w:rsidRPr="008A2AD9" w:rsidRDefault="00363901" w:rsidP="001538B7">
      <w:pPr>
        <w:pStyle w:val="75QDHEADING4ANEXOS"/>
      </w:pPr>
      <w:r w:rsidRPr="008A2AD9">
        <w:t>HEADING 4 ANEXOS</w:t>
      </w:r>
    </w:p>
    <w:p w14:paraId="5CF22CE5" w14:textId="77777777" w:rsidR="00363901" w:rsidRPr="008A2AD9" w:rsidRDefault="00363901" w:rsidP="001538B7">
      <w:pPr>
        <w:pStyle w:val="75QDHEADING4ANEXOS"/>
      </w:pPr>
      <w:r w:rsidRPr="008A2AD9">
        <w:t>HEADING 4 ANEXOS</w:t>
      </w:r>
    </w:p>
    <w:p w14:paraId="51B14095" w14:textId="77777777" w:rsidR="00B673FA" w:rsidRPr="008A2AD9" w:rsidRDefault="00B673FA">
      <w:r w:rsidRPr="008A2AD9">
        <w:br w:type="page"/>
      </w:r>
    </w:p>
    <w:p w14:paraId="1807637B" w14:textId="77777777" w:rsidR="00B673FA" w:rsidRPr="008A2AD9" w:rsidRDefault="00B673FA" w:rsidP="00B673FA"/>
    <w:p w14:paraId="6E8026DE" w14:textId="5DCBD606" w:rsidR="00363901" w:rsidRPr="008A2AD9" w:rsidRDefault="00241201" w:rsidP="00241201">
      <w:pPr>
        <w:pStyle w:val="71QDTITULOANEXOS"/>
      </w:pPr>
      <w:bookmarkStart w:id="45" w:name="_Toc517687589"/>
      <w:r w:rsidRPr="008A2AD9">
        <w:t xml:space="preserve">ANEXO </w:t>
      </w:r>
      <w:fldSimple w:instr=" SEQ ANEXO \* ROMAN ">
        <w:r w:rsidR="00B0178D">
          <w:rPr>
            <w:noProof/>
          </w:rPr>
          <w:t>II</w:t>
        </w:r>
      </w:fldSimple>
      <w:r w:rsidRPr="008A2AD9">
        <w:t xml:space="preserve"> – TÍTULO DO ANEXO</w:t>
      </w:r>
      <w:bookmarkEnd w:id="45"/>
    </w:p>
    <w:p w14:paraId="456013E6" w14:textId="77777777" w:rsidR="00363901" w:rsidRPr="008A2AD9" w:rsidRDefault="00363901" w:rsidP="00363901">
      <w:pPr>
        <w:pStyle w:val="NormalWeb"/>
      </w:pPr>
      <w:r w:rsidRPr="008A2AD9">
        <w:br w:type="page"/>
      </w:r>
    </w:p>
    <w:p w14:paraId="11E84522" w14:textId="77777777" w:rsidR="00363901" w:rsidRPr="008A2AD9" w:rsidRDefault="00363901" w:rsidP="001538B7">
      <w:pPr>
        <w:pStyle w:val="72QDHEADING1ANEXO"/>
        <w:numPr>
          <w:ilvl w:val="0"/>
          <w:numId w:val="19"/>
        </w:numPr>
      </w:pPr>
      <w:r w:rsidRPr="008A2AD9">
        <w:lastRenderedPageBreak/>
        <w:t>HEADING 1 ANEXOS</w:t>
      </w:r>
    </w:p>
    <w:p w14:paraId="16B0F661" w14:textId="77777777" w:rsidR="00363901" w:rsidRPr="008A2AD9" w:rsidRDefault="00363901" w:rsidP="001538B7">
      <w:pPr>
        <w:pStyle w:val="72QDHEADING1ANEXO"/>
      </w:pPr>
      <w:r w:rsidRPr="008A2AD9">
        <w:t>HEADING 1 ANEXOS</w:t>
      </w:r>
    </w:p>
    <w:p w14:paraId="1DE8B697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03B1800C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4B8A00E2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0850C49B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1D93345E" w14:textId="77777777" w:rsidR="00363901" w:rsidRPr="008A2AD9" w:rsidRDefault="00363901" w:rsidP="001538B7">
      <w:pPr>
        <w:pStyle w:val="75QDHEADING4ANEXOS"/>
      </w:pPr>
      <w:r w:rsidRPr="008A2AD9">
        <w:t>HEADING 4 ANEXOS</w:t>
      </w:r>
    </w:p>
    <w:p w14:paraId="334CCD9F" w14:textId="77777777" w:rsidR="00241201" w:rsidRPr="008A2AD9" w:rsidRDefault="00363901" w:rsidP="001538B7">
      <w:pPr>
        <w:pStyle w:val="75QDHEADING4ANEXOS"/>
      </w:pPr>
      <w:r w:rsidRPr="008A2AD9">
        <w:t>HEADING 4 ANEXOS</w:t>
      </w:r>
    </w:p>
    <w:p w14:paraId="24790D94" w14:textId="77777777" w:rsidR="00363901" w:rsidRPr="008A2AD9" w:rsidRDefault="00363901" w:rsidP="00F43305"/>
    <w:sectPr w:rsidR="00363901" w:rsidRPr="008A2AD9" w:rsidSect="0018012D">
      <w:headerReference w:type="first" r:id="rId18"/>
      <w:footerReference w:type="first" r:id="rId19"/>
      <w:pgSz w:w="11907" w:h="16839" w:code="9"/>
      <w:pgMar w:top="2665" w:right="851" w:bottom="1134" w:left="2552" w:header="567" w:footer="3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B100E" w14:textId="77777777" w:rsidR="00BC59F2" w:rsidRDefault="00BC59F2" w:rsidP="00B36243">
      <w:r>
        <w:separator/>
      </w:r>
    </w:p>
  </w:endnote>
  <w:endnote w:type="continuationSeparator" w:id="0">
    <w:p w14:paraId="46EA9D04" w14:textId="77777777" w:rsidR="00BC59F2" w:rsidRDefault="00BC59F2" w:rsidP="00B36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6002" w14:textId="77777777" w:rsidR="008E3CE2" w:rsidRDefault="008E3CE2" w:rsidP="00A16AE7">
    <w:r>
      <w:fldChar w:fldCharType="begin"/>
    </w:r>
    <w:r>
      <w:instrText xml:space="preserve">PAGE  </w:instrText>
    </w:r>
    <w:r>
      <w:fldChar w:fldCharType="separate"/>
    </w:r>
    <w:r w:rsidRPr="00284A75">
      <w:t>4</w:t>
    </w:r>
    <w:r>
      <w:fldChar w:fldCharType="end"/>
    </w:r>
  </w:p>
  <w:p w14:paraId="236C1BEC" w14:textId="77777777" w:rsidR="006863B0" w:rsidRDefault="006863B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1A48F" w14:textId="77777777" w:rsidR="006863B0" w:rsidRPr="00086A10" w:rsidRDefault="008E3CE2" w:rsidP="00086A10">
    <w:pPr>
      <w:pStyle w:val="Rodap"/>
    </w:pPr>
    <w:r w:rsidRPr="00086A10">
      <w:fldChar w:fldCharType="begin"/>
    </w:r>
    <w:r w:rsidRPr="00086A10">
      <w:instrText xml:space="preserve">PAGE  </w:instrText>
    </w:r>
    <w:r w:rsidRPr="00086A10">
      <w:fldChar w:fldCharType="separate"/>
    </w:r>
    <w:r w:rsidR="00CE2C36">
      <w:rPr>
        <w:noProof/>
      </w:rPr>
      <w:t>11</w:t>
    </w:r>
    <w:r w:rsidRPr="00086A1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7B633" w14:textId="77777777" w:rsidR="008E3CE2" w:rsidRPr="0018012D" w:rsidRDefault="008E3CE2" w:rsidP="0018012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01CE" w14:textId="77777777" w:rsidR="008E3CE2" w:rsidRPr="00284A75" w:rsidRDefault="008E3CE2" w:rsidP="0018012D">
    <w:r w:rsidRPr="00284A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D0EE1" w14:textId="77777777" w:rsidR="00BC59F2" w:rsidRDefault="00BC59F2" w:rsidP="00B36243">
      <w:r>
        <w:separator/>
      </w:r>
    </w:p>
  </w:footnote>
  <w:footnote w:type="continuationSeparator" w:id="0">
    <w:p w14:paraId="04482F4E" w14:textId="77777777" w:rsidR="00BC59F2" w:rsidRDefault="00BC59F2" w:rsidP="00B36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73BD6" w14:textId="571FC003" w:rsidR="008E3CE2" w:rsidRPr="00CF2F14" w:rsidRDefault="008E3CE2" w:rsidP="00AC307E">
    <w:pPr>
      <w:pStyle w:val="51QD-------------------------------------"/>
    </w:pPr>
    <w:r w:rsidRPr="00284A75">
      <w:rPr>
        <w:noProof/>
        <w:lang w:val="en-US" w:eastAsia="en-US"/>
      </w:rPr>
      <w:drawing>
        <wp:anchor distT="0" distB="0" distL="114300" distR="114300" simplePos="0" relativeHeight="251646976" behindDoc="1" locked="0" layoutInCell="1" allowOverlap="1" wp14:anchorId="104A8B4C" wp14:editId="16CE914B">
          <wp:simplePos x="0" y="0"/>
          <wp:positionH relativeFrom="column">
            <wp:posOffset>-1458595</wp:posOffset>
          </wp:positionH>
          <wp:positionV relativeFrom="paragraph">
            <wp:posOffset>-349885</wp:posOffset>
          </wp:positionV>
          <wp:extent cx="1104265" cy="1108075"/>
          <wp:effectExtent l="0" t="0" r="635" b="0"/>
          <wp:wrapSquare wrapText="bothSides"/>
          <wp:docPr id="328984471" name="Imagem 5" descr="Descrição: 3D branco 2000x2000m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 descr="Descrição: 3D branco 2000x2000mm"/>
                  <pic:cNvPicPr>
                    <a:picLocks noChangeAspect="1" noChangeArrowheads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265" cy="1108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fldSimple w:instr=" FILENAME   \* MERGEFORMAT ">
      <w:r w:rsidR="00B0178D">
        <w:rPr>
          <w:noProof/>
        </w:rPr>
        <w:t>T2024-1419 - Template</w:t>
      </w:r>
    </w:fldSimple>
  </w:p>
  <w:p w14:paraId="50DF7ACD" w14:textId="77777777" w:rsidR="008E3CE2" w:rsidRPr="00CF2F14" w:rsidRDefault="008E3CE2" w:rsidP="00AC307E">
    <w:pPr>
      <w:pStyle w:val="51QD-------------------------------------"/>
    </w:pPr>
    <w:r w:rsidRPr="00CF2F14">
      <w:t xml:space="preserve">                                                           </w:t>
    </w:r>
  </w:p>
  <w:p w14:paraId="2876E044" w14:textId="77777777" w:rsidR="008E3CE2" w:rsidRPr="00CF2F14" w:rsidRDefault="008E3CE2" w:rsidP="00AC307E">
    <w:pPr>
      <w:pStyle w:val="51QD-------------------------------------"/>
    </w:pPr>
  </w:p>
  <w:p w14:paraId="738669B7" w14:textId="77777777" w:rsidR="008E3CE2" w:rsidRPr="00CF2F14" w:rsidRDefault="008E3CE2" w:rsidP="00AC307E">
    <w:pPr>
      <w:pStyle w:val="51QD-------------------------------------"/>
    </w:pPr>
    <w:proofErr w:type="spellStart"/>
    <w:r w:rsidRPr="00CF2F14">
      <w:t>Projecto</w:t>
    </w:r>
    <w:proofErr w:type="spellEnd"/>
    <w:r w:rsidRPr="00CF2F14">
      <w:t xml:space="preserve"> de Licenciamento</w:t>
    </w:r>
  </w:p>
  <w:p w14:paraId="06928998" w14:textId="77777777" w:rsidR="008E3CE2" w:rsidRPr="00357C75" w:rsidRDefault="008E3CE2" w:rsidP="00AC307E">
    <w:pPr>
      <w:pStyle w:val="51QD-------------------------------------"/>
    </w:pPr>
    <w:r w:rsidRPr="00CF2F14">
      <w:t>Memória Descritiva e Justificativa</w:t>
    </w:r>
  </w:p>
  <w:p w14:paraId="3EB5464A" w14:textId="77777777" w:rsidR="008E3CE2" w:rsidRPr="00477545" w:rsidRDefault="008E3CE2" w:rsidP="0047754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C63E" w14:textId="29950CEA" w:rsidR="008E3CE2" w:rsidRPr="00014EFA" w:rsidRDefault="00325D5A" w:rsidP="001E558F">
    <w:pPr>
      <w:pStyle w:val="Cabealho"/>
    </w:pPr>
    <w:r>
      <w:rPr>
        <w:noProof/>
      </w:rPr>
      <w:drawing>
        <wp:anchor distT="0" distB="0" distL="114300" distR="114300" simplePos="0" relativeHeight="251694080" behindDoc="0" locked="0" layoutInCell="1" allowOverlap="1" wp14:anchorId="53086610" wp14:editId="561D2581">
          <wp:simplePos x="0" y="0"/>
          <wp:positionH relativeFrom="column">
            <wp:posOffset>-4570454</wp:posOffset>
          </wp:positionH>
          <wp:positionV relativeFrom="paragraph">
            <wp:posOffset>45472</wp:posOffset>
          </wp:positionV>
          <wp:extent cx="878153" cy="902329"/>
          <wp:effectExtent l="0" t="0" r="0" b="0"/>
          <wp:wrapNone/>
          <wp:docPr id="1" name="Picture 1" descr="A logo with a circle in the midd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ircle in the middle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153" cy="9023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6DFE" w14:textId="339E2188" w:rsidR="00BC5628" w:rsidRPr="00BC5628" w:rsidRDefault="00BC5628" w:rsidP="00BC5628">
    <w:pPr>
      <w:pStyle w:val="Cabealho"/>
      <w:rPr>
        <w:noProof/>
        <w:lang w:val="en-US"/>
      </w:rPr>
    </w:pPr>
  </w:p>
  <w:p w14:paraId="2D5935B8" w14:textId="6C0C610B" w:rsidR="00325D5A" w:rsidRPr="00325D5A" w:rsidRDefault="00325D5A" w:rsidP="00325D5A">
    <w:pPr>
      <w:pStyle w:val="Cabealho"/>
      <w:rPr>
        <w:noProof/>
        <w:lang w:val="en-US"/>
      </w:rPr>
    </w:pPr>
  </w:p>
  <w:p w14:paraId="32138DA5" w14:textId="1F952D41" w:rsidR="00BC5628" w:rsidRPr="00BC5628" w:rsidRDefault="00BC5628" w:rsidP="00BC5628">
    <w:pPr>
      <w:pStyle w:val="Cabealho"/>
      <w:rPr>
        <w:noProof/>
        <w:lang w:val="en-US"/>
      </w:rPr>
    </w:pPr>
  </w:p>
  <w:p w14:paraId="29C6F963" w14:textId="1B54D7C2" w:rsidR="00481BFC" w:rsidRPr="002F6113" w:rsidRDefault="00B0178D" w:rsidP="001E558F">
    <w:pPr>
      <w:pStyle w:val="Cabealho"/>
    </w:pPr>
    <w:fldSimple w:instr=" FILENAME \* MERGEFORMAT ">
      <w:r>
        <w:rPr>
          <w:noProof/>
        </w:rPr>
        <w:t xml:space="preserve"> </w:t>
      </w:r>
    </w:fldSimple>
  </w:p>
  <w:sdt>
    <w:sdtPr>
      <w:alias w:val="Especialidade"/>
      <w:tag w:val=""/>
      <w:id w:val="-1255658061"/>
      <w:lock w:val="sdtLocked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515A11FF" w14:textId="77777777" w:rsidR="00481BFC" w:rsidRPr="002F6113" w:rsidRDefault="007816BB" w:rsidP="001E558F">
        <w:pPr>
          <w:pStyle w:val="Cabealho"/>
        </w:pPr>
        <w:r w:rsidRPr="001E558F">
          <w:t>Especialidade / Outro</w:t>
        </w:r>
      </w:p>
    </w:sdtContent>
  </w:sdt>
  <w:p w14:paraId="077144F9" w14:textId="2194FBE1" w:rsidR="004B2461" w:rsidRPr="00481BFC" w:rsidRDefault="00000000" w:rsidP="001E558F">
    <w:pPr>
      <w:pStyle w:val="Cabealho"/>
    </w:pPr>
    <w:sdt>
      <w:sdtPr>
        <w:alias w:val="Designação do Documento"/>
        <w:tag w:val=""/>
        <w:id w:val="2104915373"/>
        <w:lock w:val="sdtLocked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F5025">
          <w:t xml:space="preserve"> Template</w:t>
        </w:r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840BB" w14:textId="77777777" w:rsidR="008E3CE2" w:rsidRPr="009B773E" w:rsidRDefault="008E3CE2" w:rsidP="0018012D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2389B" w14:textId="77777777" w:rsidR="008E3CE2" w:rsidRPr="0018012D" w:rsidRDefault="008E3CE2" w:rsidP="001801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BB2"/>
    <w:multiLevelType w:val="multilevel"/>
    <w:tmpl w:val="C6A0962E"/>
    <w:name w:val="Anexos"/>
    <w:styleLink w:val="Anexos"/>
    <w:lvl w:ilvl="0">
      <w:start w:val="1"/>
      <w:numFmt w:val="decimal"/>
      <w:pStyle w:val="72QDHEADING1ANEXO"/>
      <w:suff w:val="space"/>
      <w:lvlText w:val="%1"/>
      <w:lvlJc w:val="left"/>
      <w:pPr>
        <w:ind w:left="1021" w:hanging="1021"/>
      </w:pPr>
      <w:rPr>
        <w:rFonts w:ascii="Calibri" w:hAnsi="Calibri" w:hint="default"/>
        <w:b/>
        <w:sz w:val="22"/>
      </w:rPr>
    </w:lvl>
    <w:lvl w:ilvl="1">
      <w:start w:val="1"/>
      <w:numFmt w:val="decimal"/>
      <w:pStyle w:val="73QDHEADING2ANEXOS"/>
      <w:suff w:val="space"/>
      <w:lvlText w:val="%1.%2"/>
      <w:lvlJc w:val="left"/>
      <w:pPr>
        <w:ind w:left="1021" w:hanging="1021"/>
      </w:pPr>
      <w:rPr>
        <w:rFonts w:ascii="Calibri" w:hAnsi="Calibri" w:hint="default"/>
        <w:b/>
        <w:i w:val="0"/>
        <w:sz w:val="22"/>
      </w:rPr>
    </w:lvl>
    <w:lvl w:ilvl="2">
      <w:start w:val="1"/>
      <w:numFmt w:val="decimal"/>
      <w:pStyle w:val="74QDHEADING3ANEXOS"/>
      <w:suff w:val="space"/>
      <w:lvlText w:val="%1.%2.%3"/>
      <w:lvlJc w:val="left"/>
      <w:pPr>
        <w:ind w:left="1021" w:hanging="1021"/>
      </w:pPr>
      <w:rPr>
        <w:rFonts w:ascii="Calibri" w:hAnsi="Calibri" w:hint="default"/>
        <w:b w:val="0"/>
        <w:i w:val="0"/>
        <w:sz w:val="22"/>
      </w:rPr>
    </w:lvl>
    <w:lvl w:ilvl="3">
      <w:start w:val="1"/>
      <w:numFmt w:val="decimal"/>
      <w:pStyle w:val="75QDHEADING4ANEXOS"/>
      <w:suff w:val="space"/>
      <w:lvlText w:val="%1.%2.%3.%4"/>
      <w:lvlJc w:val="left"/>
      <w:pPr>
        <w:ind w:left="1021" w:hanging="1021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</w:abstractNum>
  <w:abstractNum w:abstractNumId="1" w15:restartNumberingAfterBreak="0">
    <w:nsid w:val="12213C42"/>
    <w:multiLevelType w:val="hybridMultilevel"/>
    <w:tmpl w:val="010C930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85A08DC"/>
    <w:multiLevelType w:val="multilevel"/>
    <w:tmpl w:val="C6A0962E"/>
    <w:name w:val="Anexos7"/>
    <w:numStyleLink w:val="Anexos"/>
  </w:abstractNum>
  <w:abstractNum w:abstractNumId="3" w15:restartNumberingAfterBreak="0">
    <w:nsid w:val="4FE25866"/>
    <w:multiLevelType w:val="multilevel"/>
    <w:tmpl w:val="C6A0962E"/>
    <w:numStyleLink w:val="Anexos"/>
  </w:abstractNum>
  <w:abstractNum w:abstractNumId="4" w15:restartNumberingAfterBreak="0">
    <w:nsid w:val="54FC0422"/>
    <w:multiLevelType w:val="hybridMultilevel"/>
    <w:tmpl w:val="871CD71C"/>
    <w:lvl w:ilvl="0" w:tplc="08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9D92DC7"/>
    <w:multiLevelType w:val="multilevel"/>
    <w:tmpl w:val="04090025"/>
    <w:name w:val="Anexos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A5B1B31"/>
    <w:multiLevelType w:val="multilevel"/>
    <w:tmpl w:val="10C83E20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AC62C04"/>
    <w:multiLevelType w:val="multilevel"/>
    <w:tmpl w:val="C6A0962E"/>
    <w:name w:val="Anexos2"/>
    <w:numStyleLink w:val="Anexos"/>
  </w:abstractNum>
  <w:abstractNum w:abstractNumId="8" w15:restartNumberingAfterBreak="0">
    <w:nsid w:val="5B562D2D"/>
    <w:multiLevelType w:val="multilevel"/>
    <w:tmpl w:val="C6A0962E"/>
    <w:name w:val="Anexos5"/>
    <w:numStyleLink w:val="Anexos"/>
  </w:abstractNum>
  <w:abstractNum w:abstractNumId="9" w15:restartNumberingAfterBreak="0">
    <w:nsid w:val="5E122285"/>
    <w:multiLevelType w:val="hybridMultilevel"/>
    <w:tmpl w:val="23ACE02E"/>
    <w:lvl w:ilvl="0" w:tplc="B01E10EA">
      <w:start w:val="1"/>
      <w:numFmt w:val="decimal"/>
      <w:pStyle w:val="63QDNUMERADOS"/>
      <w:lvlText w:val="%1)"/>
      <w:lvlJc w:val="left"/>
      <w:pPr>
        <w:ind w:left="1381" w:hanging="360"/>
      </w:pPr>
    </w:lvl>
    <w:lvl w:ilvl="1" w:tplc="08160017">
      <w:start w:val="1"/>
      <w:numFmt w:val="lowerLetter"/>
      <w:lvlText w:val="%2)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684D28D2"/>
    <w:multiLevelType w:val="multilevel"/>
    <w:tmpl w:val="9AEE0B9E"/>
    <w:lvl w:ilvl="0">
      <w:start w:val="1"/>
      <w:numFmt w:val="bullet"/>
      <w:pStyle w:val="64QDBULLETS"/>
      <w:lvlText w:val=""/>
      <w:lvlJc w:val="left"/>
      <w:pPr>
        <w:ind w:left="1418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5" w:hanging="39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931"/>
        </w:tabs>
        <w:ind w:left="2552" w:hanging="397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3119" w:hanging="39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69F22924"/>
    <w:multiLevelType w:val="hybridMultilevel"/>
    <w:tmpl w:val="3D4A8EEA"/>
    <w:lvl w:ilvl="0" w:tplc="E7B00C9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B9222EC">
      <w:start w:val="1"/>
      <w:numFmt w:val="lowerLetter"/>
      <w:lvlText w:val="%2)"/>
      <w:lvlJc w:val="left"/>
      <w:pPr>
        <w:ind w:left="2509" w:hanging="360"/>
      </w:pPr>
      <w:rPr>
        <w:rFonts w:hint="default"/>
      </w:rPr>
    </w:lvl>
    <w:lvl w:ilvl="2" w:tplc="0816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6B3F12F4"/>
    <w:multiLevelType w:val="multilevel"/>
    <w:tmpl w:val="C6A0962E"/>
    <w:name w:val="Anexos6"/>
    <w:numStyleLink w:val="Anexos"/>
  </w:abstractNum>
  <w:abstractNum w:abstractNumId="13" w15:restartNumberingAfterBreak="0">
    <w:nsid w:val="6C0956B1"/>
    <w:multiLevelType w:val="multilevel"/>
    <w:tmpl w:val="096A67FE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CC33FCA"/>
    <w:multiLevelType w:val="multilevel"/>
    <w:tmpl w:val="C6A0962E"/>
    <w:name w:val="Anexos3"/>
    <w:numStyleLink w:val="Anexos"/>
  </w:abstractNum>
  <w:abstractNum w:abstractNumId="15" w15:restartNumberingAfterBreak="0">
    <w:nsid w:val="6EE942C6"/>
    <w:multiLevelType w:val="hybridMultilevel"/>
    <w:tmpl w:val="4498ED60"/>
    <w:lvl w:ilvl="0" w:tplc="3AB49C7A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74105F48"/>
    <w:multiLevelType w:val="multilevel"/>
    <w:tmpl w:val="4A76FCF6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4">
      <w:start w:val="1"/>
      <w:numFmt w:val="lowerLetter"/>
      <w:lvlText w:val="%5)"/>
      <w:lvlJc w:val="left"/>
      <w:pPr>
        <w:tabs>
          <w:tab w:val="num" w:pos="709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86A3C3D"/>
    <w:multiLevelType w:val="multilevel"/>
    <w:tmpl w:val="A4C47EE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B64112F"/>
    <w:multiLevelType w:val="multilevel"/>
    <w:tmpl w:val="C6A0962E"/>
    <w:name w:val="Anexos4"/>
    <w:numStyleLink w:val="Anexos"/>
  </w:abstractNum>
  <w:num w:numId="1" w16cid:durableId="574172092">
    <w:abstractNumId w:val="16"/>
  </w:num>
  <w:num w:numId="2" w16cid:durableId="2024210831">
    <w:abstractNumId w:val="1"/>
  </w:num>
  <w:num w:numId="3" w16cid:durableId="1891110636">
    <w:abstractNumId w:val="4"/>
  </w:num>
  <w:num w:numId="4" w16cid:durableId="932779375">
    <w:abstractNumId w:val="15"/>
  </w:num>
  <w:num w:numId="5" w16cid:durableId="1313094440">
    <w:abstractNumId w:val="11"/>
  </w:num>
  <w:num w:numId="6" w16cid:durableId="110900343">
    <w:abstractNumId w:val="6"/>
  </w:num>
  <w:num w:numId="7" w16cid:durableId="1714647057">
    <w:abstractNumId w:val="9"/>
    <w:lvlOverride w:ilvl="0">
      <w:startOverride w:val="1"/>
    </w:lvlOverride>
  </w:num>
  <w:num w:numId="8" w16cid:durableId="357312579">
    <w:abstractNumId w:val="10"/>
  </w:num>
  <w:num w:numId="9" w16cid:durableId="431555380">
    <w:abstractNumId w:val="0"/>
  </w:num>
  <w:num w:numId="10" w16cid:durableId="798258986">
    <w:abstractNumId w:val="7"/>
  </w:num>
  <w:num w:numId="11" w16cid:durableId="1723018474">
    <w:abstractNumId w:val="13"/>
  </w:num>
  <w:num w:numId="12" w16cid:durableId="1214658018">
    <w:abstractNumId w:val="9"/>
  </w:num>
  <w:num w:numId="13" w16cid:durableId="679159525">
    <w:abstractNumId w:val="3"/>
  </w:num>
  <w:num w:numId="14" w16cid:durableId="1332177349">
    <w:abstractNumId w:val="14"/>
  </w:num>
  <w:num w:numId="15" w16cid:durableId="1242135694">
    <w:abstractNumId w:val="18"/>
  </w:num>
  <w:num w:numId="16" w16cid:durableId="1765613345">
    <w:abstractNumId w:val="8"/>
  </w:num>
  <w:num w:numId="17" w16cid:durableId="1194730526">
    <w:abstractNumId w:val="12"/>
  </w:num>
  <w:num w:numId="18" w16cid:durableId="187715698">
    <w:abstractNumId w:val="2"/>
  </w:num>
  <w:num w:numId="19" w16cid:durableId="17468761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85098917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87"/>
    <w:rsid w:val="00002E04"/>
    <w:rsid w:val="000064FC"/>
    <w:rsid w:val="00011C83"/>
    <w:rsid w:val="000125C7"/>
    <w:rsid w:val="00014EFA"/>
    <w:rsid w:val="000206FC"/>
    <w:rsid w:val="0002190E"/>
    <w:rsid w:val="00027480"/>
    <w:rsid w:val="00027489"/>
    <w:rsid w:val="0003102B"/>
    <w:rsid w:val="00046E08"/>
    <w:rsid w:val="0005122F"/>
    <w:rsid w:val="00051BB2"/>
    <w:rsid w:val="00052438"/>
    <w:rsid w:val="00052F0C"/>
    <w:rsid w:val="0005315E"/>
    <w:rsid w:val="000602B8"/>
    <w:rsid w:val="0006066C"/>
    <w:rsid w:val="00067CBC"/>
    <w:rsid w:val="00070CD5"/>
    <w:rsid w:val="00070D8B"/>
    <w:rsid w:val="00074213"/>
    <w:rsid w:val="00074A33"/>
    <w:rsid w:val="000817B3"/>
    <w:rsid w:val="00081B14"/>
    <w:rsid w:val="00083E09"/>
    <w:rsid w:val="00086A10"/>
    <w:rsid w:val="00087B43"/>
    <w:rsid w:val="00087EA3"/>
    <w:rsid w:val="00090BBB"/>
    <w:rsid w:val="00090E81"/>
    <w:rsid w:val="0009155B"/>
    <w:rsid w:val="000920A6"/>
    <w:rsid w:val="0009414F"/>
    <w:rsid w:val="000942C1"/>
    <w:rsid w:val="000943DE"/>
    <w:rsid w:val="000958DE"/>
    <w:rsid w:val="00095EFC"/>
    <w:rsid w:val="000A31A2"/>
    <w:rsid w:val="000A31BC"/>
    <w:rsid w:val="000A3A10"/>
    <w:rsid w:val="000A6CE9"/>
    <w:rsid w:val="000A7126"/>
    <w:rsid w:val="000A7139"/>
    <w:rsid w:val="000A731F"/>
    <w:rsid w:val="000B5F39"/>
    <w:rsid w:val="000B6166"/>
    <w:rsid w:val="000C1566"/>
    <w:rsid w:val="000C576B"/>
    <w:rsid w:val="000C7AB3"/>
    <w:rsid w:val="000D5029"/>
    <w:rsid w:val="000D6335"/>
    <w:rsid w:val="000D7FBC"/>
    <w:rsid w:val="000E433F"/>
    <w:rsid w:val="000E60D4"/>
    <w:rsid w:val="000E6137"/>
    <w:rsid w:val="000F0A2C"/>
    <w:rsid w:val="000F685C"/>
    <w:rsid w:val="001025F3"/>
    <w:rsid w:val="00112D8D"/>
    <w:rsid w:val="0011654A"/>
    <w:rsid w:val="001223A4"/>
    <w:rsid w:val="00123D76"/>
    <w:rsid w:val="0012532F"/>
    <w:rsid w:val="001259B5"/>
    <w:rsid w:val="0013083C"/>
    <w:rsid w:val="0013095B"/>
    <w:rsid w:val="001316A1"/>
    <w:rsid w:val="00132CD2"/>
    <w:rsid w:val="001350ED"/>
    <w:rsid w:val="00135379"/>
    <w:rsid w:val="00141A26"/>
    <w:rsid w:val="00144DCE"/>
    <w:rsid w:val="001468D6"/>
    <w:rsid w:val="00147B85"/>
    <w:rsid w:val="001509CB"/>
    <w:rsid w:val="00152629"/>
    <w:rsid w:val="001538B7"/>
    <w:rsid w:val="00154995"/>
    <w:rsid w:val="00155AA8"/>
    <w:rsid w:val="00160BFB"/>
    <w:rsid w:val="001610C4"/>
    <w:rsid w:val="00161332"/>
    <w:rsid w:val="001623FF"/>
    <w:rsid w:val="00163421"/>
    <w:rsid w:val="00170DA5"/>
    <w:rsid w:val="00171AA0"/>
    <w:rsid w:val="00171E4C"/>
    <w:rsid w:val="00175BE2"/>
    <w:rsid w:val="0018012D"/>
    <w:rsid w:val="00180686"/>
    <w:rsid w:val="00185434"/>
    <w:rsid w:val="00186E8E"/>
    <w:rsid w:val="001943DD"/>
    <w:rsid w:val="00195AFE"/>
    <w:rsid w:val="001A002A"/>
    <w:rsid w:val="001A0618"/>
    <w:rsid w:val="001A177C"/>
    <w:rsid w:val="001A2E28"/>
    <w:rsid w:val="001A4BE2"/>
    <w:rsid w:val="001A5B12"/>
    <w:rsid w:val="001A6CD2"/>
    <w:rsid w:val="001B0FB4"/>
    <w:rsid w:val="001B1DCE"/>
    <w:rsid w:val="001B66B2"/>
    <w:rsid w:val="001C1D93"/>
    <w:rsid w:val="001C1E95"/>
    <w:rsid w:val="001C2689"/>
    <w:rsid w:val="001C2718"/>
    <w:rsid w:val="001C271D"/>
    <w:rsid w:val="001C67E3"/>
    <w:rsid w:val="001D1476"/>
    <w:rsid w:val="001D22AB"/>
    <w:rsid w:val="001D763D"/>
    <w:rsid w:val="001E09D9"/>
    <w:rsid w:val="001E19C6"/>
    <w:rsid w:val="001E3EC4"/>
    <w:rsid w:val="001E558F"/>
    <w:rsid w:val="001F162D"/>
    <w:rsid w:val="00200091"/>
    <w:rsid w:val="00201E61"/>
    <w:rsid w:val="00210454"/>
    <w:rsid w:val="00210711"/>
    <w:rsid w:val="00212929"/>
    <w:rsid w:val="00213CE4"/>
    <w:rsid w:val="00214038"/>
    <w:rsid w:val="00216CA5"/>
    <w:rsid w:val="0021756E"/>
    <w:rsid w:val="00217C6C"/>
    <w:rsid w:val="002222DB"/>
    <w:rsid w:val="00224FEB"/>
    <w:rsid w:val="0022713C"/>
    <w:rsid w:val="00233118"/>
    <w:rsid w:val="00240E8C"/>
    <w:rsid w:val="00241201"/>
    <w:rsid w:val="00241213"/>
    <w:rsid w:val="00246432"/>
    <w:rsid w:val="00252225"/>
    <w:rsid w:val="00252985"/>
    <w:rsid w:val="002534C7"/>
    <w:rsid w:val="00264160"/>
    <w:rsid w:val="00265F62"/>
    <w:rsid w:val="00266307"/>
    <w:rsid w:val="002733AB"/>
    <w:rsid w:val="00273F05"/>
    <w:rsid w:val="00276842"/>
    <w:rsid w:val="00277560"/>
    <w:rsid w:val="00281EF8"/>
    <w:rsid w:val="0028392A"/>
    <w:rsid w:val="002842BB"/>
    <w:rsid w:val="00284A75"/>
    <w:rsid w:val="00286236"/>
    <w:rsid w:val="00287349"/>
    <w:rsid w:val="00287A7B"/>
    <w:rsid w:val="00287D9D"/>
    <w:rsid w:val="0029052A"/>
    <w:rsid w:val="00291995"/>
    <w:rsid w:val="00292F6C"/>
    <w:rsid w:val="0029660E"/>
    <w:rsid w:val="002A149B"/>
    <w:rsid w:val="002A34C1"/>
    <w:rsid w:val="002A44BB"/>
    <w:rsid w:val="002A501C"/>
    <w:rsid w:val="002B10CA"/>
    <w:rsid w:val="002B1195"/>
    <w:rsid w:val="002B34BA"/>
    <w:rsid w:val="002B3520"/>
    <w:rsid w:val="002B459E"/>
    <w:rsid w:val="002B4DFC"/>
    <w:rsid w:val="002B6C48"/>
    <w:rsid w:val="002B6DEA"/>
    <w:rsid w:val="002B79E1"/>
    <w:rsid w:val="002C19BE"/>
    <w:rsid w:val="002C1CFB"/>
    <w:rsid w:val="002C2190"/>
    <w:rsid w:val="002C25C7"/>
    <w:rsid w:val="002C2C2F"/>
    <w:rsid w:val="002C64A0"/>
    <w:rsid w:val="002D361D"/>
    <w:rsid w:val="002D7136"/>
    <w:rsid w:val="002D77EB"/>
    <w:rsid w:val="002E0D06"/>
    <w:rsid w:val="002E148E"/>
    <w:rsid w:val="002E2E61"/>
    <w:rsid w:val="002E3061"/>
    <w:rsid w:val="002E38EF"/>
    <w:rsid w:val="002E46D9"/>
    <w:rsid w:val="002E4C38"/>
    <w:rsid w:val="002F1C54"/>
    <w:rsid w:val="002F5E67"/>
    <w:rsid w:val="002F6113"/>
    <w:rsid w:val="002F71FD"/>
    <w:rsid w:val="00300E83"/>
    <w:rsid w:val="00300FC9"/>
    <w:rsid w:val="00310978"/>
    <w:rsid w:val="00316999"/>
    <w:rsid w:val="00316B1C"/>
    <w:rsid w:val="00316B95"/>
    <w:rsid w:val="00317834"/>
    <w:rsid w:val="0032139D"/>
    <w:rsid w:val="0032147E"/>
    <w:rsid w:val="00325514"/>
    <w:rsid w:val="00325D5A"/>
    <w:rsid w:val="0032658F"/>
    <w:rsid w:val="00326B21"/>
    <w:rsid w:val="00336358"/>
    <w:rsid w:val="00346235"/>
    <w:rsid w:val="0034753F"/>
    <w:rsid w:val="003531EB"/>
    <w:rsid w:val="00354C54"/>
    <w:rsid w:val="003576A8"/>
    <w:rsid w:val="00357C75"/>
    <w:rsid w:val="00357DA5"/>
    <w:rsid w:val="00362D6F"/>
    <w:rsid w:val="00363901"/>
    <w:rsid w:val="0036686E"/>
    <w:rsid w:val="0036767D"/>
    <w:rsid w:val="00371E50"/>
    <w:rsid w:val="00372F47"/>
    <w:rsid w:val="00373586"/>
    <w:rsid w:val="0037373F"/>
    <w:rsid w:val="00374535"/>
    <w:rsid w:val="00374BCA"/>
    <w:rsid w:val="00376762"/>
    <w:rsid w:val="003776D4"/>
    <w:rsid w:val="00382113"/>
    <w:rsid w:val="0038419B"/>
    <w:rsid w:val="00387AF2"/>
    <w:rsid w:val="00390030"/>
    <w:rsid w:val="0039168C"/>
    <w:rsid w:val="00392CE7"/>
    <w:rsid w:val="00394078"/>
    <w:rsid w:val="00397177"/>
    <w:rsid w:val="00397B2F"/>
    <w:rsid w:val="003A2821"/>
    <w:rsid w:val="003A3339"/>
    <w:rsid w:val="003B1A66"/>
    <w:rsid w:val="003B2F40"/>
    <w:rsid w:val="003B6828"/>
    <w:rsid w:val="003C1450"/>
    <w:rsid w:val="003C229B"/>
    <w:rsid w:val="003C6C26"/>
    <w:rsid w:val="003C6EA8"/>
    <w:rsid w:val="003C7644"/>
    <w:rsid w:val="003D19A8"/>
    <w:rsid w:val="003D3B4B"/>
    <w:rsid w:val="003D4097"/>
    <w:rsid w:val="003D5CE4"/>
    <w:rsid w:val="003E72AD"/>
    <w:rsid w:val="003E7A5F"/>
    <w:rsid w:val="003F49EA"/>
    <w:rsid w:val="003F5E33"/>
    <w:rsid w:val="003F6916"/>
    <w:rsid w:val="004021F0"/>
    <w:rsid w:val="00402E82"/>
    <w:rsid w:val="00404BAC"/>
    <w:rsid w:val="004057AF"/>
    <w:rsid w:val="00405BD2"/>
    <w:rsid w:val="00406F20"/>
    <w:rsid w:val="00407C41"/>
    <w:rsid w:val="0041656F"/>
    <w:rsid w:val="00421597"/>
    <w:rsid w:val="00422DC8"/>
    <w:rsid w:val="00424783"/>
    <w:rsid w:val="0043627F"/>
    <w:rsid w:val="00441165"/>
    <w:rsid w:val="00441810"/>
    <w:rsid w:val="004463FD"/>
    <w:rsid w:val="00451B1F"/>
    <w:rsid w:val="00451F23"/>
    <w:rsid w:val="004565AF"/>
    <w:rsid w:val="00460061"/>
    <w:rsid w:val="0046097C"/>
    <w:rsid w:val="00460F6F"/>
    <w:rsid w:val="00464E72"/>
    <w:rsid w:val="004668F5"/>
    <w:rsid w:val="004704FD"/>
    <w:rsid w:val="0047137D"/>
    <w:rsid w:val="004756D9"/>
    <w:rsid w:val="00477545"/>
    <w:rsid w:val="00481BFC"/>
    <w:rsid w:val="004836A0"/>
    <w:rsid w:val="00483AFB"/>
    <w:rsid w:val="004841AF"/>
    <w:rsid w:val="00484C96"/>
    <w:rsid w:val="00484CC7"/>
    <w:rsid w:val="00490EEB"/>
    <w:rsid w:val="0049120A"/>
    <w:rsid w:val="00492356"/>
    <w:rsid w:val="00496783"/>
    <w:rsid w:val="004A0502"/>
    <w:rsid w:val="004A06E3"/>
    <w:rsid w:val="004A29F7"/>
    <w:rsid w:val="004A69D8"/>
    <w:rsid w:val="004B171F"/>
    <w:rsid w:val="004B2461"/>
    <w:rsid w:val="004B24FE"/>
    <w:rsid w:val="004B51C4"/>
    <w:rsid w:val="004B7AFE"/>
    <w:rsid w:val="004C18FB"/>
    <w:rsid w:val="004C27F7"/>
    <w:rsid w:val="004C45F5"/>
    <w:rsid w:val="004C60F7"/>
    <w:rsid w:val="004C67B2"/>
    <w:rsid w:val="004C69DA"/>
    <w:rsid w:val="004D0EE1"/>
    <w:rsid w:val="004D4A9C"/>
    <w:rsid w:val="004D61C2"/>
    <w:rsid w:val="004E0623"/>
    <w:rsid w:val="004E0644"/>
    <w:rsid w:val="004E1C2D"/>
    <w:rsid w:val="004E23CF"/>
    <w:rsid w:val="004E39EB"/>
    <w:rsid w:val="004E45ED"/>
    <w:rsid w:val="004F14F4"/>
    <w:rsid w:val="004F1529"/>
    <w:rsid w:val="004F3D2E"/>
    <w:rsid w:val="004F45EF"/>
    <w:rsid w:val="004F4A8F"/>
    <w:rsid w:val="004F731B"/>
    <w:rsid w:val="004F7AE6"/>
    <w:rsid w:val="00501CA8"/>
    <w:rsid w:val="00507238"/>
    <w:rsid w:val="00507250"/>
    <w:rsid w:val="00507A92"/>
    <w:rsid w:val="00510BB7"/>
    <w:rsid w:val="00516555"/>
    <w:rsid w:val="0051727D"/>
    <w:rsid w:val="005217D0"/>
    <w:rsid w:val="005241F6"/>
    <w:rsid w:val="00524898"/>
    <w:rsid w:val="00525118"/>
    <w:rsid w:val="00526C6B"/>
    <w:rsid w:val="00527F0D"/>
    <w:rsid w:val="00530668"/>
    <w:rsid w:val="00533B59"/>
    <w:rsid w:val="00536A2D"/>
    <w:rsid w:val="00537D55"/>
    <w:rsid w:val="0054168D"/>
    <w:rsid w:val="00542C05"/>
    <w:rsid w:val="005433DD"/>
    <w:rsid w:val="00546D4B"/>
    <w:rsid w:val="005518F1"/>
    <w:rsid w:val="0055354C"/>
    <w:rsid w:val="00554A9B"/>
    <w:rsid w:val="00556B70"/>
    <w:rsid w:val="00560F92"/>
    <w:rsid w:val="00561610"/>
    <w:rsid w:val="00561861"/>
    <w:rsid w:val="0056685F"/>
    <w:rsid w:val="00571084"/>
    <w:rsid w:val="0057464B"/>
    <w:rsid w:val="00574B38"/>
    <w:rsid w:val="00577343"/>
    <w:rsid w:val="005806EC"/>
    <w:rsid w:val="00580F3D"/>
    <w:rsid w:val="00581EC1"/>
    <w:rsid w:val="00584D41"/>
    <w:rsid w:val="0058588C"/>
    <w:rsid w:val="005860C0"/>
    <w:rsid w:val="005901E0"/>
    <w:rsid w:val="00590FD3"/>
    <w:rsid w:val="0059113A"/>
    <w:rsid w:val="0059294E"/>
    <w:rsid w:val="005940CE"/>
    <w:rsid w:val="00594A7B"/>
    <w:rsid w:val="00595C52"/>
    <w:rsid w:val="00597091"/>
    <w:rsid w:val="005A4D54"/>
    <w:rsid w:val="005B0F91"/>
    <w:rsid w:val="005B3D05"/>
    <w:rsid w:val="005B3E1B"/>
    <w:rsid w:val="005B6BEF"/>
    <w:rsid w:val="005C069A"/>
    <w:rsid w:val="005C7015"/>
    <w:rsid w:val="005D4AC6"/>
    <w:rsid w:val="005D76FF"/>
    <w:rsid w:val="005D7D3C"/>
    <w:rsid w:val="005E1497"/>
    <w:rsid w:val="005E3707"/>
    <w:rsid w:val="005E4955"/>
    <w:rsid w:val="005E582A"/>
    <w:rsid w:val="005E5D62"/>
    <w:rsid w:val="005E5EDC"/>
    <w:rsid w:val="005F15B3"/>
    <w:rsid w:val="005F4F5C"/>
    <w:rsid w:val="005F5C36"/>
    <w:rsid w:val="005F653C"/>
    <w:rsid w:val="005F7E99"/>
    <w:rsid w:val="00603699"/>
    <w:rsid w:val="006049F7"/>
    <w:rsid w:val="00605119"/>
    <w:rsid w:val="00605AA3"/>
    <w:rsid w:val="006118D5"/>
    <w:rsid w:val="00612C4E"/>
    <w:rsid w:val="0061401B"/>
    <w:rsid w:val="0061497A"/>
    <w:rsid w:val="00615A9E"/>
    <w:rsid w:val="00617BAF"/>
    <w:rsid w:val="0062268C"/>
    <w:rsid w:val="006228F4"/>
    <w:rsid w:val="00622938"/>
    <w:rsid w:val="00622E59"/>
    <w:rsid w:val="00624655"/>
    <w:rsid w:val="006262CF"/>
    <w:rsid w:val="00627FD2"/>
    <w:rsid w:val="006308D9"/>
    <w:rsid w:val="00631372"/>
    <w:rsid w:val="00631F50"/>
    <w:rsid w:val="00633EB2"/>
    <w:rsid w:val="0063671E"/>
    <w:rsid w:val="00636893"/>
    <w:rsid w:val="00640152"/>
    <w:rsid w:val="006449B5"/>
    <w:rsid w:val="006449E7"/>
    <w:rsid w:val="006457B4"/>
    <w:rsid w:val="00646FE5"/>
    <w:rsid w:val="006507B1"/>
    <w:rsid w:val="00650D74"/>
    <w:rsid w:val="00651808"/>
    <w:rsid w:val="00655900"/>
    <w:rsid w:val="006600E5"/>
    <w:rsid w:val="00660D92"/>
    <w:rsid w:val="00661087"/>
    <w:rsid w:val="006620D0"/>
    <w:rsid w:val="006637E1"/>
    <w:rsid w:val="0066565E"/>
    <w:rsid w:val="00670F37"/>
    <w:rsid w:val="006717AF"/>
    <w:rsid w:val="00672274"/>
    <w:rsid w:val="0067291D"/>
    <w:rsid w:val="0067335B"/>
    <w:rsid w:val="00680F1D"/>
    <w:rsid w:val="006814D8"/>
    <w:rsid w:val="00683E81"/>
    <w:rsid w:val="006853E8"/>
    <w:rsid w:val="006863B0"/>
    <w:rsid w:val="006935CF"/>
    <w:rsid w:val="00694362"/>
    <w:rsid w:val="006949F7"/>
    <w:rsid w:val="006964F2"/>
    <w:rsid w:val="00696742"/>
    <w:rsid w:val="006A053B"/>
    <w:rsid w:val="006A0CA2"/>
    <w:rsid w:val="006A17C6"/>
    <w:rsid w:val="006A1D14"/>
    <w:rsid w:val="006A30EC"/>
    <w:rsid w:val="006A31D4"/>
    <w:rsid w:val="006A53B3"/>
    <w:rsid w:val="006A5941"/>
    <w:rsid w:val="006A7FCB"/>
    <w:rsid w:val="006B0127"/>
    <w:rsid w:val="006B35B9"/>
    <w:rsid w:val="006B4BB4"/>
    <w:rsid w:val="006C2BF3"/>
    <w:rsid w:val="006C3539"/>
    <w:rsid w:val="006C5865"/>
    <w:rsid w:val="006C62D0"/>
    <w:rsid w:val="006C7AEC"/>
    <w:rsid w:val="006D19E6"/>
    <w:rsid w:val="006D4526"/>
    <w:rsid w:val="006D4EF8"/>
    <w:rsid w:val="006D50B5"/>
    <w:rsid w:val="006D7C24"/>
    <w:rsid w:val="006F07CB"/>
    <w:rsid w:val="006F2BF6"/>
    <w:rsid w:val="006F2E54"/>
    <w:rsid w:val="006F34D5"/>
    <w:rsid w:val="00700800"/>
    <w:rsid w:val="0070141B"/>
    <w:rsid w:val="0070205C"/>
    <w:rsid w:val="00703C2D"/>
    <w:rsid w:val="007052A4"/>
    <w:rsid w:val="007066C6"/>
    <w:rsid w:val="0070789F"/>
    <w:rsid w:val="00713BAC"/>
    <w:rsid w:val="00713C49"/>
    <w:rsid w:val="00713F03"/>
    <w:rsid w:val="0071458D"/>
    <w:rsid w:val="00714B6C"/>
    <w:rsid w:val="00715D88"/>
    <w:rsid w:val="007160AD"/>
    <w:rsid w:val="007164F5"/>
    <w:rsid w:val="00721756"/>
    <w:rsid w:val="00722E45"/>
    <w:rsid w:val="007240C3"/>
    <w:rsid w:val="00725109"/>
    <w:rsid w:val="007316F6"/>
    <w:rsid w:val="007351D8"/>
    <w:rsid w:val="007359B9"/>
    <w:rsid w:val="007414C5"/>
    <w:rsid w:val="00741BD2"/>
    <w:rsid w:val="00744D7A"/>
    <w:rsid w:val="00744FF0"/>
    <w:rsid w:val="00745FBD"/>
    <w:rsid w:val="0074712C"/>
    <w:rsid w:val="00747170"/>
    <w:rsid w:val="00751491"/>
    <w:rsid w:val="007528EC"/>
    <w:rsid w:val="007537E1"/>
    <w:rsid w:val="007615BD"/>
    <w:rsid w:val="007636F0"/>
    <w:rsid w:val="00776062"/>
    <w:rsid w:val="007761BA"/>
    <w:rsid w:val="0077672F"/>
    <w:rsid w:val="00776E11"/>
    <w:rsid w:val="00780529"/>
    <w:rsid w:val="007816BB"/>
    <w:rsid w:val="00784D2D"/>
    <w:rsid w:val="007864BE"/>
    <w:rsid w:val="00787165"/>
    <w:rsid w:val="00790E88"/>
    <w:rsid w:val="00795D4E"/>
    <w:rsid w:val="0079653E"/>
    <w:rsid w:val="007A5590"/>
    <w:rsid w:val="007A6152"/>
    <w:rsid w:val="007A65D5"/>
    <w:rsid w:val="007A6641"/>
    <w:rsid w:val="007A7486"/>
    <w:rsid w:val="007B03AF"/>
    <w:rsid w:val="007B0B06"/>
    <w:rsid w:val="007B179A"/>
    <w:rsid w:val="007B1B23"/>
    <w:rsid w:val="007B1B81"/>
    <w:rsid w:val="007B2BE9"/>
    <w:rsid w:val="007B3B9F"/>
    <w:rsid w:val="007B4269"/>
    <w:rsid w:val="007B4E12"/>
    <w:rsid w:val="007C1216"/>
    <w:rsid w:val="007C27AF"/>
    <w:rsid w:val="007C2A10"/>
    <w:rsid w:val="007C3D33"/>
    <w:rsid w:val="007D3046"/>
    <w:rsid w:val="007D54C6"/>
    <w:rsid w:val="007D6BBB"/>
    <w:rsid w:val="007E11BB"/>
    <w:rsid w:val="007E2ECF"/>
    <w:rsid w:val="007E50E1"/>
    <w:rsid w:val="007E5866"/>
    <w:rsid w:val="007F02A4"/>
    <w:rsid w:val="007F2529"/>
    <w:rsid w:val="007F692E"/>
    <w:rsid w:val="0080069F"/>
    <w:rsid w:val="008008D9"/>
    <w:rsid w:val="0080140C"/>
    <w:rsid w:val="00801FAA"/>
    <w:rsid w:val="00803138"/>
    <w:rsid w:val="00803AAF"/>
    <w:rsid w:val="00803C4F"/>
    <w:rsid w:val="0080620F"/>
    <w:rsid w:val="00807962"/>
    <w:rsid w:val="00811052"/>
    <w:rsid w:val="00816054"/>
    <w:rsid w:val="00816454"/>
    <w:rsid w:val="00816B4A"/>
    <w:rsid w:val="008201E1"/>
    <w:rsid w:val="008231C8"/>
    <w:rsid w:val="00823627"/>
    <w:rsid w:val="00824781"/>
    <w:rsid w:val="00825BBD"/>
    <w:rsid w:val="00826CEC"/>
    <w:rsid w:val="00827D6E"/>
    <w:rsid w:val="0083100C"/>
    <w:rsid w:val="00832C08"/>
    <w:rsid w:val="00834F79"/>
    <w:rsid w:val="00835079"/>
    <w:rsid w:val="008375E9"/>
    <w:rsid w:val="008436EC"/>
    <w:rsid w:val="00845B31"/>
    <w:rsid w:val="008501D2"/>
    <w:rsid w:val="0085055F"/>
    <w:rsid w:val="0085499F"/>
    <w:rsid w:val="008614D4"/>
    <w:rsid w:val="008638F2"/>
    <w:rsid w:val="00865150"/>
    <w:rsid w:val="0086724B"/>
    <w:rsid w:val="008675BE"/>
    <w:rsid w:val="00876AF1"/>
    <w:rsid w:val="008822FB"/>
    <w:rsid w:val="008A0165"/>
    <w:rsid w:val="008A025E"/>
    <w:rsid w:val="008A0DE0"/>
    <w:rsid w:val="008A2AD9"/>
    <w:rsid w:val="008A3434"/>
    <w:rsid w:val="008A416D"/>
    <w:rsid w:val="008A7E84"/>
    <w:rsid w:val="008B24A4"/>
    <w:rsid w:val="008B537B"/>
    <w:rsid w:val="008B5BEB"/>
    <w:rsid w:val="008B6133"/>
    <w:rsid w:val="008B66BC"/>
    <w:rsid w:val="008C0E21"/>
    <w:rsid w:val="008C244A"/>
    <w:rsid w:val="008C7AA6"/>
    <w:rsid w:val="008D01E2"/>
    <w:rsid w:val="008D2113"/>
    <w:rsid w:val="008D3767"/>
    <w:rsid w:val="008D55A9"/>
    <w:rsid w:val="008D670A"/>
    <w:rsid w:val="008D7A2F"/>
    <w:rsid w:val="008E3CE2"/>
    <w:rsid w:val="008E3D31"/>
    <w:rsid w:val="008E7EB6"/>
    <w:rsid w:val="008F03AC"/>
    <w:rsid w:val="008F23FA"/>
    <w:rsid w:val="008F2C47"/>
    <w:rsid w:val="008F3E50"/>
    <w:rsid w:val="008F65A9"/>
    <w:rsid w:val="00900F8C"/>
    <w:rsid w:val="009024BB"/>
    <w:rsid w:val="00902E03"/>
    <w:rsid w:val="0090317E"/>
    <w:rsid w:val="00905087"/>
    <w:rsid w:val="0090541B"/>
    <w:rsid w:val="00907B5F"/>
    <w:rsid w:val="0091062D"/>
    <w:rsid w:val="0091092A"/>
    <w:rsid w:val="0091113F"/>
    <w:rsid w:val="00911C2E"/>
    <w:rsid w:val="00911EC5"/>
    <w:rsid w:val="00911F00"/>
    <w:rsid w:val="009120FA"/>
    <w:rsid w:val="00912229"/>
    <w:rsid w:val="00912F26"/>
    <w:rsid w:val="00913F7A"/>
    <w:rsid w:val="009140BF"/>
    <w:rsid w:val="0091445F"/>
    <w:rsid w:val="00915A7A"/>
    <w:rsid w:val="00920862"/>
    <w:rsid w:val="00920FF2"/>
    <w:rsid w:val="00921894"/>
    <w:rsid w:val="00923994"/>
    <w:rsid w:val="00924A3A"/>
    <w:rsid w:val="0092764F"/>
    <w:rsid w:val="00927B6D"/>
    <w:rsid w:val="00927BDE"/>
    <w:rsid w:val="0093308C"/>
    <w:rsid w:val="0093432A"/>
    <w:rsid w:val="009347EB"/>
    <w:rsid w:val="0093576D"/>
    <w:rsid w:val="00936143"/>
    <w:rsid w:val="00943C0F"/>
    <w:rsid w:val="0095185A"/>
    <w:rsid w:val="00953BC1"/>
    <w:rsid w:val="00953F15"/>
    <w:rsid w:val="00954440"/>
    <w:rsid w:val="00956439"/>
    <w:rsid w:val="00966CC0"/>
    <w:rsid w:val="00970B44"/>
    <w:rsid w:val="00972A59"/>
    <w:rsid w:val="00975977"/>
    <w:rsid w:val="00977B3F"/>
    <w:rsid w:val="00981084"/>
    <w:rsid w:val="009812CC"/>
    <w:rsid w:val="00981F80"/>
    <w:rsid w:val="009838AD"/>
    <w:rsid w:val="00984564"/>
    <w:rsid w:val="00986D4E"/>
    <w:rsid w:val="00993DB6"/>
    <w:rsid w:val="009A00AB"/>
    <w:rsid w:val="009A0A3A"/>
    <w:rsid w:val="009A0A52"/>
    <w:rsid w:val="009A4C91"/>
    <w:rsid w:val="009B0193"/>
    <w:rsid w:val="009B26C7"/>
    <w:rsid w:val="009B68E8"/>
    <w:rsid w:val="009B773E"/>
    <w:rsid w:val="009B7CEF"/>
    <w:rsid w:val="009C0E7D"/>
    <w:rsid w:val="009C3ADA"/>
    <w:rsid w:val="009C4434"/>
    <w:rsid w:val="009D4CC4"/>
    <w:rsid w:val="009D6AC5"/>
    <w:rsid w:val="009D6BF1"/>
    <w:rsid w:val="009D6EA5"/>
    <w:rsid w:val="009D7485"/>
    <w:rsid w:val="009E2707"/>
    <w:rsid w:val="009E624D"/>
    <w:rsid w:val="009E73BB"/>
    <w:rsid w:val="009F1757"/>
    <w:rsid w:val="009F515B"/>
    <w:rsid w:val="009F5A93"/>
    <w:rsid w:val="00A005E3"/>
    <w:rsid w:val="00A06690"/>
    <w:rsid w:val="00A0679B"/>
    <w:rsid w:val="00A06B84"/>
    <w:rsid w:val="00A10654"/>
    <w:rsid w:val="00A10806"/>
    <w:rsid w:val="00A11F91"/>
    <w:rsid w:val="00A141EF"/>
    <w:rsid w:val="00A14519"/>
    <w:rsid w:val="00A15B7D"/>
    <w:rsid w:val="00A16AE7"/>
    <w:rsid w:val="00A211CA"/>
    <w:rsid w:val="00A2278F"/>
    <w:rsid w:val="00A230A3"/>
    <w:rsid w:val="00A231C6"/>
    <w:rsid w:val="00A41242"/>
    <w:rsid w:val="00A4342C"/>
    <w:rsid w:val="00A436D6"/>
    <w:rsid w:val="00A44F1A"/>
    <w:rsid w:val="00A4686A"/>
    <w:rsid w:val="00A50ED3"/>
    <w:rsid w:val="00A53938"/>
    <w:rsid w:val="00A567B1"/>
    <w:rsid w:val="00A56E3D"/>
    <w:rsid w:val="00A6162E"/>
    <w:rsid w:val="00A658B3"/>
    <w:rsid w:val="00A70B60"/>
    <w:rsid w:val="00A72991"/>
    <w:rsid w:val="00A745F8"/>
    <w:rsid w:val="00A75D3A"/>
    <w:rsid w:val="00A75EAD"/>
    <w:rsid w:val="00A80C24"/>
    <w:rsid w:val="00A817D3"/>
    <w:rsid w:val="00A81EC2"/>
    <w:rsid w:val="00A82D1C"/>
    <w:rsid w:val="00A92846"/>
    <w:rsid w:val="00A94DEF"/>
    <w:rsid w:val="00A96452"/>
    <w:rsid w:val="00A96556"/>
    <w:rsid w:val="00A97FDB"/>
    <w:rsid w:val="00AA16C5"/>
    <w:rsid w:val="00AA1F4B"/>
    <w:rsid w:val="00AA29BE"/>
    <w:rsid w:val="00AA6CF2"/>
    <w:rsid w:val="00AA7DDB"/>
    <w:rsid w:val="00AB0FC0"/>
    <w:rsid w:val="00AB4C88"/>
    <w:rsid w:val="00AB56EE"/>
    <w:rsid w:val="00AC307E"/>
    <w:rsid w:val="00AC5C8F"/>
    <w:rsid w:val="00AC7551"/>
    <w:rsid w:val="00AC7AFF"/>
    <w:rsid w:val="00AD4A6A"/>
    <w:rsid w:val="00AD5B7D"/>
    <w:rsid w:val="00AE4BBB"/>
    <w:rsid w:val="00AF20FE"/>
    <w:rsid w:val="00AF4910"/>
    <w:rsid w:val="00B00091"/>
    <w:rsid w:val="00B0178D"/>
    <w:rsid w:val="00B03CBB"/>
    <w:rsid w:val="00B04014"/>
    <w:rsid w:val="00B05C91"/>
    <w:rsid w:val="00B07407"/>
    <w:rsid w:val="00B07CE9"/>
    <w:rsid w:val="00B13425"/>
    <w:rsid w:val="00B15CCF"/>
    <w:rsid w:val="00B17F71"/>
    <w:rsid w:val="00B27971"/>
    <w:rsid w:val="00B354E9"/>
    <w:rsid w:val="00B35F63"/>
    <w:rsid w:val="00B36243"/>
    <w:rsid w:val="00B36FC6"/>
    <w:rsid w:val="00B3738C"/>
    <w:rsid w:val="00B3744C"/>
    <w:rsid w:val="00B45DB5"/>
    <w:rsid w:val="00B46FE9"/>
    <w:rsid w:val="00B512C6"/>
    <w:rsid w:val="00B5289D"/>
    <w:rsid w:val="00B5480F"/>
    <w:rsid w:val="00B56557"/>
    <w:rsid w:val="00B56843"/>
    <w:rsid w:val="00B56AC5"/>
    <w:rsid w:val="00B56D84"/>
    <w:rsid w:val="00B62040"/>
    <w:rsid w:val="00B6488E"/>
    <w:rsid w:val="00B64A05"/>
    <w:rsid w:val="00B65DE0"/>
    <w:rsid w:val="00B673FA"/>
    <w:rsid w:val="00B70111"/>
    <w:rsid w:val="00B73A1B"/>
    <w:rsid w:val="00B76075"/>
    <w:rsid w:val="00B81510"/>
    <w:rsid w:val="00B857D2"/>
    <w:rsid w:val="00B92233"/>
    <w:rsid w:val="00B95509"/>
    <w:rsid w:val="00B96613"/>
    <w:rsid w:val="00BA148B"/>
    <w:rsid w:val="00BA2EAD"/>
    <w:rsid w:val="00BA4B2E"/>
    <w:rsid w:val="00BA615B"/>
    <w:rsid w:val="00BB1C5C"/>
    <w:rsid w:val="00BB2C12"/>
    <w:rsid w:val="00BB3736"/>
    <w:rsid w:val="00BB49B0"/>
    <w:rsid w:val="00BB4FA6"/>
    <w:rsid w:val="00BB5EC2"/>
    <w:rsid w:val="00BC1603"/>
    <w:rsid w:val="00BC25B9"/>
    <w:rsid w:val="00BC551A"/>
    <w:rsid w:val="00BC5628"/>
    <w:rsid w:val="00BC59F2"/>
    <w:rsid w:val="00BC6312"/>
    <w:rsid w:val="00BC7DC5"/>
    <w:rsid w:val="00BD5A9C"/>
    <w:rsid w:val="00BE0006"/>
    <w:rsid w:val="00BE0577"/>
    <w:rsid w:val="00BE0734"/>
    <w:rsid w:val="00BE4D39"/>
    <w:rsid w:val="00BE4D7D"/>
    <w:rsid w:val="00BE7A4E"/>
    <w:rsid w:val="00BF1A02"/>
    <w:rsid w:val="00BF73C0"/>
    <w:rsid w:val="00BF7AD8"/>
    <w:rsid w:val="00C027DB"/>
    <w:rsid w:val="00C061E8"/>
    <w:rsid w:val="00C12BAA"/>
    <w:rsid w:val="00C15625"/>
    <w:rsid w:val="00C263A0"/>
    <w:rsid w:val="00C26809"/>
    <w:rsid w:val="00C2739C"/>
    <w:rsid w:val="00C32643"/>
    <w:rsid w:val="00C34F31"/>
    <w:rsid w:val="00C3548B"/>
    <w:rsid w:val="00C362B9"/>
    <w:rsid w:val="00C373D6"/>
    <w:rsid w:val="00C43CDB"/>
    <w:rsid w:val="00C45179"/>
    <w:rsid w:val="00C47FC9"/>
    <w:rsid w:val="00C53598"/>
    <w:rsid w:val="00C5431E"/>
    <w:rsid w:val="00C5726F"/>
    <w:rsid w:val="00C60D20"/>
    <w:rsid w:val="00C620AC"/>
    <w:rsid w:val="00C62547"/>
    <w:rsid w:val="00C6701A"/>
    <w:rsid w:val="00C71995"/>
    <w:rsid w:val="00C76431"/>
    <w:rsid w:val="00C773E1"/>
    <w:rsid w:val="00C821E3"/>
    <w:rsid w:val="00C83E14"/>
    <w:rsid w:val="00C86B32"/>
    <w:rsid w:val="00C86CAB"/>
    <w:rsid w:val="00C96F16"/>
    <w:rsid w:val="00C97456"/>
    <w:rsid w:val="00CA19A8"/>
    <w:rsid w:val="00CA3898"/>
    <w:rsid w:val="00CA43E9"/>
    <w:rsid w:val="00CA62B7"/>
    <w:rsid w:val="00CB1F3C"/>
    <w:rsid w:val="00CC005F"/>
    <w:rsid w:val="00CC4500"/>
    <w:rsid w:val="00CC4FD4"/>
    <w:rsid w:val="00CC5CA7"/>
    <w:rsid w:val="00CC6D84"/>
    <w:rsid w:val="00CC7BED"/>
    <w:rsid w:val="00CD0D4C"/>
    <w:rsid w:val="00CD3A42"/>
    <w:rsid w:val="00CD7D06"/>
    <w:rsid w:val="00CD7F8F"/>
    <w:rsid w:val="00CE01AA"/>
    <w:rsid w:val="00CE2242"/>
    <w:rsid w:val="00CE2C36"/>
    <w:rsid w:val="00CE2EDA"/>
    <w:rsid w:val="00CE4F88"/>
    <w:rsid w:val="00CE51BA"/>
    <w:rsid w:val="00CE63A9"/>
    <w:rsid w:val="00CE673B"/>
    <w:rsid w:val="00CF0EE0"/>
    <w:rsid w:val="00CF2F14"/>
    <w:rsid w:val="00CF3CC1"/>
    <w:rsid w:val="00CF3D4C"/>
    <w:rsid w:val="00CF5025"/>
    <w:rsid w:val="00CF5C06"/>
    <w:rsid w:val="00CF66B6"/>
    <w:rsid w:val="00D01527"/>
    <w:rsid w:val="00D03A94"/>
    <w:rsid w:val="00D05DB9"/>
    <w:rsid w:val="00D06D43"/>
    <w:rsid w:val="00D10982"/>
    <w:rsid w:val="00D114B9"/>
    <w:rsid w:val="00D12C07"/>
    <w:rsid w:val="00D1792A"/>
    <w:rsid w:val="00D223E2"/>
    <w:rsid w:val="00D22757"/>
    <w:rsid w:val="00D27521"/>
    <w:rsid w:val="00D27B95"/>
    <w:rsid w:val="00D30D88"/>
    <w:rsid w:val="00D32306"/>
    <w:rsid w:val="00D3260A"/>
    <w:rsid w:val="00D3384C"/>
    <w:rsid w:val="00D33CD9"/>
    <w:rsid w:val="00D3405C"/>
    <w:rsid w:val="00D345E0"/>
    <w:rsid w:val="00D35FA8"/>
    <w:rsid w:val="00D37C39"/>
    <w:rsid w:val="00D40DCE"/>
    <w:rsid w:val="00D41046"/>
    <w:rsid w:val="00D41E9A"/>
    <w:rsid w:val="00D422B1"/>
    <w:rsid w:val="00D42303"/>
    <w:rsid w:val="00D42ACE"/>
    <w:rsid w:val="00D431AE"/>
    <w:rsid w:val="00D44A09"/>
    <w:rsid w:val="00D45BA3"/>
    <w:rsid w:val="00D45F82"/>
    <w:rsid w:val="00D465F4"/>
    <w:rsid w:val="00D52646"/>
    <w:rsid w:val="00D6133B"/>
    <w:rsid w:val="00D64194"/>
    <w:rsid w:val="00D653D3"/>
    <w:rsid w:val="00D71115"/>
    <w:rsid w:val="00D71705"/>
    <w:rsid w:val="00D816C7"/>
    <w:rsid w:val="00D858CD"/>
    <w:rsid w:val="00D85980"/>
    <w:rsid w:val="00D87197"/>
    <w:rsid w:val="00D87419"/>
    <w:rsid w:val="00D87A26"/>
    <w:rsid w:val="00D90B92"/>
    <w:rsid w:val="00D91123"/>
    <w:rsid w:val="00D915CB"/>
    <w:rsid w:val="00D928B3"/>
    <w:rsid w:val="00D92E96"/>
    <w:rsid w:val="00DA0127"/>
    <w:rsid w:val="00DA55FB"/>
    <w:rsid w:val="00DB1228"/>
    <w:rsid w:val="00DB14EF"/>
    <w:rsid w:val="00DB27A1"/>
    <w:rsid w:val="00DB2CE1"/>
    <w:rsid w:val="00DB38FD"/>
    <w:rsid w:val="00DB543D"/>
    <w:rsid w:val="00DB5A8E"/>
    <w:rsid w:val="00DC34D6"/>
    <w:rsid w:val="00DC4769"/>
    <w:rsid w:val="00DC514D"/>
    <w:rsid w:val="00DC55D3"/>
    <w:rsid w:val="00DC69CF"/>
    <w:rsid w:val="00DD4728"/>
    <w:rsid w:val="00DD6025"/>
    <w:rsid w:val="00DE0B45"/>
    <w:rsid w:val="00DE0F1A"/>
    <w:rsid w:val="00DE45F3"/>
    <w:rsid w:val="00DF09F8"/>
    <w:rsid w:val="00DF135E"/>
    <w:rsid w:val="00E0061E"/>
    <w:rsid w:val="00E00F34"/>
    <w:rsid w:val="00E011D5"/>
    <w:rsid w:val="00E01DA7"/>
    <w:rsid w:val="00E07070"/>
    <w:rsid w:val="00E11545"/>
    <w:rsid w:val="00E118CA"/>
    <w:rsid w:val="00E16120"/>
    <w:rsid w:val="00E16FEB"/>
    <w:rsid w:val="00E174A7"/>
    <w:rsid w:val="00E17793"/>
    <w:rsid w:val="00E17A22"/>
    <w:rsid w:val="00E20E9C"/>
    <w:rsid w:val="00E21216"/>
    <w:rsid w:val="00E21DC2"/>
    <w:rsid w:val="00E23F0D"/>
    <w:rsid w:val="00E25FF2"/>
    <w:rsid w:val="00E26670"/>
    <w:rsid w:val="00E26919"/>
    <w:rsid w:val="00E27202"/>
    <w:rsid w:val="00E33BC9"/>
    <w:rsid w:val="00E42684"/>
    <w:rsid w:val="00E4289D"/>
    <w:rsid w:val="00E43DE4"/>
    <w:rsid w:val="00E440D1"/>
    <w:rsid w:val="00E5079E"/>
    <w:rsid w:val="00E5647F"/>
    <w:rsid w:val="00E573F5"/>
    <w:rsid w:val="00E62195"/>
    <w:rsid w:val="00E62D87"/>
    <w:rsid w:val="00E63EDF"/>
    <w:rsid w:val="00E6466A"/>
    <w:rsid w:val="00E65933"/>
    <w:rsid w:val="00E660A7"/>
    <w:rsid w:val="00E721BD"/>
    <w:rsid w:val="00E72AA1"/>
    <w:rsid w:val="00E73491"/>
    <w:rsid w:val="00E73F0D"/>
    <w:rsid w:val="00E74082"/>
    <w:rsid w:val="00E745E0"/>
    <w:rsid w:val="00E766E4"/>
    <w:rsid w:val="00E767EF"/>
    <w:rsid w:val="00E8325D"/>
    <w:rsid w:val="00E85288"/>
    <w:rsid w:val="00E8531D"/>
    <w:rsid w:val="00E87B15"/>
    <w:rsid w:val="00E92FC7"/>
    <w:rsid w:val="00E9322E"/>
    <w:rsid w:val="00E97729"/>
    <w:rsid w:val="00EA04C3"/>
    <w:rsid w:val="00EA0AD0"/>
    <w:rsid w:val="00EA79D0"/>
    <w:rsid w:val="00EB09A0"/>
    <w:rsid w:val="00EB43E1"/>
    <w:rsid w:val="00EB5D08"/>
    <w:rsid w:val="00EC0873"/>
    <w:rsid w:val="00EC09F1"/>
    <w:rsid w:val="00EC3735"/>
    <w:rsid w:val="00EC422A"/>
    <w:rsid w:val="00ED1286"/>
    <w:rsid w:val="00ED20A4"/>
    <w:rsid w:val="00ED33C5"/>
    <w:rsid w:val="00ED3BEC"/>
    <w:rsid w:val="00ED58FF"/>
    <w:rsid w:val="00ED6A04"/>
    <w:rsid w:val="00ED7600"/>
    <w:rsid w:val="00ED761D"/>
    <w:rsid w:val="00EE1A6D"/>
    <w:rsid w:val="00EE5E33"/>
    <w:rsid w:val="00EE5E4E"/>
    <w:rsid w:val="00EE6137"/>
    <w:rsid w:val="00EE6B64"/>
    <w:rsid w:val="00EF0DDC"/>
    <w:rsid w:val="00EF1763"/>
    <w:rsid w:val="00EF2130"/>
    <w:rsid w:val="00EF2302"/>
    <w:rsid w:val="00EF34AF"/>
    <w:rsid w:val="00EF3F90"/>
    <w:rsid w:val="00F0023F"/>
    <w:rsid w:val="00F00649"/>
    <w:rsid w:val="00F00F1C"/>
    <w:rsid w:val="00F01768"/>
    <w:rsid w:val="00F0287F"/>
    <w:rsid w:val="00F1027D"/>
    <w:rsid w:val="00F1169D"/>
    <w:rsid w:val="00F1374A"/>
    <w:rsid w:val="00F13C34"/>
    <w:rsid w:val="00F153B5"/>
    <w:rsid w:val="00F2053E"/>
    <w:rsid w:val="00F20A65"/>
    <w:rsid w:val="00F22602"/>
    <w:rsid w:val="00F23965"/>
    <w:rsid w:val="00F2399B"/>
    <w:rsid w:val="00F2559F"/>
    <w:rsid w:val="00F25CEE"/>
    <w:rsid w:val="00F278A1"/>
    <w:rsid w:val="00F308C0"/>
    <w:rsid w:val="00F332D4"/>
    <w:rsid w:val="00F33725"/>
    <w:rsid w:val="00F33862"/>
    <w:rsid w:val="00F34025"/>
    <w:rsid w:val="00F36319"/>
    <w:rsid w:val="00F4112D"/>
    <w:rsid w:val="00F43305"/>
    <w:rsid w:val="00F43765"/>
    <w:rsid w:val="00F438BE"/>
    <w:rsid w:val="00F4391B"/>
    <w:rsid w:val="00F43BA5"/>
    <w:rsid w:val="00F50599"/>
    <w:rsid w:val="00F611E1"/>
    <w:rsid w:val="00F63FC0"/>
    <w:rsid w:val="00F642C8"/>
    <w:rsid w:val="00F70D1A"/>
    <w:rsid w:val="00F74500"/>
    <w:rsid w:val="00F76D29"/>
    <w:rsid w:val="00F76EF7"/>
    <w:rsid w:val="00F77904"/>
    <w:rsid w:val="00F83DAC"/>
    <w:rsid w:val="00F86715"/>
    <w:rsid w:val="00F90021"/>
    <w:rsid w:val="00F9192E"/>
    <w:rsid w:val="00F91B44"/>
    <w:rsid w:val="00F9287F"/>
    <w:rsid w:val="00F93B6B"/>
    <w:rsid w:val="00FA0920"/>
    <w:rsid w:val="00FA288B"/>
    <w:rsid w:val="00FA64FD"/>
    <w:rsid w:val="00FB0BFF"/>
    <w:rsid w:val="00FB3986"/>
    <w:rsid w:val="00FB7C6E"/>
    <w:rsid w:val="00FC0348"/>
    <w:rsid w:val="00FC07BA"/>
    <w:rsid w:val="00FC0A7A"/>
    <w:rsid w:val="00FC1823"/>
    <w:rsid w:val="00FC2665"/>
    <w:rsid w:val="00FC2C99"/>
    <w:rsid w:val="00FC54AE"/>
    <w:rsid w:val="00FD0F4F"/>
    <w:rsid w:val="00FD519C"/>
    <w:rsid w:val="00FD7A63"/>
    <w:rsid w:val="00FE3161"/>
    <w:rsid w:val="00FE4814"/>
    <w:rsid w:val="00FE608F"/>
    <w:rsid w:val="00FF238F"/>
    <w:rsid w:val="00FF3993"/>
    <w:rsid w:val="00FF3FA0"/>
    <w:rsid w:val="00FF4F94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480C22"/>
  <w15:docId w15:val="{02A9ACFB-AD38-4914-9C5D-6C095B7C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PT" w:eastAsia="pt-PT" w:bidi="ar-SA"/>
      </w:rPr>
    </w:rPrDefault>
    <w:pPrDefault>
      <w:pPr>
        <w:spacing w:after="240"/>
        <w:ind w:left="709"/>
        <w:jc w:val="both"/>
      </w:pPr>
    </w:pPrDefault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unhideWhenUsed="1" w:qFormat="1"/>
    <w:lsdException w:name="heading 4" w:locked="0" w:unhideWhenUsed="1" w:qFormat="1"/>
    <w:lsdException w:name="heading 5" w:locked="0" w:unhideWhenUsed="1" w:qFormat="1"/>
    <w:lsdException w:name="heading 6" w:locked="0" w:unhideWhenUsed="1" w:qFormat="1"/>
    <w:lsdException w:name="heading 7" w:locked="0" w:semiHidden="1" w:unhideWhenUsed="1"/>
    <w:lsdException w:name="heading 8" w:locked="0" w:semiHidden="1" w:unhideWhenUsed="1"/>
    <w:lsdException w:name="heading 9" w:locked="0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 w:qFormat="1"/>
    <w:lsdException w:name="toc 2" w:locked="0" w:semiHidden="1" w:uiPriority="39" w:unhideWhenUsed="1" w:qFormat="1"/>
    <w:lsdException w:name="toc 3" w:locked="0" w:semiHidden="1" w:uiPriority="39" w:unhideWhenUsed="1" w:qFormat="1"/>
    <w:lsdException w:name="toc 4" w:locked="0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locked="0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aliases w:val="6.1 QD NORMAL"/>
    <w:qFormat/>
    <w:rsid w:val="008A2AD9"/>
    <w:rPr>
      <w:sz w:val="22"/>
    </w:rPr>
  </w:style>
  <w:style w:type="paragraph" w:styleId="Ttulo1">
    <w:name w:val="heading 1"/>
    <w:aliases w:val="8.1 QD HEADING 1"/>
    <w:basedOn w:val="Normal"/>
    <w:next w:val="Normal"/>
    <w:link w:val="Ttulo1Carter"/>
    <w:qFormat/>
    <w:rsid w:val="007528EC"/>
    <w:pPr>
      <w:keepNext/>
      <w:numPr>
        <w:numId w:val="20"/>
      </w:numPr>
      <w:spacing w:before="360" w:line="276" w:lineRule="auto"/>
      <w:outlineLvl w:val="0"/>
    </w:pPr>
    <w:rPr>
      <w:b/>
      <w:caps/>
      <w:lang w:eastAsia="x-none"/>
    </w:rPr>
  </w:style>
  <w:style w:type="paragraph" w:styleId="Ttulo2">
    <w:name w:val="heading 2"/>
    <w:aliases w:val="8.2 QD HEADING 2"/>
    <w:basedOn w:val="Normal"/>
    <w:next w:val="Normal"/>
    <w:link w:val="Ttulo2Carter"/>
    <w:qFormat/>
    <w:rsid w:val="004F45EF"/>
    <w:pPr>
      <w:keepNext/>
      <w:numPr>
        <w:ilvl w:val="1"/>
        <w:numId w:val="20"/>
      </w:numPr>
      <w:spacing w:before="360" w:line="276" w:lineRule="auto"/>
      <w:outlineLvl w:val="1"/>
    </w:pPr>
    <w:rPr>
      <w:b/>
      <w:smallCaps/>
    </w:rPr>
  </w:style>
  <w:style w:type="paragraph" w:styleId="Ttulo3">
    <w:name w:val="heading 3"/>
    <w:aliases w:val="8.3 QD HEADING 3"/>
    <w:basedOn w:val="Normal"/>
    <w:next w:val="Normal"/>
    <w:link w:val="Ttulo3Carter"/>
    <w:qFormat/>
    <w:rsid w:val="004F45EF"/>
    <w:pPr>
      <w:keepNext/>
      <w:numPr>
        <w:ilvl w:val="2"/>
        <w:numId w:val="20"/>
      </w:numPr>
      <w:spacing w:before="360" w:line="276" w:lineRule="auto"/>
      <w:outlineLvl w:val="2"/>
    </w:pPr>
    <w:rPr>
      <w:smallCaps/>
      <w:u w:val="single"/>
    </w:rPr>
  </w:style>
  <w:style w:type="paragraph" w:styleId="Ttulo4">
    <w:name w:val="heading 4"/>
    <w:aliases w:val="8.4 QD HEADING 4"/>
    <w:basedOn w:val="Normal"/>
    <w:next w:val="Normal"/>
    <w:link w:val="Ttulo4Carter"/>
    <w:qFormat/>
    <w:rsid w:val="004F45EF"/>
    <w:pPr>
      <w:keepNext/>
      <w:numPr>
        <w:ilvl w:val="3"/>
        <w:numId w:val="20"/>
      </w:numPr>
      <w:spacing w:before="360" w:line="276" w:lineRule="auto"/>
      <w:outlineLvl w:val="3"/>
    </w:pPr>
    <w:rPr>
      <w:smallCaps/>
    </w:rPr>
  </w:style>
  <w:style w:type="paragraph" w:styleId="Ttulo5">
    <w:name w:val="heading 5"/>
    <w:aliases w:val="8.5 QD HEADING 5"/>
    <w:basedOn w:val="Normal"/>
    <w:next w:val="Normal"/>
    <w:link w:val="Ttulo5Carter"/>
    <w:qFormat/>
    <w:rsid w:val="0057464B"/>
    <w:pPr>
      <w:keepNext/>
      <w:numPr>
        <w:ilvl w:val="4"/>
        <w:numId w:val="20"/>
      </w:numPr>
      <w:spacing w:before="360" w:line="276" w:lineRule="auto"/>
      <w:outlineLvl w:val="4"/>
    </w:pPr>
    <w:rPr>
      <w:b/>
      <w:caps/>
      <w:lang w:eastAsia="x-none"/>
    </w:rPr>
  </w:style>
  <w:style w:type="paragraph" w:styleId="Ttulo6">
    <w:name w:val="heading 6"/>
    <w:aliases w:val="8.6 QD HEADING 6"/>
    <w:basedOn w:val="Ttulo2"/>
    <w:next w:val="Normal"/>
    <w:link w:val="Ttulo6Carter"/>
    <w:qFormat/>
    <w:rsid w:val="00027489"/>
    <w:pPr>
      <w:numPr>
        <w:ilvl w:val="5"/>
      </w:numPr>
      <w:outlineLvl w:val="5"/>
    </w:pPr>
  </w:style>
  <w:style w:type="paragraph" w:styleId="Ttulo7">
    <w:name w:val="heading 7"/>
    <w:aliases w:val="8.7 QD HEADING 7"/>
    <w:basedOn w:val="Ttulo3"/>
    <w:next w:val="Normal"/>
    <w:link w:val="Ttulo7Carter"/>
    <w:rsid w:val="00F438BE"/>
    <w:pPr>
      <w:numPr>
        <w:ilvl w:val="6"/>
      </w:numPr>
      <w:outlineLvl w:val="6"/>
    </w:pPr>
    <w:rPr>
      <w:b/>
    </w:rPr>
  </w:style>
  <w:style w:type="paragraph" w:styleId="Ttulo8">
    <w:name w:val="heading 8"/>
    <w:aliases w:val="8.8 QD HEADING 8"/>
    <w:basedOn w:val="Ttulo4"/>
    <w:next w:val="Normal"/>
    <w:link w:val="Ttulo8Carter"/>
    <w:rsid w:val="00F438BE"/>
    <w:pPr>
      <w:numPr>
        <w:ilvl w:val="7"/>
      </w:numPr>
      <w:outlineLvl w:val="7"/>
    </w:pPr>
    <w:rPr>
      <w:b/>
    </w:rPr>
  </w:style>
  <w:style w:type="paragraph" w:styleId="Ttulo9">
    <w:name w:val="heading 9"/>
    <w:aliases w:val="8.9 QD HEADING 9"/>
    <w:basedOn w:val="Normal"/>
    <w:next w:val="Normal"/>
    <w:link w:val="Ttulo9Carter"/>
    <w:rsid w:val="00F438BE"/>
    <w:pPr>
      <w:keepNext/>
      <w:numPr>
        <w:ilvl w:val="8"/>
        <w:numId w:val="20"/>
      </w:numPr>
      <w:spacing w:before="360" w:line="276" w:lineRule="auto"/>
      <w:outlineLvl w:val="8"/>
    </w:pPr>
    <w:rPr>
      <w:rFonts w:asciiTheme="minorHAnsi" w:hAnsiTheme="minorHAnsi"/>
      <w:b/>
      <w:bCs/>
      <w:lang w:val="x-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aliases w:val="9.5 QD TITULO INDICE ANEXOS"/>
    <w:basedOn w:val="71QDTITULOANEXOSChar"/>
    <w:uiPriority w:val="99"/>
    <w:locked/>
    <w:rsid w:val="005E5EDC"/>
    <w:rPr>
      <w:rFonts w:ascii="Calibri" w:hAnsi="Calibri" w:cs="Calibri"/>
      <w:b w:val="0"/>
      <w:bCs/>
      <w:i w:val="0"/>
      <w:iCs w:val="0"/>
      <w:caps/>
      <w:smallCaps w:val="0"/>
      <w:strike w:val="0"/>
      <w:dstrike w:val="0"/>
      <w:vanish w:val="0"/>
      <w:color w:val="auto"/>
      <w:spacing w:val="0"/>
      <w:w w:val="100"/>
      <w:kern w:val="0"/>
      <w:position w:val="0"/>
      <w:sz w:val="22"/>
      <w:szCs w:val="28"/>
      <w:u w:val="single"/>
      <w:vertAlign w:val="baseline"/>
      <w:lang w:eastAsia="x-none"/>
      <w14:ligatures w14:val="none"/>
      <w14:numForm w14:val="default"/>
      <w14:numSpacing w14:val="default"/>
      <w14:stylisticSets/>
      <w14:cntxtAlts w14:val="0"/>
    </w:rPr>
  </w:style>
  <w:style w:type="paragraph" w:styleId="ndicedeilustraes">
    <w:name w:val="table of figures"/>
    <w:aliases w:val="9.6 QD TITULO INDICE TAB+FOTO+FIG+EQU"/>
    <w:basedOn w:val="Normal"/>
    <w:next w:val="Normal"/>
    <w:uiPriority w:val="99"/>
    <w:rsid w:val="005E5EDC"/>
    <w:pPr>
      <w:tabs>
        <w:tab w:val="right" w:leader="dot" w:pos="8494"/>
      </w:tabs>
    </w:pPr>
    <w:rPr>
      <w:noProof/>
    </w:rPr>
  </w:style>
  <w:style w:type="paragraph" w:styleId="Rodap">
    <w:name w:val="footer"/>
    <w:aliases w:val="3.2 QD RODAPÉ"/>
    <w:basedOn w:val="Normal"/>
    <w:link w:val="RodapCarter"/>
    <w:locked/>
    <w:rsid w:val="00086A10"/>
    <w:pPr>
      <w:spacing w:after="360"/>
      <w:ind w:left="0"/>
      <w:jc w:val="right"/>
    </w:pPr>
    <w:rPr>
      <w:rFonts w:asciiTheme="minorHAnsi" w:hAnsiTheme="minorHAnsi"/>
      <w:sz w:val="20"/>
      <w:szCs w:val="22"/>
      <w:lang w:eastAsia="x-none"/>
    </w:rPr>
  </w:style>
  <w:style w:type="paragraph" w:styleId="ndice1">
    <w:name w:val="toc 1"/>
    <w:aliases w:val="9.1 QD TITULO INDICE GERAL 1"/>
    <w:basedOn w:val="Normal"/>
    <w:next w:val="Normal"/>
    <w:uiPriority w:val="39"/>
    <w:qFormat/>
    <w:rsid w:val="00F1027D"/>
    <w:pPr>
      <w:tabs>
        <w:tab w:val="left" w:pos="1041"/>
        <w:tab w:val="right" w:pos="8493"/>
      </w:tabs>
      <w:spacing w:before="240"/>
    </w:pPr>
    <w:rPr>
      <w:b/>
      <w:bCs/>
      <w:caps/>
      <w:noProof/>
      <w:szCs w:val="22"/>
      <w:u w:val="single"/>
    </w:rPr>
  </w:style>
  <w:style w:type="paragraph" w:styleId="ndice2">
    <w:name w:val="toc 2"/>
    <w:aliases w:val="9.2 QD TITULO INDICE GERAL 2"/>
    <w:basedOn w:val="Normal"/>
    <w:next w:val="Normal"/>
    <w:uiPriority w:val="39"/>
    <w:qFormat/>
    <w:rsid w:val="005E5EDC"/>
    <w:pPr>
      <w:tabs>
        <w:tab w:val="left" w:pos="1211"/>
        <w:tab w:val="right" w:leader="dot" w:pos="8505"/>
      </w:tabs>
      <w:spacing w:after="0"/>
    </w:pPr>
    <w:rPr>
      <w:b/>
      <w:bCs/>
      <w:caps/>
      <w:noProof/>
      <w:szCs w:val="22"/>
    </w:rPr>
  </w:style>
  <w:style w:type="paragraph" w:styleId="ndice3">
    <w:name w:val="toc 3"/>
    <w:aliases w:val="9.3 QD TITULO INDICE GERAL 3"/>
    <w:basedOn w:val="Normal"/>
    <w:next w:val="Normal"/>
    <w:uiPriority w:val="39"/>
    <w:qFormat/>
    <w:rsid w:val="005E5EDC"/>
    <w:pPr>
      <w:tabs>
        <w:tab w:val="left" w:pos="1375"/>
        <w:tab w:val="right" w:leader="dot" w:pos="8505"/>
      </w:tabs>
      <w:spacing w:after="0"/>
    </w:pPr>
    <w:rPr>
      <w:caps/>
      <w:noProof/>
      <w:szCs w:val="22"/>
    </w:rPr>
  </w:style>
  <w:style w:type="paragraph" w:styleId="ndice4">
    <w:name w:val="toc 4"/>
    <w:aliases w:val="9.4 QD TITULO INDICE GERAL 4"/>
    <w:basedOn w:val="Normal"/>
    <w:next w:val="Normal"/>
    <w:uiPriority w:val="39"/>
    <w:rsid w:val="005E5EDC"/>
    <w:pPr>
      <w:tabs>
        <w:tab w:val="left" w:pos="1542"/>
        <w:tab w:val="right" w:leader="dot" w:pos="8505"/>
      </w:tabs>
      <w:spacing w:after="0"/>
    </w:pPr>
    <w:rPr>
      <w:caps/>
      <w:noProof/>
      <w:szCs w:val="22"/>
    </w:rPr>
  </w:style>
  <w:style w:type="character" w:customStyle="1" w:styleId="Ttulo1Carter">
    <w:name w:val="Título 1 Caráter"/>
    <w:aliases w:val="8.1 QD HEADING 1 Caráter"/>
    <w:link w:val="Ttulo1"/>
    <w:rsid w:val="007528EC"/>
    <w:rPr>
      <w:b/>
      <w:caps/>
      <w:sz w:val="22"/>
      <w:lang w:eastAsia="x-none"/>
    </w:rPr>
  </w:style>
  <w:style w:type="character" w:customStyle="1" w:styleId="Ttulo6Carter">
    <w:name w:val="Título 6 Caráter"/>
    <w:aliases w:val="8.6 QD HEADING 6 Caráter"/>
    <w:link w:val="Ttulo6"/>
    <w:rsid w:val="00027489"/>
    <w:rPr>
      <w:b/>
      <w:smallCaps/>
    </w:rPr>
  </w:style>
  <w:style w:type="character" w:customStyle="1" w:styleId="Ttulo5Carter">
    <w:name w:val="Título 5 Caráter"/>
    <w:aliases w:val="8.5 QD HEADING 5 Caráter"/>
    <w:link w:val="Ttulo5"/>
    <w:rsid w:val="0057464B"/>
    <w:rPr>
      <w:b/>
      <w:caps/>
      <w:sz w:val="22"/>
      <w:lang w:eastAsia="x-none"/>
    </w:rPr>
  </w:style>
  <w:style w:type="character" w:customStyle="1" w:styleId="Ttulo2Carter">
    <w:name w:val="Título 2 Caráter"/>
    <w:aliases w:val="8.2 QD HEADING 2 Caráter"/>
    <w:link w:val="Ttulo2"/>
    <w:rsid w:val="004F45EF"/>
    <w:rPr>
      <w:b/>
      <w:smallCaps/>
      <w:sz w:val="22"/>
    </w:rPr>
  </w:style>
  <w:style w:type="character" w:customStyle="1" w:styleId="Ttulo7Carter">
    <w:name w:val="Título 7 Caráter"/>
    <w:aliases w:val="8.7 QD HEADING 7 Caráter"/>
    <w:link w:val="Ttulo7"/>
    <w:rsid w:val="00F438BE"/>
    <w:rPr>
      <w:b/>
      <w:smallCaps/>
      <w:u w:val="single"/>
    </w:rPr>
  </w:style>
  <w:style w:type="character" w:customStyle="1" w:styleId="Ttulo8Carter">
    <w:name w:val="Título 8 Caráter"/>
    <w:aliases w:val="8.8 QD HEADING 8 Caráter"/>
    <w:link w:val="Ttulo8"/>
    <w:rsid w:val="00F438BE"/>
    <w:rPr>
      <w:b/>
      <w:smallCaps/>
    </w:rPr>
  </w:style>
  <w:style w:type="character" w:customStyle="1" w:styleId="Ttulo9Carter">
    <w:name w:val="Título 9 Caráter"/>
    <w:aliases w:val="8.9 QD HEADING 9 Caráter"/>
    <w:link w:val="Ttulo9"/>
    <w:rsid w:val="00F438BE"/>
    <w:rPr>
      <w:rFonts w:asciiTheme="minorHAnsi" w:hAnsiTheme="minorHAnsi"/>
      <w:b/>
      <w:bCs/>
      <w:lang w:val="x-none"/>
    </w:rPr>
  </w:style>
  <w:style w:type="paragraph" w:customStyle="1" w:styleId="12QDCAPADESIGNACAODOPROJECTO">
    <w:name w:val="1.2 QD CAPA_DESIGNACAO DO PROJECTO"/>
    <w:basedOn w:val="51QD-------------------------------------"/>
    <w:next w:val="Normal"/>
    <w:link w:val="12QDCAPADESIGNACAODOPROJECTOChar"/>
    <w:qFormat/>
    <w:rsid w:val="005E5EDC"/>
    <w:pPr>
      <w:spacing w:after="240"/>
      <w:jc w:val="right"/>
    </w:pPr>
    <w:rPr>
      <w:b/>
      <w:bCs/>
      <w:caps/>
      <w:color w:val="808080"/>
      <w:sz w:val="28"/>
      <w:szCs w:val="28"/>
    </w:rPr>
  </w:style>
  <w:style w:type="paragraph" w:customStyle="1" w:styleId="13QDCAPAFASE">
    <w:name w:val="1.3 QD CAPA_FASE"/>
    <w:basedOn w:val="51QD-------------------------------------"/>
    <w:next w:val="Normal"/>
    <w:link w:val="13QDCAPAFASEChar"/>
    <w:qFormat/>
    <w:rsid w:val="005E5EDC"/>
    <w:pPr>
      <w:spacing w:after="120"/>
      <w:jc w:val="right"/>
    </w:pPr>
    <w:rPr>
      <w:rFonts w:asciiTheme="minorHAnsi" w:hAnsiTheme="minorHAnsi"/>
      <w:b/>
      <w:caps/>
      <w:sz w:val="40"/>
      <w:szCs w:val="40"/>
    </w:rPr>
  </w:style>
  <w:style w:type="character" w:customStyle="1" w:styleId="12QDCAPADESIGNACAODOPROJECTOChar">
    <w:name w:val="1.2 QD CAPA_DESIGNACAO DO PROJECTO Char"/>
    <w:link w:val="12QDCAPADESIGNACAODOPROJECTO"/>
    <w:rsid w:val="005E5EDC"/>
    <w:rPr>
      <w:b/>
      <w:bCs/>
      <w:caps/>
      <w:color w:val="808080"/>
      <w:sz w:val="28"/>
      <w:szCs w:val="28"/>
      <w:lang w:eastAsia="x-none"/>
    </w:rPr>
  </w:style>
  <w:style w:type="character" w:customStyle="1" w:styleId="13QDCAPAFASEChar">
    <w:name w:val="1.3 QD CAPA_FASE Char"/>
    <w:link w:val="13QDCAPAFASE"/>
    <w:rsid w:val="005E5EDC"/>
    <w:rPr>
      <w:rFonts w:asciiTheme="minorHAnsi" w:hAnsiTheme="minorHAnsi"/>
      <w:b/>
      <w:caps/>
      <w:sz w:val="40"/>
      <w:szCs w:val="40"/>
      <w:lang w:eastAsia="x-none"/>
    </w:rPr>
  </w:style>
  <w:style w:type="character" w:customStyle="1" w:styleId="Ttulo3Carter">
    <w:name w:val="Título 3 Caráter"/>
    <w:aliases w:val="8.3 QD HEADING 3 Caráter"/>
    <w:basedOn w:val="Tipodeletrapredefinidodopargrafo"/>
    <w:link w:val="Ttulo3"/>
    <w:rsid w:val="004F45EF"/>
    <w:rPr>
      <w:smallCaps/>
      <w:sz w:val="22"/>
      <w:u w:val="single"/>
    </w:rPr>
  </w:style>
  <w:style w:type="paragraph" w:customStyle="1" w:styleId="41QDFOTOSFIGURASPORCIMA">
    <w:name w:val="4.1 QD FOTOS+FIGURAS (POR CIMA)"/>
    <w:basedOn w:val="51QD-------------------------------------"/>
    <w:qFormat/>
    <w:rsid w:val="005E5EDC"/>
    <w:pPr>
      <w:keepNext/>
      <w:spacing w:before="480" w:after="120"/>
      <w:ind w:left="709"/>
      <w:jc w:val="center"/>
    </w:pPr>
    <w:rPr>
      <w:noProof/>
      <w:lang w:bidi="bn-BD"/>
    </w:rPr>
  </w:style>
  <w:style w:type="paragraph" w:customStyle="1" w:styleId="42QDLEGENDAFOTOSFIGURASPORBAIXO">
    <w:name w:val="4.2 QD LEGENDA FOTOS+FIGURAS (POR BAIXO)"/>
    <w:basedOn w:val="51QD-------------------------------------"/>
    <w:next w:val="62QDNORMALEMTABELA"/>
    <w:qFormat/>
    <w:rsid w:val="005E5EDC"/>
    <w:pPr>
      <w:spacing w:before="120" w:after="480"/>
      <w:ind w:left="709"/>
      <w:jc w:val="center"/>
    </w:pPr>
    <w:rPr>
      <w:b/>
      <w:lang w:val="en-GB"/>
    </w:rPr>
  </w:style>
  <w:style w:type="paragraph" w:customStyle="1" w:styleId="71QDTITULOANEXOS">
    <w:name w:val="7.1 QD TITULO ANEXOS"/>
    <w:basedOn w:val="51QD-------------------------------------"/>
    <w:next w:val="NormalWeb"/>
    <w:link w:val="71QDTITULOANEXOSChar"/>
    <w:qFormat/>
    <w:rsid w:val="00B673FA"/>
    <w:pPr>
      <w:widowControl w:val="0"/>
      <w:spacing w:before="10500"/>
      <w:jc w:val="right"/>
      <w:textboxTightWrap w:val="allLines"/>
    </w:pPr>
    <w:rPr>
      <w:b/>
      <w:bCs/>
      <w:sz w:val="28"/>
      <w:szCs w:val="24"/>
    </w:rPr>
  </w:style>
  <w:style w:type="character" w:customStyle="1" w:styleId="71QDTITULOANEXOSChar">
    <w:name w:val="7.1 QD TITULO ANEXOS Char"/>
    <w:basedOn w:val="Tipodeletrapredefinidodopargrafo"/>
    <w:link w:val="71QDTITULOANEXOS"/>
    <w:rsid w:val="00B673FA"/>
    <w:rPr>
      <w:b/>
      <w:bCs/>
      <w:sz w:val="28"/>
      <w:szCs w:val="24"/>
      <w:lang w:eastAsia="x-none"/>
    </w:rPr>
  </w:style>
  <w:style w:type="paragraph" w:customStyle="1" w:styleId="51QD-------------------------------------">
    <w:name w:val="5.1 QD -------------------------------------"/>
    <w:next w:val="Normal"/>
    <w:qFormat/>
    <w:rsid w:val="008A2AD9"/>
    <w:pPr>
      <w:spacing w:after="0"/>
      <w:ind w:left="0"/>
    </w:pPr>
    <w:rPr>
      <w:lang w:eastAsia="x-none"/>
    </w:rPr>
  </w:style>
  <w:style w:type="paragraph" w:customStyle="1" w:styleId="11QDCAPACLIENTE">
    <w:name w:val="1.1 QD CAPA_CLIENTE"/>
    <w:basedOn w:val="51QD-------------------------------------"/>
    <w:next w:val="Normal"/>
    <w:qFormat/>
    <w:rsid w:val="005E5EDC"/>
    <w:pPr>
      <w:spacing w:after="120"/>
      <w:jc w:val="right"/>
    </w:pPr>
    <w:rPr>
      <w:b/>
      <w:caps/>
      <w:color w:val="1F497D"/>
      <w:sz w:val="52"/>
      <w:szCs w:val="48"/>
    </w:rPr>
  </w:style>
  <w:style w:type="paragraph" w:customStyle="1" w:styleId="14QDCAPAESPECIALIDADE-OUTRO">
    <w:name w:val="1.4 QD CAPA ESPECIALIDADE-OUTRO"/>
    <w:basedOn w:val="51QD-------------------------------------"/>
    <w:next w:val="Normal"/>
    <w:qFormat/>
    <w:rsid w:val="005E5EDC"/>
    <w:pPr>
      <w:spacing w:after="160"/>
      <w:jc w:val="right"/>
    </w:pPr>
    <w:rPr>
      <w:b/>
      <w:bCs/>
      <w:caps/>
      <w:sz w:val="40"/>
    </w:rPr>
  </w:style>
  <w:style w:type="paragraph" w:customStyle="1" w:styleId="15QDCAPADESIGNAODODOCUMENTO">
    <w:name w:val="1.5 QD CAPA_DESIGNAÇÃO DO DOCUMENTO"/>
    <w:basedOn w:val="51QD-------------------------------------"/>
    <w:next w:val="Normal"/>
    <w:qFormat/>
    <w:rsid w:val="005E5EDC"/>
    <w:pPr>
      <w:spacing w:after="240"/>
      <w:jc w:val="right"/>
    </w:pPr>
    <w:rPr>
      <w:b/>
      <w:bCs/>
      <w:caps/>
      <w:sz w:val="40"/>
    </w:rPr>
  </w:style>
  <w:style w:type="paragraph" w:customStyle="1" w:styleId="17QDCAPALOCALIZACAODATA">
    <w:name w:val="1.7 QD CAPA_LOCALIZACAO+DATA"/>
    <w:basedOn w:val="51QD-------------------------------------"/>
    <w:next w:val="Normal"/>
    <w:qFormat/>
    <w:rsid w:val="005E5EDC"/>
    <w:pPr>
      <w:jc w:val="right"/>
    </w:pPr>
    <w:rPr>
      <w:rFonts w:asciiTheme="minorHAnsi" w:hAnsiTheme="minorHAnsi"/>
      <w:b/>
      <w:sz w:val="18"/>
      <w:szCs w:val="18"/>
    </w:rPr>
  </w:style>
  <w:style w:type="paragraph" w:customStyle="1" w:styleId="21QDCLIENTEDESIGNAODOPROJETO">
    <w:name w:val="2.1 QD CLIENTE+DESIGNAÇÃO DO PROJETO"/>
    <w:basedOn w:val="51QD-------------------------------------"/>
    <w:qFormat/>
    <w:rsid w:val="00241201"/>
    <w:pPr>
      <w:spacing w:after="360" w:line="276" w:lineRule="auto"/>
      <w:ind w:left="709"/>
      <w:jc w:val="center"/>
    </w:pPr>
    <w:rPr>
      <w:b/>
      <w:caps/>
      <w:sz w:val="28"/>
      <w:szCs w:val="26"/>
    </w:rPr>
  </w:style>
  <w:style w:type="paragraph" w:customStyle="1" w:styleId="22QDFASEESPECIDESIDOCUM">
    <w:name w:val="2.2 QD FASE+ESPECI+DESI DOCUM"/>
    <w:basedOn w:val="51QD-------------------------------------"/>
    <w:qFormat/>
    <w:rsid w:val="005E5EDC"/>
    <w:pPr>
      <w:suppressAutoHyphens/>
      <w:spacing w:after="240" w:line="360" w:lineRule="auto"/>
      <w:ind w:left="709"/>
      <w:contextualSpacing/>
      <w:jc w:val="center"/>
    </w:pPr>
    <w:rPr>
      <w:b/>
      <w:bCs/>
      <w:caps/>
      <w:szCs w:val="22"/>
    </w:rPr>
  </w:style>
  <w:style w:type="paragraph" w:customStyle="1" w:styleId="23QDTITULODOSNDICES">
    <w:name w:val="2.3 QD TITULO DOS ÍNDICES"/>
    <w:basedOn w:val="51QD-------------------------------------"/>
    <w:next w:val="Normal"/>
    <w:qFormat/>
    <w:rsid w:val="005E5EDC"/>
    <w:pPr>
      <w:spacing w:before="720" w:after="240"/>
      <w:ind w:left="709"/>
    </w:pPr>
    <w:rPr>
      <w:b/>
      <w:caps/>
    </w:rPr>
  </w:style>
  <w:style w:type="paragraph" w:customStyle="1" w:styleId="62QDNORMALEMTABELA">
    <w:name w:val="6.2 QD NORMAL EM TABELA"/>
    <w:basedOn w:val="51QD-------------------------------------"/>
    <w:qFormat/>
    <w:rsid w:val="000E6137"/>
    <w:pPr>
      <w:keepLines/>
      <w:spacing w:before="20" w:after="20"/>
      <w:jc w:val="center"/>
    </w:pPr>
  </w:style>
  <w:style w:type="table" w:customStyle="1" w:styleId="52QDTABELAS">
    <w:name w:val="5.2 QD TABELAS"/>
    <w:basedOn w:val="Tabelanormal"/>
    <w:uiPriority w:val="99"/>
    <w:rsid w:val="00326B21"/>
    <w:pPr>
      <w:spacing w:before="20" w:after="20"/>
      <w:ind w:left="0"/>
      <w:jc w:val="center"/>
    </w:p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</w:pPr>
      <w:rPr>
        <w:b/>
      </w:rPr>
      <w:tblPr/>
      <w:trPr>
        <w:tblHeader/>
      </w:trPr>
    </w:tblStylePr>
    <w:tblStylePr w:type="firstCol">
      <w:rPr>
        <w:b w:val="0"/>
      </w:rPr>
    </w:tblStylePr>
  </w:style>
  <w:style w:type="character" w:styleId="TextodoMarcadordePosio">
    <w:name w:val="Placeholder Text"/>
    <w:basedOn w:val="Tipodeletrapredefinidodopargrafo"/>
    <w:uiPriority w:val="99"/>
    <w:semiHidden/>
    <w:locked/>
    <w:rsid w:val="005E5EDC"/>
    <w:rPr>
      <w:color w:val="808080"/>
    </w:rPr>
  </w:style>
  <w:style w:type="paragraph" w:customStyle="1" w:styleId="16QDCAPAREVISO">
    <w:name w:val="1.6 QD CAPA_REVISÃO"/>
    <w:basedOn w:val="51QD-------------------------------------"/>
    <w:next w:val="NormalWeb"/>
    <w:qFormat/>
    <w:rsid w:val="005E5EDC"/>
    <w:pPr>
      <w:spacing w:after="120"/>
      <w:jc w:val="right"/>
    </w:pPr>
    <w:rPr>
      <w:b/>
    </w:rPr>
  </w:style>
  <w:style w:type="paragraph" w:styleId="NormalWeb">
    <w:name w:val="Normal (Web)"/>
    <w:basedOn w:val="Normal"/>
    <w:semiHidden/>
    <w:locked/>
    <w:rsid w:val="005E5EDC"/>
    <w:rPr>
      <w:rFonts w:ascii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arter"/>
    <w:semiHidden/>
    <w:locked/>
    <w:rsid w:val="005E5EDC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5E5EDC"/>
    <w:rPr>
      <w:rFonts w:ascii="Tahoma" w:hAnsi="Tahoma" w:cs="Tahoma"/>
      <w:sz w:val="16"/>
      <w:szCs w:val="16"/>
    </w:rPr>
  </w:style>
  <w:style w:type="character" w:customStyle="1" w:styleId="RodapCarter">
    <w:name w:val="Rodapé Caráter"/>
    <w:aliases w:val="3.2 QD RODAPÉ Caráter"/>
    <w:basedOn w:val="Tipodeletrapredefinidodopargrafo"/>
    <w:link w:val="Rodap"/>
    <w:rsid w:val="00086A10"/>
    <w:rPr>
      <w:rFonts w:asciiTheme="minorHAnsi" w:hAnsiTheme="minorHAnsi"/>
      <w:szCs w:val="22"/>
      <w:lang w:eastAsia="x-none"/>
    </w:rPr>
  </w:style>
  <w:style w:type="paragraph" w:styleId="ndiceremissivo4">
    <w:name w:val="index 4"/>
    <w:basedOn w:val="Normal"/>
    <w:next w:val="Normal"/>
    <w:autoRedefine/>
    <w:semiHidden/>
    <w:locked/>
    <w:rsid w:val="005E5EDC"/>
    <w:pPr>
      <w:spacing w:after="0"/>
      <w:ind w:left="880" w:hanging="220"/>
    </w:pPr>
  </w:style>
  <w:style w:type="paragraph" w:styleId="Cabealho">
    <w:name w:val="header"/>
    <w:aliases w:val="3.1 QD CABEÇALHO"/>
    <w:basedOn w:val="51QD-------------------------------------"/>
    <w:link w:val="CabealhoCarter"/>
    <w:locked/>
    <w:rsid w:val="001E558F"/>
    <w:pPr>
      <w:jc w:val="right"/>
    </w:pPr>
  </w:style>
  <w:style w:type="character" w:customStyle="1" w:styleId="CabealhoCarter">
    <w:name w:val="Cabeçalho Caráter"/>
    <w:aliases w:val="3.1 QD CABEÇALHO Caráter"/>
    <w:basedOn w:val="Tipodeletrapredefinidodopargrafo"/>
    <w:link w:val="Cabealho"/>
    <w:rsid w:val="001E558F"/>
    <w:rPr>
      <w:lang w:eastAsia="x-none"/>
    </w:rPr>
  </w:style>
  <w:style w:type="paragraph" w:customStyle="1" w:styleId="63QDNUMERADOS">
    <w:name w:val="6.3 QD NUMERADOS"/>
    <w:basedOn w:val="51QD-------------------------------------"/>
    <w:qFormat/>
    <w:rsid w:val="00C6701A"/>
    <w:pPr>
      <w:numPr>
        <w:numId w:val="7"/>
      </w:numPr>
      <w:spacing w:after="240"/>
    </w:pPr>
    <w:rPr>
      <w:sz w:val="22"/>
    </w:rPr>
  </w:style>
  <w:style w:type="paragraph" w:customStyle="1" w:styleId="64QDBULLETS">
    <w:name w:val="6.4 QD BULLETS"/>
    <w:basedOn w:val="51QD-------------------------------------"/>
    <w:qFormat/>
    <w:rsid w:val="00C6701A"/>
    <w:pPr>
      <w:numPr>
        <w:numId w:val="8"/>
      </w:numPr>
      <w:spacing w:after="240"/>
    </w:pPr>
    <w:rPr>
      <w:sz w:val="22"/>
    </w:rPr>
  </w:style>
  <w:style w:type="table" w:styleId="TabelacomGrelha">
    <w:name w:val="Table Grid"/>
    <w:basedOn w:val="Tabelanormal"/>
    <w:uiPriority w:val="59"/>
    <w:locked/>
    <w:rsid w:val="005E5E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72QDHEADING1ANEXO">
    <w:name w:val="7.2 QD HEADING 1 ANEXO"/>
    <w:link w:val="72QDHEADING1ANEXOChar"/>
    <w:qFormat/>
    <w:rsid w:val="001538B7"/>
    <w:pPr>
      <w:numPr>
        <w:numId w:val="18"/>
      </w:numPr>
      <w:spacing w:before="360" w:line="276" w:lineRule="auto"/>
    </w:pPr>
    <w:rPr>
      <w:b/>
      <w:caps/>
      <w:sz w:val="22"/>
      <w:lang w:eastAsia="x-none"/>
    </w:rPr>
  </w:style>
  <w:style w:type="paragraph" w:customStyle="1" w:styleId="73QDHEADING2ANEXOS">
    <w:name w:val="7.3 QD HEADING 2 ANEXOS"/>
    <w:link w:val="73QDHEADING2ANEXOSChar"/>
    <w:qFormat/>
    <w:rsid w:val="001538B7"/>
    <w:pPr>
      <w:numPr>
        <w:ilvl w:val="1"/>
        <w:numId w:val="18"/>
      </w:numPr>
      <w:spacing w:before="360" w:line="276" w:lineRule="auto"/>
    </w:pPr>
    <w:rPr>
      <w:b/>
      <w:smallCaps/>
      <w:sz w:val="22"/>
    </w:rPr>
  </w:style>
  <w:style w:type="character" w:customStyle="1" w:styleId="72QDHEADING1ANEXOChar">
    <w:name w:val="7.2 QD HEADING 1 ANEXO Char"/>
    <w:basedOn w:val="Ttulo1Carter"/>
    <w:link w:val="72QDHEADING1ANEXO"/>
    <w:rsid w:val="001538B7"/>
    <w:rPr>
      <w:b/>
      <w:caps/>
      <w:sz w:val="22"/>
      <w:lang w:eastAsia="x-none"/>
    </w:rPr>
  </w:style>
  <w:style w:type="paragraph" w:customStyle="1" w:styleId="74QDHEADING3ANEXOS">
    <w:name w:val="7.4 QD HEADING 3 ANEXOS"/>
    <w:link w:val="74QDHEADING3ANEXOSChar"/>
    <w:qFormat/>
    <w:rsid w:val="001538B7"/>
    <w:pPr>
      <w:numPr>
        <w:ilvl w:val="2"/>
        <w:numId w:val="18"/>
      </w:numPr>
      <w:spacing w:before="360" w:line="276" w:lineRule="auto"/>
    </w:pPr>
    <w:rPr>
      <w:smallCaps/>
      <w:sz w:val="22"/>
      <w:u w:val="single"/>
    </w:rPr>
  </w:style>
  <w:style w:type="character" w:customStyle="1" w:styleId="73QDHEADING2ANEXOSChar">
    <w:name w:val="7.3 QD HEADING 2 ANEXOS Char"/>
    <w:basedOn w:val="Ttulo2Carter"/>
    <w:link w:val="73QDHEADING2ANEXOS"/>
    <w:rsid w:val="001538B7"/>
    <w:rPr>
      <w:b/>
      <w:smallCaps/>
      <w:sz w:val="22"/>
    </w:rPr>
  </w:style>
  <w:style w:type="numbering" w:customStyle="1" w:styleId="Anexos">
    <w:name w:val="Anexos"/>
    <w:uiPriority w:val="99"/>
    <w:rsid w:val="00363901"/>
    <w:pPr>
      <w:numPr>
        <w:numId w:val="9"/>
      </w:numPr>
    </w:pPr>
  </w:style>
  <w:style w:type="character" w:customStyle="1" w:styleId="74QDHEADING3ANEXOSChar">
    <w:name w:val="7.4 QD HEADING 3 ANEXOS Char"/>
    <w:basedOn w:val="Ttulo3Carter"/>
    <w:link w:val="74QDHEADING3ANEXOS"/>
    <w:rsid w:val="001538B7"/>
    <w:rPr>
      <w:smallCaps/>
      <w:sz w:val="22"/>
      <w:u w:val="single"/>
    </w:rPr>
  </w:style>
  <w:style w:type="paragraph" w:customStyle="1" w:styleId="75QDHEADING4ANEXOS">
    <w:name w:val="7.5 QD HEADING 4 ANEXOS"/>
    <w:link w:val="75QDHEADING4ANEXOSChar"/>
    <w:qFormat/>
    <w:rsid w:val="001538B7"/>
    <w:pPr>
      <w:numPr>
        <w:ilvl w:val="3"/>
        <w:numId w:val="18"/>
      </w:numPr>
      <w:spacing w:before="360" w:line="276" w:lineRule="auto"/>
    </w:pPr>
    <w:rPr>
      <w:smallCaps/>
      <w:sz w:val="22"/>
    </w:rPr>
  </w:style>
  <w:style w:type="character" w:customStyle="1" w:styleId="Ttulo4Carter">
    <w:name w:val="Título 4 Caráter"/>
    <w:aliases w:val="8.4 QD HEADING 4 Caráter"/>
    <w:basedOn w:val="Tipodeletrapredefinidodopargrafo"/>
    <w:link w:val="Ttulo4"/>
    <w:rsid w:val="00325514"/>
    <w:rPr>
      <w:smallCaps/>
      <w:sz w:val="22"/>
    </w:rPr>
  </w:style>
  <w:style w:type="character" w:customStyle="1" w:styleId="75QDHEADING4ANEXOSChar">
    <w:name w:val="7.5 QD HEADING 4 ANEXOS Char"/>
    <w:basedOn w:val="Ttulo4Carter"/>
    <w:link w:val="75QDHEADING4ANEXOS"/>
    <w:rsid w:val="001538B7"/>
    <w:rPr>
      <w:smallCaps/>
      <w:sz w:val="22"/>
    </w:rPr>
  </w:style>
  <w:style w:type="paragraph" w:customStyle="1" w:styleId="65QDPGVAZIA">
    <w:name w:val="6.5 QD PÁG. VAZIA"/>
    <w:basedOn w:val="51QD-------------------------------------"/>
    <w:qFormat/>
    <w:rsid w:val="00C26809"/>
    <w:pPr>
      <w:pageBreakBefore/>
      <w:jc w:val="center"/>
    </w:pPr>
    <w:rPr>
      <w:color w:val="A6A6A6" w:themeColor="background1" w:themeShade="A6"/>
    </w:rPr>
  </w:style>
  <w:style w:type="paragraph" w:styleId="Legenda">
    <w:name w:val="caption"/>
    <w:aliases w:val="4.3 QD LEGENDA TABELAS+FORMULAS (POR CIMA)"/>
    <w:basedOn w:val="51QD-------------------------------------"/>
    <w:next w:val="51QD-------------------------------------"/>
    <w:uiPriority w:val="3"/>
    <w:unhideWhenUsed/>
    <w:qFormat/>
    <w:locked/>
    <w:rsid w:val="00C26809"/>
    <w:pPr>
      <w:keepNext/>
      <w:spacing w:before="480" w:after="120"/>
      <w:ind w:left="709"/>
      <w:jc w:val="center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kidai\Desktop\QDE_T20XX-XXXX-01-XX-XXX-MD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dia de mês de 20XX</PublishDate>
  <Abstract/>
  <CompanyAddress/>
  <CompanyPhone/>
  <CompanyFax/>
  <CompanyEmail/>
</CoverPageProperties>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DB7257-C1ED-48FE-B560-AF0AE21FB43D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D19E3C98-4384-442D-8F88-EC1BE1A2E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QDE_T20XX-XXXX-01-XX-XXX-MD.dotx</Template>
  <TotalTime>123</TotalTime>
  <Pages>12</Pages>
  <Words>352</Words>
  <Characters>1902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Designação do Documento</vt:lpstr>
      <vt:lpstr>Designação do Documento</vt:lpstr>
    </vt:vector>
  </TitlesOfParts>
  <Manager>Local</Manager>
  <Company>MindSET</Company>
  <LinksUpToDate>false</LinksUpToDate>
  <CharactersWithSpaces>2250</CharactersWithSpaces>
  <SharedDoc>false</SharedDoc>
  <HLinks>
    <vt:vector size="30" baseType="variant">
      <vt:variant>
        <vt:i4>1966137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_Toc384385670</vt:lpwstr>
      </vt:variant>
      <vt:variant>
        <vt:i4>2031673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_Toc384385669</vt:lpwstr>
      </vt:variant>
      <vt:variant>
        <vt:i4>2031673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_Toc384385668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_Toc384385667</vt:lpwstr>
      </vt:variant>
      <vt:variant>
        <vt:i4>2031673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_Toc384385666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Designação do projeto</dc:subject>
  <dc:creator>Ismael Kidai</dc:creator>
  <dc:description>Revisão</dc:description>
  <cp:lastModifiedBy>João Castro</cp:lastModifiedBy>
  <cp:revision>15</cp:revision>
  <cp:lastPrinted>2024-12-23T17:26:00Z</cp:lastPrinted>
  <dcterms:created xsi:type="dcterms:W3CDTF">2024-12-23T11:59:00Z</dcterms:created>
  <dcterms:modified xsi:type="dcterms:W3CDTF">2026-01-27T00:14:00Z</dcterms:modified>
  <cp:category>Especialidade / Outro</cp:category>
  <cp:contentStatus>FASE</cp:contentStatus>
</cp:coreProperties>
</file>