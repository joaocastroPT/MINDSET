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elha"/>
        <w:tblW w:w="6379" w:type="dxa"/>
        <w:tblInd w:w="18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79"/>
      </w:tblGrid>
      <w:tr w:rsidRPr="008A2AD9" w:rsidR="002D77EB" w:rsidTr="005F7E99" w14:paraId="27C536FC" w14:textId="77777777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:rsidRPr="008A2AD9" w:rsidR="002D77EB" w:rsidP="00D92E96" w:rsidRDefault="00B55E49" w14:paraId="7D33796A" w14:textId="207A289A">
                <w:pPr>
                  <w:pStyle w:val="11QDCAPACLIENTE"/>
                </w:pPr>
                <w:r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:rsidRPr="008A2AD9" w:rsidR="002D77EB" w:rsidP="007816BB" w:rsidRDefault="00B83D90" w14:paraId="3AC5D550" w14:textId="23A0A40B">
                <w:pPr>
                  <w:pStyle w:val="12QDCAPADESIGNACAODOPROJECTO"/>
                </w:pPr>
                <w:r>
                  <w:t>plano de marketing</w:t>
                </w:r>
              </w:p>
            </w:sdtContent>
          </w:sdt>
          <w:p w:rsidRPr="008A2AD9" w:rsidR="002D77EB" w:rsidP="007816BB" w:rsidRDefault="00B55E49" w14:paraId="52953700" w14:textId="24952DFF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B01D96">
                  <w:t>Proposta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:rsidRPr="008A2AD9" w:rsidR="002D77EB" w:rsidP="002F6113" w:rsidRDefault="00B83D90" w14:paraId="416BEC24" w14:textId="017A92B2">
                <w:pPr>
                  <w:pStyle w:val="14QDCAPAESPECIALIDADE-OUTRO"/>
                </w:pPr>
                <w:r>
                  <w:t>Marketing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:rsidRPr="008A2AD9" w:rsidR="002D77EB" w:rsidP="002F6113" w:rsidRDefault="00B55E49" w14:paraId="644F058E" w14:textId="62D70B6A">
                <w:pPr>
                  <w:pStyle w:val="15QDCAPADESIGNAODODOCUMENTO"/>
                </w:pPr>
                <w:r>
                  <w:t>NOME DAS PESSOAS</w:t>
                </w:r>
              </w:p>
            </w:sdtContent>
          </w:sdt>
          <w:p w:rsidRPr="008A2AD9" w:rsidR="007816BB" w:rsidP="007816BB" w:rsidRDefault="00B55E49" w14:paraId="469508AE" w14:textId="6B8587A9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EndPr/>
              <w:sdtContent>
                <w:r w:rsidR="00B01D96">
                  <w:t>V1.0</w:t>
                </w:r>
              </w:sdtContent>
            </w:sdt>
          </w:p>
          <w:p w:rsidRPr="008A2AD9" w:rsidR="002D77EB" w:rsidP="006228F4" w:rsidRDefault="00B55E49" w14:paraId="5E7ACADC" w14:textId="53307C12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01D96">
                  <w:t>Porto</w:t>
                </w:r>
              </w:sdtContent>
            </w:sdt>
            <w:r w:rsidRPr="008A2AD9" w:rsidR="007816BB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2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EndPr/>
              <w:sdtContent>
                <w:r w:rsidR="00B01D96">
                  <w:t>2 de fevereiro de 2026</w:t>
                </w:r>
              </w:sdtContent>
            </w:sdt>
          </w:p>
        </w:tc>
      </w:tr>
    </w:tbl>
    <w:p w:rsidRPr="008A2AD9" w:rsidR="00D52646" w:rsidP="00CC6D84" w:rsidRDefault="00D52646" w14:paraId="53DB2BF3" w14:textId="4624A640">
      <w:pPr>
        <w:pStyle w:val="17QDCAPALOCALIZACAODATA"/>
        <w:jc w:val="left"/>
      </w:pPr>
    </w:p>
    <w:p w:rsidR="00BE4D7D" w:rsidP="00CC6D84" w:rsidRDefault="00BE4D7D" w14:paraId="1D920040" w14:textId="77777777">
      <w:pPr>
        <w:pStyle w:val="ndicedeilustraes"/>
        <w:jc w:val="left"/>
        <w:rPr>
          <w:noProof w:val="0"/>
        </w:rPr>
      </w:pPr>
    </w:p>
    <w:p w:rsidRPr="00B55E49" w:rsidR="00B55E49" w:rsidP="00B55E49" w:rsidRDefault="00B55E49" w14:paraId="1A31F148" w14:textId="6764E83D">
      <w:pPr>
        <w:sectPr w:rsidRPr="00B55E49" w:rsidR="00B55E49" w:rsidSect="001E558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orient="portrait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Pr="008A2AD9" w:rsidR="00646FE5" w:rsidTr="00241213" w14:paraId="3CEECC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830130" w14:paraId="09020F22" w14:textId="6CC88020">
            <w:pPr>
              <w:pStyle w:val="62QDNORMALEMTABELA"/>
            </w:pPr>
            <w:r>
              <w:t>VERSÃO</w:t>
            </w:r>
          </w:p>
        </w:tc>
        <w:tc>
          <w:tcPr>
            <w:tcW w:w="1559" w:type="dxa"/>
          </w:tcPr>
          <w:p w:rsidRPr="008A2AD9" w:rsidR="00646FE5" w:rsidP="00241213" w:rsidRDefault="00646FE5" w14:paraId="2F0B32C4" w14:textId="77777777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:rsidRPr="008A2AD9" w:rsidR="00646FE5" w:rsidP="00241213" w:rsidRDefault="00646FE5" w14:paraId="5BA75182" w14:textId="77777777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Pr="008A2AD9" w:rsidR="00646FE5" w:rsidTr="00241213" w14:paraId="130F9216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830130" w14:paraId="3038A519" w14:textId="44AC2E01">
            <w:pPr>
              <w:pStyle w:val="62QDNORMALEMTABELA"/>
            </w:pPr>
            <w:r>
              <w:t>V1.0</w:t>
            </w:r>
          </w:p>
        </w:tc>
        <w:tc>
          <w:tcPr>
            <w:tcW w:w="1559" w:type="dxa"/>
          </w:tcPr>
          <w:p w:rsidRPr="008A2AD9" w:rsidR="00646FE5" w:rsidP="00241213" w:rsidRDefault="009F21A0" w14:paraId="0822735F" w14:textId="36DBBBF2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Pr="008A2AD9" w:rsidR="00646FE5">
              <w:t>/</w:t>
            </w:r>
            <w:r>
              <w:t>02</w:t>
            </w:r>
            <w:r w:rsidRPr="008A2AD9" w:rsidR="00646FE5">
              <w:t>/</w:t>
            </w:r>
            <w:r>
              <w:t>2026</w:t>
            </w:r>
          </w:p>
        </w:tc>
        <w:tc>
          <w:tcPr>
            <w:tcW w:w="4611" w:type="dxa"/>
          </w:tcPr>
          <w:p w:rsidRPr="008A2AD9" w:rsidR="00646FE5" w:rsidP="00241213" w:rsidRDefault="00830130" w14:paraId="2CB0BB56" w14:textId="0DFA72A9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 Revisão</w:t>
            </w:r>
          </w:p>
        </w:tc>
      </w:tr>
      <w:tr w:rsidRPr="008A2AD9" w:rsidR="00646FE5" w:rsidTr="00241213" w14:paraId="077851CE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5764002D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3267A24E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E17793" w:rsidRDefault="00646FE5" w14:paraId="4CCA49A6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A2AD9" w:rsidR="00646FE5" w:rsidTr="00241213" w14:paraId="7C7939C8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2DE6FFEA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11F470B4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E17793" w:rsidRDefault="00646FE5" w14:paraId="699461CF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A2AD9" w:rsidR="00646FE5" w:rsidTr="00241213" w14:paraId="2570A03F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51AAA9F6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1B472965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241213" w:rsidRDefault="00646FE5" w14:paraId="140BD82B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A2AD9" w:rsidR="00646FE5" w:rsidTr="00241213" w14:paraId="1E7FD47B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6CC05452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296FB9EA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241213" w:rsidRDefault="00646FE5" w14:paraId="3E3BFDAE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A2AD9" w:rsidR="00646FE5" w:rsidTr="00241213" w14:paraId="6ABF9F8F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2907251D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12278661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241213" w:rsidRDefault="00646FE5" w14:paraId="115AFD99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A2AD9" w:rsidR="00646FE5" w:rsidTr="00241213" w14:paraId="76F180EB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Pr="008A2AD9" w:rsidR="00646FE5" w:rsidP="00241213" w:rsidRDefault="00646FE5" w14:paraId="54592E01" w14:textId="77777777">
            <w:pPr>
              <w:pStyle w:val="62QDNORMALEMTABELA"/>
            </w:pPr>
          </w:p>
        </w:tc>
        <w:tc>
          <w:tcPr>
            <w:tcW w:w="1559" w:type="dxa"/>
          </w:tcPr>
          <w:p w:rsidRPr="008A2AD9" w:rsidR="00646FE5" w:rsidP="00241213" w:rsidRDefault="00646FE5" w14:paraId="7C46BC45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:rsidRPr="008A2AD9" w:rsidR="00646FE5" w:rsidP="00241213" w:rsidRDefault="00646FE5" w14:paraId="40B19016" w14:textId="7777777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15FA9" w:rsidP="00241201" w:rsidRDefault="00315FA9" w14:paraId="41D253B9" w14:textId="5153275F">
      <w:pPr>
        <w:pStyle w:val="21QDCLIENTEDESIGNAODOPROJETO"/>
      </w:pPr>
    </w:p>
    <w:p w:rsidRPr="00315FA9" w:rsidR="00315FA9" w:rsidP="00315FA9" w:rsidRDefault="00315FA9" w14:paraId="60199AC3" w14:textId="25A2A699">
      <w:pPr>
        <w:rPr>
          <w:b/>
          <w:caps/>
          <w:sz w:val="28"/>
          <w:szCs w:val="26"/>
          <w:lang w:eastAsia="x-none"/>
        </w:rPr>
      </w:pPr>
      <w:r>
        <w:br w:type="page"/>
      </w:r>
    </w:p>
    <w:p w:rsidRPr="008A2AD9" w:rsidR="00A14519" w:rsidP="00241201" w:rsidRDefault="00B55E49" w14:paraId="51088A14" w14:textId="1BD027BC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Pr="008A2AD9" w:rsidR="00A14519" w:rsidP="00241201" w:rsidRDefault="00B83D90" w14:paraId="4FA60E83" w14:textId="1FD7B8BC">
          <w:pPr>
            <w:pStyle w:val="21QDCLIENTEDESIGNAODOPROJETO"/>
          </w:pPr>
          <w:r>
            <w:t>plano de marketing</w:t>
          </w:r>
        </w:p>
      </w:sdtContent>
    </w:sdt>
    <w:p w:rsidRPr="008A2AD9" w:rsidR="005B0F91" w:rsidP="00152629" w:rsidRDefault="00B55E49" w14:paraId="30878AFC" w14:textId="5411FB31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B01D96">
            <w:t>Proposta</w:t>
          </w:r>
        </w:sdtContent>
      </w:sdt>
    </w:p>
    <w:p w:rsidRPr="008A2AD9" w:rsidR="00594A7B" w:rsidP="00152629" w:rsidRDefault="00B55E49" w14:paraId="5AEBC5C1" w14:textId="4671F2D5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B83D90">
            <w:t>Marketing</w:t>
          </w:r>
        </w:sdtContent>
      </w:sdt>
    </w:p>
    <w:p w:rsidRPr="008A2AD9" w:rsidR="00A14519" w:rsidP="00152629" w:rsidRDefault="00B55E49" w14:paraId="220E5FA5" w14:textId="5DDD9288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NOME DAS PESSOAS</w:t>
          </w:r>
        </w:sdtContent>
      </w:sdt>
    </w:p>
    <w:p w:rsidRPr="008A2AD9" w:rsidR="001A0618" w:rsidP="00ED1286" w:rsidRDefault="000817B3" w14:paraId="1C781150" w14:textId="77777777">
      <w:pPr>
        <w:pStyle w:val="23QDTITULODOSNDICES"/>
      </w:pPr>
      <w:bookmarkStart w:name="_Toc27191118" w:id="0"/>
      <w:bookmarkStart w:name="_Toc27205652" w:id="1"/>
      <w:r w:rsidRPr="008A2AD9">
        <w:t>ÍNDICE GERAL</w:t>
      </w:r>
      <w:bookmarkEnd w:id="0"/>
      <w:bookmarkEnd w:id="1"/>
    </w:p>
    <w:p w:rsidR="002B250F" w:rsidRDefault="00DE0F1A" w14:paraId="207CE5E2" w14:textId="144D5336">
      <w:pPr>
        <w:pStyle w:val="ndice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:u w:val="none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2B250F">
        <w:t>1</w:t>
      </w:r>
      <w:r w:rsidR="002B250F"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:u w:val="none"/>
          <w14:ligatures w14:val="standardContextual"/>
        </w:rPr>
        <w:tab/>
      </w:r>
      <w:r w:rsidR="002B250F">
        <w:t>Título Nível 1</w:t>
      </w:r>
      <w:r w:rsidR="002B250F">
        <w:tab/>
      </w:r>
      <w:r w:rsidR="002B250F">
        <w:fldChar w:fldCharType="begin"/>
      </w:r>
      <w:r w:rsidR="002B250F">
        <w:instrText xml:space="preserve"> PAGEREF _Toc220470464 \h </w:instrText>
      </w:r>
      <w:r w:rsidR="002B250F">
        <w:fldChar w:fldCharType="separate"/>
      </w:r>
      <w:r w:rsidR="002B250F">
        <w:t>4</w:t>
      </w:r>
      <w:r w:rsidR="002B250F">
        <w:fldChar w:fldCharType="end"/>
      </w:r>
    </w:p>
    <w:p w:rsidR="002B250F" w:rsidRDefault="002B250F" w14:paraId="728BC3EC" w14:textId="7D4CE269">
      <w:pPr>
        <w:pStyle w:val="ndice2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1.1</w:t>
      </w:r>
      <w:r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_Toc220470465 \h </w:instrText>
      </w:r>
      <w:r>
        <w:fldChar w:fldCharType="separate"/>
      </w:r>
      <w:r>
        <w:t>4</w:t>
      </w:r>
      <w:r>
        <w:fldChar w:fldCharType="end"/>
      </w:r>
    </w:p>
    <w:p w:rsidR="002B250F" w:rsidRDefault="002B250F" w14:paraId="76E8371B" w14:textId="7B002232">
      <w:pPr>
        <w:pStyle w:val="ndice2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1.2</w:t>
      </w:r>
      <w:r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_Toc220470466 \h </w:instrText>
      </w:r>
      <w:r>
        <w:fldChar w:fldCharType="separate"/>
      </w:r>
      <w:r>
        <w:t>4</w:t>
      </w:r>
      <w:r>
        <w:fldChar w:fldCharType="end"/>
      </w:r>
    </w:p>
    <w:p w:rsidR="002B250F" w:rsidRDefault="002B250F" w14:paraId="4597091C" w14:textId="0627C351">
      <w:pPr>
        <w:pStyle w:val="ndice3"/>
        <w:rPr>
          <w:rFonts w:asciiTheme="minorHAnsi" w:hAnsiTheme="minorHAnsi" w:eastAsiaTheme="minorEastAsia" w:cstheme="minorBidi"/>
          <w:caps w:val="0"/>
          <w:kern w:val="2"/>
          <w:sz w:val="24"/>
          <w:szCs w:val="24"/>
          <w14:ligatures w14:val="standardContextual"/>
        </w:rPr>
      </w:pPr>
      <w:r w:rsidRPr="00362A95">
        <w:t>1.2.1</w:t>
      </w:r>
      <w:r>
        <w:rPr>
          <w:rFonts w:asciiTheme="minorHAnsi" w:hAnsiTheme="minorHAnsi" w:eastAsiaTheme="minorEastAsia" w:cstheme="minorBidi"/>
          <w:caps w:val="0"/>
          <w:kern w:val="2"/>
          <w:sz w:val="24"/>
          <w:szCs w:val="24"/>
          <w14:ligatures w14:val="standardContextual"/>
        </w:rPr>
        <w:tab/>
      </w:r>
      <w:r>
        <w:t>Título Nível 3</w:t>
      </w:r>
      <w:r>
        <w:tab/>
      </w:r>
      <w:r>
        <w:fldChar w:fldCharType="begin"/>
      </w:r>
      <w:r>
        <w:instrText xml:space="preserve"> PAGEREF _Toc220470467 \h </w:instrText>
      </w:r>
      <w:r>
        <w:fldChar w:fldCharType="separate"/>
      </w:r>
      <w:r>
        <w:t>4</w:t>
      </w:r>
      <w:r>
        <w:fldChar w:fldCharType="end"/>
      </w:r>
    </w:p>
    <w:p w:rsidR="002B250F" w:rsidRDefault="002B250F" w14:paraId="4E454C37" w14:textId="4F846FF6">
      <w:pPr>
        <w:pStyle w:val="ndice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:u w:val="none"/>
          <w14:ligatures w14:val="standardContextual"/>
        </w:rPr>
      </w:pPr>
      <w: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:u w:val="none"/>
          <w14:ligatures w14:val="standardContextual"/>
        </w:rPr>
        <w:tab/>
      </w:r>
      <w:r w:rsidRPr="00362A95">
        <w:rPr>
          <w:highlight w:val="yellow"/>
        </w:rPr>
        <w:t>Porto, 2 de fevereiro de 2026</w:t>
      </w:r>
      <w:r>
        <w:tab/>
      </w:r>
      <w:r>
        <w:fldChar w:fldCharType="begin"/>
      </w:r>
      <w:r>
        <w:instrText xml:space="preserve"> PAGEREF _Toc220470468 \h </w:instrText>
      </w:r>
      <w:r>
        <w:fldChar w:fldCharType="separate"/>
      </w:r>
      <w:r>
        <w:t>5</w:t>
      </w:r>
      <w:r>
        <w:fldChar w:fldCharType="end"/>
      </w:r>
    </w:p>
    <w:p w:rsidRPr="008A2AD9" w:rsidR="0009414F" w:rsidP="00ED1286" w:rsidRDefault="00DE0F1A" w14:paraId="606CF15E" w14:textId="5389BA0A">
      <w:pPr>
        <w:pStyle w:val="23QDTITULODOSNDICES"/>
      </w:pPr>
      <w:r w:rsidRPr="008A2AD9">
        <w:fldChar w:fldCharType="end"/>
      </w:r>
      <w:bookmarkStart w:name="_Toc386630847" w:id="2"/>
      <w:bookmarkStart w:name="_Toc386629590" w:id="3"/>
      <w:bookmarkStart w:name="_Toc384385634" w:id="4"/>
      <w:bookmarkStart w:name="_Toc384378243" w:id="5"/>
      <w:bookmarkStart w:name="_Toc384120177" w:id="6"/>
      <w:bookmarkStart w:name="_Toc384120151" w:id="7"/>
      <w:bookmarkStart w:name="_Toc384119320" w:id="8"/>
      <w:bookmarkStart w:name="_Toc384119304" w:id="9"/>
      <w:bookmarkStart w:name="_Toc384119073" w:id="10"/>
      <w:bookmarkStart w:name="_Toc384118901" w:id="11"/>
      <w:bookmarkStart w:name="_Toc384118886" w:id="12"/>
      <w:r w:rsidRPr="008A2AD9" w:rsidR="0009414F">
        <w:t>ANEXO</w:t>
      </w:r>
      <w:r w:rsidRPr="008A2AD9" w:rsidR="00713F03">
        <w:t>S</w:t>
      </w:r>
    </w:p>
    <w:p w:rsidR="002B250F" w:rsidRDefault="007615BD" w14:paraId="21287AF6" w14:textId="0F9E4415">
      <w:pPr>
        <w:pStyle w:val="ndicedeilustraes"/>
        <w:rPr>
          <w:rFonts w:asciiTheme="minorHAnsi" w:hAnsiTheme="minorHAnsi" w:eastAsiaTheme="minorEastAsia" w:cstheme="minorBidi"/>
          <w:kern w:val="2"/>
          <w:sz w:val="24"/>
          <w:szCs w:val="24"/>
          <w14:ligatures w14:val="standardContextual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history="1" w:anchor="_Toc220470473">
        <w:r w:rsidRPr="00AB22CA" w:rsidR="002B250F">
          <w:rPr>
            <w:rStyle w:val="Hiperligao"/>
          </w:rPr>
          <w:t>ANEXO I – TÍTULO DO ANEXO</w:t>
        </w:r>
        <w:r w:rsidR="002B250F">
          <w:rPr>
            <w:webHidden/>
          </w:rPr>
          <w:tab/>
        </w:r>
        <w:r w:rsidR="002B250F">
          <w:rPr>
            <w:webHidden/>
          </w:rPr>
          <w:fldChar w:fldCharType="begin"/>
        </w:r>
        <w:r w:rsidR="002B250F">
          <w:rPr>
            <w:webHidden/>
          </w:rPr>
          <w:instrText xml:space="preserve"> PAGEREF _Toc220470473 \h </w:instrText>
        </w:r>
        <w:r w:rsidR="002B250F">
          <w:rPr>
            <w:webHidden/>
          </w:rPr>
        </w:r>
        <w:r w:rsidR="002B250F">
          <w:rPr>
            <w:webHidden/>
          </w:rPr>
          <w:fldChar w:fldCharType="separate"/>
        </w:r>
        <w:r w:rsidR="002B250F">
          <w:rPr>
            <w:webHidden/>
          </w:rPr>
          <w:t>6</w:t>
        </w:r>
        <w:r w:rsidR="002B250F">
          <w:rPr>
            <w:webHidden/>
          </w:rPr>
          <w:fldChar w:fldCharType="end"/>
        </w:r>
      </w:hyperlink>
    </w:p>
    <w:p w:rsidR="002B250F" w:rsidRDefault="002B250F" w14:paraId="2901F14E" w14:textId="236020E3">
      <w:pPr>
        <w:pStyle w:val="ndicedeilustraes"/>
        <w:rPr>
          <w:rFonts w:asciiTheme="minorHAnsi" w:hAnsiTheme="minorHAnsi" w:eastAsiaTheme="minorEastAsia" w:cstheme="minorBidi"/>
          <w:kern w:val="2"/>
          <w:sz w:val="24"/>
          <w:szCs w:val="24"/>
          <w14:ligatures w14:val="standardContextual"/>
        </w:rPr>
      </w:pPr>
      <w:hyperlink w:history="1" w:anchor="_Toc220470474">
        <w:r w:rsidRPr="00AB22CA">
          <w:rPr>
            <w:rStyle w:val="Hiperligao"/>
          </w:rPr>
          <w:t>ANEXO II – TÍTULO DO ANEXO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_Toc220470474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Pr="008A2AD9" w:rsidR="0009414F" w:rsidP="009D7485" w:rsidRDefault="007615BD" w14:paraId="07258669" w14:textId="4A93112E">
      <w:r w:rsidRPr="008A2AD9">
        <w:rPr>
          <w:b/>
          <w:bCs/>
        </w:rPr>
        <w:fldChar w:fldCharType="end"/>
      </w:r>
      <w:r w:rsidRPr="008A2AD9" w:rsidR="006C7AEC">
        <w:br w:type="page"/>
      </w:r>
    </w:p>
    <w:bookmarkEnd w:displacedByCustomXml="next" w:id="12"/>
    <w:bookmarkEnd w:displacedByCustomXml="next" w:id="11"/>
    <w:bookmarkEnd w:displacedByCustomXml="next" w:id="10"/>
    <w:bookmarkEnd w:displacedByCustomXml="next" w:id="9"/>
    <w:bookmarkEnd w:displacedByCustomXml="next" w:id="8"/>
    <w:bookmarkEnd w:displacedByCustomXml="next" w:id="7"/>
    <w:bookmarkEnd w:displacedByCustomXml="next" w:id="6"/>
    <w:bookmarkEnd w:displacedByCustomXml="next" w:id="5"/>
    <w:bookmarkEnd w:displacedByCustomXml="next" w:id="4"/>
    <w:bookmarkEnd w:displacedByCustomXml="next" w:id="3"/>
    <w:bookmarkEnd w:displacedByCustomXml="next" w:id="2"/>
    <w:bookmarkStart w:name="_Toc396821339" w:displacedByCustomXml="next" w:id="13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Pr="008A2AD9" w:rsidR="009E624D" w:rsidP="009E624D" w:rsidRDefault="00B55E49" w14:paraId="3BBEE857" w14:textId="52AF5F03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Pr="008A2AD9" w:rsidR="009E624D" w:rsidP="009E624D" w:rsidRDefault="00B83D90" w14:paraId="25E41545" w14:textId="03AB13FD">
          <w:pPr>
            <w:pStyle w:val="21QDCLIENTEDESIGNAODOPROJETO"/>
          </w:pPr>
          <w:r>
            <w:t>plano de marketing</w:t>
          </w:r>
        </w:p>
      </w:sdtContent>
    </w:sdt>
    <w:p w:rsidRPr="008A2AD9" w:rsidR="009E624D" w:rsidP="009E624D" w:rsidRDefault="00B55E49" w14:paraId="3A10AC5E" w14:textId="7B1E1043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B01D96">
            <w:t>Proposta</w:t>
          </w:r>
        </w:sdtContent>
      </w:sdt>
    </w:p>
    <w:p w:rsidRPr="008A2AD9" w:rsidR="009E624D" w:rsidP="009E624D" w:rsidRDefault="00B55E49" w14:paraId="2CB163BF" w14:textId="65F73521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B83D90">
            <w:t>Marketing</w:t>
          </w:r>
        </w:sdtContent>
      </w:sdt>
    </w:p>
    <w:p w:rsidRPr="008A2AD9" w:rsidR="009E624D" w:rsidP="009E624D" w:rsidRDefault="00B55E49" w14:paraId="2C4C68CF" w14:textId="4CCAA719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NOME DAS PESSOAS</w:t>
          </w:r>
        </w:sdtContent>
      </w:sdt>
    </w:p>
    <w:p w:rsidRPr="008A2AD9" w:rsidR="00747170" w:rsidP="00615A9E" w:rsidRDefault="001A0618" w14:paraId="0A5D9F8D" w14:textId="77777777">
      <w:pPr>
        <w:pStyle w:val="Ttulo1"/>
      </w:pPr>
      <w:bookmarkStart w:name="_Toc220470464" w:id="14"/>
      <w:r w:rsidRPr="008A2AD9">
        <w:t>Título Nível 1</w:t>
      </w:r>
      <w:bookmarkStart w:name="_Toc202931992" w:id="15"/>
      <w:bookmarkStart w:name="_Toc123657936" w:id="16"/>
      <w:bookmarkStart w:name="_Toc27205655" w:id="17"/>
      <w:bookmarkStart w:name="_Toc27191119" w:id="18"/>
      <w:bookmarkEnd w:id="14"/>
      <w:bookmarkEnd w:id="13"/>
    </w:p>
    <w:p w:rsidRPr="008A2AD9" w:rsidR="00B17F71" w:rsidP="00B17F71" w:rsidRDefault="00725109" w14:paraId="44BE893D" w14:textId="2B718703">
      <w:bookmarkStart w:name="_Toc396821340" w:id="19"/>
      <w:r w:rsidRPr="008A2AD9">
        <w:t xml:space="preserve">Normal </w:t>
      </w:r>
    </w:p>
    <w:p w:rsidRPr="008A2AD9" w:rsidR="00747170" w:rsidP="00027489" w:rsidRDefault="001A0618" w14:paraId="5CA3B8A8" w14:textId="77777777">
      <w:pPr>
        <w:pStyle w:val="Ttulo2"/>
      </w:pPr>
      <w:bookmarkStart w:name="_Toc220470465" w:id="20"/>
      <w:r w:rsidRPr="008A2AD9">
        <w:t xml:space="preserve">Título </w:t>
      </w:r>
      <w:r w:rsidRPr="008A2AD9" w:rsidR="00530668">
        <w:t>N</w:t>
      </w:r>
      <w:r w:rsidRPr="008A2AD9">
        <w:t>ível 2</w:t>
      </w:r>
      <w:bookmarkEnd w:id="19"/>
      <w:bookmarkEnd w:id="20"/>
    </w:p>
    <w:p w:rsidRPr="008A2AD9" w:rsidR="006308D9" w:rsidP="00FA288B" w:rsidRDefault="006308D9" w14:paraId="0FEFFA86" w14:textId="003DE264">
      <w:r w:rsidRPr="008A2AD9">
        <w:t xml:space="preserve">Normal </w:t>
      </w:r>
    </w:p>
    <w:p w:rsidRPr="008A2AD9" w:rsidR="001A0618" w:rsidP="000125C7" w:rsidRDefault="001A0618" w14:paraId="046A92F7" w14:textId="71E4F99E">
      <w:pPr>
        <w:pStyle w:val="Ttulo2"/>
      </w:pPr>
      <w:bookmarkStart w:name="_Toc220470466" w:id="21"/>
      <w:bookmarkStart w:name="_Toc384118889" w:id="22"/>
      <w:bookmarkStart w:name="_Toc384118904" w:id="23"/>
      <w:bookmarkStart w:name="_Toc384119076" w:id="24"/>
      <w:bookmarkStart w:name="_Toc384119307" w:id="25"/>
      <w:bookmarkStart w:name="_Toc384119323" w:id="26"/>
      <w:bookmarkStart w:name="_Toc384120154" w:id="27"/>
      <w:bookmarkStart w:name="_Toc384120180" w:id="28"/>
      <w:bookmarkStart w:name="_Toc384378246" w:id="29"/>
      <w:bookmarkStart w:name="_Toc384385637" w:id="30"/>
      <w:bookmarkStart w:name="_Toc386629593" w:id="31"/>
      <w:bookmarkStart w:name="_Toc386630850" w:id="32"/>
      <w:bookmarkStart w:name="_Toc396821342" w:id="33"/>
      <w:r w:rsidRPr="008A2AD9">
        <w:t xml:space="preserve">Título </w:t>
      </w:r>
      <w:r w:rsidRPr="008A2AD9" w:rsidR="00A44F1A">
        <w:t>N</w:t>
      </w:r>
      <w:r w:rsidRPr="008A2AD9">
        <w:t>ível 2</w:t>
      </w:r>
      <w:bookmarkEnd w:id="21"/>
    </w:p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 w:rsidR="00725109" w:rsidP="00725109" w:rsidRDefault="00725109" w14:paraId="0794CE9F" w14:textId="3FA72A88">
      <w:r w:rsidRPr="008A2AD9">
        <w:t xml:space="preserve">Normal </w:t>
      </w:r>
    </w:p>
    <w:p w:rsidRPr="008A2AD9" w:rsidR="00725109" w:rsidP="00901AC6" w:rsidRDefault="001A0618" w14:paraId="670B6AEA" w14:textId="14198E34">
      <w:pPr>
        <w:pStyle w:val="Ttulo3"/>
      </w:pPr>
      <w:bookmarkStart w:name="_Toc220470467" w:id="34"/>
      <w:r w:rsidRPr="008A2AD9">
        <w:t xml:space="preserve">Título </w:t>
      </w:r>
      <w:r w:rsidRPr="008A2AD9" w:rsidR="00A44F1A">
        <w:t>N</w:t>
      </w:r>
      <w:r w:rsidRPr="008A2AD9">
        <w:t>ível 3</w:t>
      </w:r>
      <w:bookmarkEnd w:id="34"/>
    </w:p>
    <w:p w:rsidRPr="008A2AD9" w:rsidR="00920FF2" w:rsidP="00901AC6" w:rsidRDefault="00920FF2" w14:paraId="0618F505" w14:textId="67556910">
      <w:pPr>
        <w:pStyle w:val="Ttulo4"/>
      </w:pPr>
      <w:r w:rsidRPr="008A2AD9">
        <w:t>TÍTULO NÍVEL 4</w:t>
      </w:r>
      <w:r w:rsidRPr="004E39EB" w:rsidR="004E39EB">
        <w:rPr>
          <w:noProof/>
        </w:rPr>
        <w:drawing>
          <wp:anchor distT="0" distB="0" distL="114300" distR="114300" simplePos="0" relativeHeight="251658240" behindDoc="0" locked="0" layoutInCell="1" allowOverlap="1" wp14:anchorId="65F47176" wp14:editId="4B9564C7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1462405" cy="779780"/>
            <wp:effectExtent l="0" t="0" r="4445" b="1270"/>
            <wp:wrapTopAndBottom/>
            <wp:docPr id="113013458" name="Imagem 1" descr="Uma imagem com captura de ecrã, Gráficos, logótipo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3458" name="Imagem 1" descr="Uma imagem com captura de ecrã, Gráficos, logótipo, símbolo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25D5A" w:rsidR="004E1C2D" w:rsidP="004E39EB" w:rsidRDefault="004E1C2D" w14:paraId="44EE6CC0" w14:textId="51E277CB">
      <w:pPr>
        <w:pStyle w:val="Legenda"/>
        <w:ind w:left="0"/>
        <w:rPr>
          <w:lang w:bidi="bn-BD"/>
        </w:rPr>
      </w:pPr>
      <w:bookmarkStart w:name="_Toc185858263" w:id="35"/>
      <w:bookmarkStart w:name="_Toc396987484" w:id="36"/>
      <w:r>
        <w:t xml:space="preserve">Figure </w:t>
      </w:r>
      <w:r>
        <w:fldChar w:fldCharType="begin"/>
      </w:r>
      <w:r>
        <w:instrText> STYLEREF 1 \s </w:instrText>
      </w:r>
      <w:r>
        <w:fldChar w:fldCharType="separate"/>
      </w:r>
      <w:r w:rsidR="00B0178D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 SEQ Figure \* ARABIC \s 1 </w:instrText>
      </w:r>
      <w:r>
        <w:fldChar w:fldCharType="separate"/>
      </w:r>
      <w:r w:rsidR="00B0178D">
        <w:rPr>
          <w:noProof/>
        </w:rPr>
        <w:t>1</w:t>
      </w:r>
      <w:r>
        <w:fldChar w:fldCharType="end"/>
      </w:r>
      <w:r>
        <w:t xml:space="preserve"> – Exemplo</w:t>
      </w:r>
      <w:bookmarkEnd w:id="35"/>
    </w:p>
    <w:p w:rsidRPr="008A2AD9" w:rsidR="008D7A2F" w:rsidP="00E4289D" w:rsidRDefault="00B56557" w14:paraId="02B54A85" w14:textId="43F3B462">
      <w:pPr>
        <w:pStyle w:val="Legenda"/>
        <w:ind w:left="0"/>
        <w:jc w:val="both"/>
      </w:pPr>
      <w:bookmarkStart w:name="_Toc185858187" w:id="37"/>
      <w:bookmarkEnd w:id="15"/>
      <w:bookmarkEnd w:id="16"/>
      <w:bookmarkEnd w:id="17"/>
      <w:bookmarkEnd w:id="18"/>
      <w:bookmarkEnd w:id="36"/>
      <w:r w:rsidRPr="008A2AD9">
        <w:t xml:space="preserve">Tabela </w:t>
      </w:r>
      <w:r>
        <w:fldChar w:fldCharType="begin"/>
      </w:r>
      <w:r>
        <w:instrText> STYLEREF 1 \s </w:instrText>
      </w:r>
      <w:r>
        <w:fldChar w:fldCharType="separate"/>
      </w:r>
      <w:r w:rsidR="00B0178D">
        <w:rPr>
          <w:noProof/>
        </w:rPr>
        <w:t>1</w:t>
      </w:r>
      <w:r>
        <w:fldChar w:fldCharType="end"/>
      </w:r>
      <w:r w:rsidR="00CE2C36">
        <w:t>.</w:t>
      </w:r>
      <w:r>
        <w:fldChar w:fldCharType="begin"/>
      </w:r>
      <w:r>
        <w:instrText> SEQ 1.3_QD_APAGAR!_Tabela \* ARABIC \s 1 </w:instrText>
      </w:r>
      <w:r>
        <w:fldChar w:fldCharType="separate"/>
      </w:r>
      <w:r w:rsidR="00B0178D">
        <w:rPr>
          <w:noProof/>
        </w:rPr>
        <w:t>1</w:t>
      </w:r>
      <w:r>
        <w:fldChar w:fldCharType="end"/>
      </w:r>
      <w:r w:rsidRPr="008A2AD9" w:rsidR="00B36FC6">
        <w:t xml:space="preserve"> </w:t>
      </w:r>
      <w:r w:rsidRPr="008A2AD9" w:rsidR="004704FD">
        <w:t>–</w:t>
      </w:r>
      <w:r w:rsidRPr="008A2AD9" w:rsidR="00B36FC6">
        <w:t xml:space="preserve"> </w:t>
      </w:r>
      <w:bookmarkEnd w:id="37"/>
      <w:r w:rsidR="00A409F7">
        <w:t xml:space="preserve">exemplo </w:t>
      </w:r>
      <w:r w:rsidR="004E39EB">
        <w:t>orçamentos</w:t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047"/>
        <w:gridCol w:w="222"/>
        <w:gridCol w:w="454"/>
        <w:gridCol w:w="639"/>
        <w:gridCol w:w="222"/>
        <w:gridCol w:w="222"/>
        <w:gridCol w:w="222"/>
      </w:tblGrid>
      <w:tr w:rsidRPr="00901AC6" w:rsidR="004E1C2D" w:rsidTr="004E39EB" w14:paraId="123B4D69" w14:textId="3504C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Pr="00901AC6" w:rsidR="004E1C2D" w:rsidP="00790E88" w:rsidRDefault="004E1C2D" w14:paraId="7FF8892F" w14:textId="77777777">
            <w:pPr>
              <w:pStyle w:val="62QDNORMALEMTABELA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Pr="00901AC6" w:rsidR="004E1C2D" w:rsidP="00790E88" w:rsidRDefault="004E1C2D" w14:paraId="7CB3CB1B" w14:textId="2BDB8AB5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Pr="00901AC6" w:rsidR="004E1C2D" w:rsidP="00790E88" w:rsidRDefault="00A409F7" w14:paraId="1883C578" w14:textId="2013D69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uni</w:t>
            </w:r>
          </w:p>
        </w:tc>
        <w:tc>
          <w:tcPr>
            <w:tcW w:w="0" w:type="auto"/>
          </w:tcPr>
          <w:p w:rsidRPr="00901AC6" w:rsidR="004E1C2D" w:rsidP="00790E88" w:rsidRDefault="00901AC6" w14:paraId="24E0E097" w14:textId="130A98A0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P</w:t>
            </w:r>
            <w:r w:rsidRPr="00901AC6" w:rsidR="00A409F7">
              <w:rPr>
                <w:sz w:val="18"/>
                <w:szCs w:val="18"/>
              </w:rPr>
              <w:t>reço</w:t>
            </w:r>
          </w:p>
        </w:tc>
        <w:tc>
          <w:tcPr>
            <w:tcW w:w="0" w:type="auto"/>
          </w:tcPr>
          <w:p w:rsidRPr="00901AC6" w:rsidR="004E1C2D" w:rsidP="00790E88" w:rsidRDefault="004E1C2D" w14:paraId="6214D3F3" w14:textId="796AE50C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4E1C2D" w:rsidP="00790E88" w:rsidRDefault="004E1C2D" w14:paraId="14719781" w14:textId="552EA4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4E1C2D" w:rsidP="00790E88" w:rsidRDefault="004E1C2D" w14:paraId="64CDF565" w14:textId="486B3DCC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901AC6" w:rsidR="00E4289D" w:rsidTr="004E39EB" w14:paraId="30909B13" w14:textId="4C4C131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Pr="00901AC6" w:rsidR="00E4289D" w:rsidP="00E4289D" w:rsidRDefault="00A409F7" w14:paraId="08156D32" w14:textId="16C2D1CF">
            <w:pPr>
              <w:pStyle w:val="62QDNORMALEMTABELA"/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01AC6">
              <w:rPr>
                <w:sz w:val="18"/>
                <w:szCs w:val="18"/>
                <w:lang w:val="fr-FR"/>
              </w:rPr>
              <w:t>ferramenta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:rsidRPr="00901AC6" w:rsidR="00E4289D" w:rsidP="00E4289D" w:rsidRDefault="00E4289D" w14:paraId="390AC58C" w14:textId="4E3109B4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Pr="00901AC6" w:rsidR="00E4289D" w:rsidP="00E4289D" w:rsidRDefault="00A409F7" w14:paraId="6D49500B" w14:textId="671ED34C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:rsidRPr="00901AC6" w:rsidR="00E4289D" w:rsidP="00E4289D" w:rsidRDefault="00A409F7" w14:paraId="1DB67279" w14:textId="15027BD6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2$</w:t>
            </w:r>
          </w:p>
        </w:tc>
        <w:tc>
          <w:tcPr>
            <w:tcW w:w="0" w:type="auto"/>
          </w:tcPr>
          <w:p w:rsidRPr="00901AC6" w:rsidR="00E4289D" w:rsidP="00E4289D" w:rsidRDefault="00E4289D" w14:paraId="7B525ED3" w14:textId="1E96B9B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1D85F6D6" w14:textId="60CC744E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375B252B" w14:textId="20651467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901AC6" w:rsidR="00E4289D" w:rsidTr="004E39EB" w14:paraId="4B8357F6" w14:textId="3EADA9A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Pr="00901AC6" w:rsidR="00E4289D" w:rsidP="00E4289D" w:rsidRDefault="00A409F7" w14:paraId="369A0317" w14:textId="79126CC9">
            <w:pPr>
              <w:pStyle w:val="62QDNORMALEMTABELA"/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01AC6">
              <w:rPr>
                <w:sz w:val="18"/>
                <w:szCs w:val="18"/>
                <w:lang w:val="fr-FR"/>
              </w:rPr>
              <w:t>madeira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:rsidRPr="00901AC6" w:rsidR="00E4289D" w:rsidP="00E4289D" w:rsidRDefault="00E4289D" w14:paraId="4D75655E" w14:textId="76EDD12B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Pr="00901AC6" w:rsidR="00E4289D" w:rsidP="00E4289D" w:rsidRDefault="00A409F7" w14:paraId="2BBEA316" w14:textId="249CFDB4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:rsidRPr="00901AC6" w:rsidR="00E4289D" w:rsidP="00E4289D" w:rsidRDefault="00A409F7" w14:paraId="5E4D9E4A" w14:textId="05F14C2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3$</w:t>
            </w:r>
          </w:p>
        </w:tc>
        <w:tc>
          <w:tcPr>
            <w:tcW w:w="0" w:type="auto"/>
          </w:tcPr>
          <w:p w:rsidRPr="00901AC6" w:rsidR="00E4289D" w:rsidP="00E4289D" w:rsidRDefault="00E4289D" w14:paraId="62BE5599" w14:textId="4EFA6041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27524D00" w14:textId="79EB326C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1B60D0F8" w14:textId="33DE8042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901AC6" w:rsidR="00E4289D" w:rsidTr="004E39EB" w14:paraId="6F361C9B" w14:textId="6C3D770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Pr="00901AC6" w:rsidR="00E4289D" w:rsidP="00E4289D" w:rsidRDefault="00A409F7" w14:paraId="08D25176" w14:textId="43747E51">
            <w:pPr>
              <w:pStyle w:val="62QDNORMALEMTABELA"/>
              <w:rPr>
                <w:sz w:val="18"/>
                <w:szCs w:val="18"/>
                <w:lang w:val="en-US"/>
              </w:rPr>
            </w:pPr>
            <w:r w:rsidRPr="00901AC6">
              <w:rPr>
                <w:sz w:val="18"/>
                <w:szCs w:val="18"/>
                <w:lang w:val="en-US"/>
              </w:rPr>
              <w:t>amp</w:t>
            </w:r>
          </w:p>
        </w:tc>
        <w:tc>
          <w:tcPr>
            <w:tcW w:w="0" w:type="auto"/>
            <w:noWrap/>
          </w:tcPr>
          <w:p w:rsidRPr="00901AC6" w:rsidR="00E4289D" w:rsidP="00E4289D" w:rsidRDefault="00E4289D" w14:paraId="078BCE39" w14:textId="6C9B65F1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Pr="00901AC6" w:rsidR="00E4289D" w:rsidP="00E4289D" w:rsidRDefault="00A409F7" w14:paraId="19731695" w14:textId="35BD95DE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:rsidRPr="00901AC6" w:rsidR="00E4289D" w:rsidP="00E4289D" w:rsidRDefault="00A409F7" w14:paraId="3E3404C5" w14:textId="19EF21D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01AC6">
              <w:rPr>
                <w:sz w:val="18"/>
                <w:szCs w:val="18"/>
              </w:rPr>
              <w:t>1$</w:t>
            </w:r>
          </w:p>
        </w:tc>
        <w:tc>
          <w:tcPr>
            <w:tcW w:w="0" w:type="auto"/>
          </w:tcPr>
          <w:p w:rsidRPr="00901AC6" w:rsidR="00E4289D" w:rsidP="00E4289D" w:rsidRDefault="00E4289D" w14:paraId="6CA7C22B" w14:textId="4C9D8E6C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0D0B7B6B" w14:textId="59EBF832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Pr="00901AC6" w:rsidR="00E4289D" w:rsidP="00E4289D" w:rsidRDefault="00E4289D" w14:paraId="0C8A7CBC" w14:textId="35174CD9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bookmarkStart w:name="_Toc220470468" w:id="38"/>
    <w:p w:rsidRPr="008A2AD9" w:rsidR="008638F2" w:rsidP="00901AC6" w:rsidRDefault="00B55E49" w14:paraId="33B3424C" w14:textId="4138A32D">
      <w:pPr>
        <w:pStyle w:val="Ttulo1"/>
      </w:pPr>
      <w:sdt>
        <w:sdtPr>
          <w:rPr>
            <w:highlight w:val="yellow"/>
          </w:r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r w:rsidRPr="00901AC6" w:rsidR="00B01D96">
            <w:rPr>
              <w:highlight w:val="yellow"/>
            </w:rPr>
            <w:t>Porto</w:t>
          </w:r>
        </w:sdtContent>
      </w:sdt>
      <w:r w:rsidRPr="00901AC6" w:rsidR="00081B14">
        <w:rPr>
          <w:highlight w:val="yellow"/>
        </w:rPr>
        <w:t xml:space="preserve">, </w:t>
      </w:r>
      <w:sdt>
        <w:sdtPr>
          <w:rPr>
            <w:highlight w:val="yellow"/>
          </w:r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2T00:00:00Z">
            <w:dateFormat w:val="d' de 'MMMM' de 'yyyy"/>
            <w:lid w:val="pt-PT"/>
            <w:storeMappedDataAs w:val="date"/>
            <w:calendar w:val="gregorian"/>
          </w:date>
        </w:sdtPr>
        <w:sdtEndPr/>
        <w:sdtContent>
          <w:r w:rsidRPr="00901AC6" w:rsidR="00B01D96">
            <w:rPr>
              <w:highlight w:val="yellow"/>
            </w:rPr>
            <w:t xml:space="preserve">2 de </w:t>
          </w:r>
          <w:proofErr w:type="gramStart"/>
          <w:r w:rsidRPr="00901AC6" w:rsidR="00B01D96">
            <w:rPr>
              <w:highlight w:val="yellow"/>
            </w:rPr>
            <w:t>fevereiro</w:t>
          </w:r>
          <w:proofErr w:type="gramEnd"/>
          <w:r w:rsidRPr="00901AC6" w:rsidR="00B01D96">
            <w:rPr>
              <w:highlight w:val="yellow"/>
            </w:rPr>
            <w:t xml:space="preserve"> de 2026</w:t>
          </w:r>
        </w:sdtContent>
      </w:sdt>
      <w:bookmarkEnd w:id="38"/>
    </w:p>
    <w:p w:rsidRPr="008A2AD9" w:rsidR="00286236" w:rsidP="00AA7DDB" w:rsidRDefault="00286236" w14:paraId="7F031A4C" w14:textId="77777777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Pr="008A2AD9" w:rsidR="008638F2" w:rsidTr="008638F2" w14:paraId="696529D7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3514DAC2" w14:textId="77777777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7C1915C5" w14:textId="77777777">
            <w:pPr>
              <w:pStyle w:val="62QDNORMALEMTABELA"/>
            </w:pPr>
            <w:r w:rsidRPr="008A2AD9">
              <w:t>Nome</w:t>
            </w:r>
          </w:p>
        </w:tc>
      </w:tr>
      <w:tr w:rsidRPr="008A2AD9" w:rsidR="008638F2" w:rsidTr="008638F2" w14:paraId="2308BDC3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6902FFEF" w14:textId="77777777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33216411" w14:textId="77777777">
            <w:pPr>
              <w:pStyle w:val="62QDNORMALEMTABELA"/>
            </w:pPr>
            <w:r w:rsidRPr="008A2AD9">
              <w:t>(Função)</w:t>
            </w:r>
          </w:p>
        </w:tc>
      </w:tr>
      <w:tr w:rsidRPr="008A2AD9" w:rsidR="008638F2" w:rsidTr="008638F2" w14:paraId="2864DBC8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2164B6A9" w14:textId="77777777">
            <w:pPr>
              <w:pStyle w:val="62QDNORMALEMTABELA"/>
            </w:pPr>
          </w:p>
          <w:p w:rsidRPr="008A2AD9" w:rsidR="008638F2" w:rsidP="00204BE3" w:rsidRDefault="008638F2" w14:paraId="2FC03C8D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7CDFA7D0" w14:textId="7777777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2B35D86A" w14:textId="77777777">
            <w:pPr>
              <w:pStyle w:val="62QDNORMALEMTABELA"/>
            </w:pPr>
          </w:p>
          <w:p w:rsidRPr="008A2AD9" w:rsidR="008638F2" w:rsidP="00204BE3" w:rsidRDefault="008638F2" w14:paraId="4BBC2C1B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0CF4DA3C" w14:textId="77777777">
            <w:pPr>
              <w:pStyle w:val="62QDNORMALEMTABELA"/>
            </w:pPr>
          </w:p>
        </w:tc>
      </w:tr>
      <w:tr w:rsidRPr="008A2AD9" w:rsidR="008638F2" w:rsidTr="008638F2" w14:paraId="429707B1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40505309" w14:textId="7777777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648E4FC4" w14:textId="77777777">
            <w:pPr>
              <w:pStyle w:val="62QDNORMALEMTABELA"/>
            </w:pPr>
          </w:p>
        </w:tc>
      </w:tr>
      <w:tr w:rsidRPr="008A2AD9" w:rsidR="008638F2" w:rsidTr="008638F2" w14:paraId="5D990AA2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370EE3F3" w14:textId="77777777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514BA22A" w14:textId="77777777">
            <w:pPr>
              <w:pStyle w:val="62QDNORMALEMTABELA"/>
            </w:pPr>
            <w:r w:rsidRPr="008A2AD9">
              <w:t>Nome</w:t>
            </w:r>
          </w:p>
        </w:tc>
      </w:tr>
      <w:tr w:rsidRPr="008A2AD9" w:rsidR="008638F2" w:rsidTr="008638F2" w14:paraId="1AF8FE51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5339DFD6" w14:textId="77777777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6E4CFFAA" w14:textId="77777777">
            <w:pPr>
              <w:pStyle w:val="62QDNORMALEMTABELA"/>
            </w:pPr>
            <w:r w:rsidRPr="008A2AD9">
              <w:t>(Função)</w:t>
            </w:r>
          </w:p>
        </w:tc>
      </w:tr>
      <w:tr w:rsidRPr="008A2AD9" w:rsidR="008638F2" w:rsidTr="008638F2" w14:paraId="5B709237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5D413015" w14:textId="77777777">
            <w:pPr>
              <w:pStyle w:val="62QDNORMALEMTABELA"/>
            </w:pPr>
          </w:p>
          <w:p w:rsidRPr="008A2AD9" w:rsidR="008638F2" w:rsidP="00204BE3" w:rsidRDefault="008638F2" w14:paraId="28DE7A7C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7A0DAD40" w14:textId="7777777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79BC7804" w14:textId="77777777">
            <w:pPr>
              <w:pStyle w:val="62QDNORMALEMTABELA"/>
            </w:pPr>
          </w:p>
          <w:p w:rsidRPr="008A2AD9" w:rsidR="008638F2" w:rsidP="00204BE3" w:rsidRDefault="008638F2" w14:paraId="4E5536C0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362242FC" w14:textId="77777777">
            <w:pPr>
              <w:pStyle w:val="62QDNORMALEMTABELA"/>
            </w:pPr>
          </w:p>
        </w:tc>
      </w:tr>
      <w:tr w:rsidRPr="008A2AD9" w:rsidR="008638F2" w:rsidTr="008638F2" w14:paraId="1CACEA8C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08A62B90" w14:textId="7777777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69E1F625" w14:textId="77777777">
            <w:pPr>
              <w:pStyle w:val="62QDNORMALEMTABELA"/>
            </w:pPr>
          </w:p>
        </w:tc>
      </w:tr>
      <w:tr w:rsidRPr="008A2AD9" w:rsidR="008638F2" w:rsidTr="008638F2" w14:paraId="72A97641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30AEAF10" w14:textId="77777777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387EC71D" w14:textId="77777777">
            <w:pPr>
              <w:pStyle w:val="62QDNORMALEMTABELA"/>
            </w:pPr>
            <w:r w:rsidRPr="008A2AD9">
              <w:t>Nome</w:t>
            </w:r>
          </w:p>
        </w:tc>
      </w:tr>
      <w:tr w:rsidRPr="008A2AD9" w:rsidR="008638F2" w:rsidTr="008638F2" w14:paraId="1A40CB16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6A2A89D5" w14:textId="77777777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7CF691B5" w14:textId="77777777">
            <w:pPr>
              <w:pStyle w:val="62QDNORMALEMTABELA"/>
            </w:pPr>
            <w:r w:rsidRPr="008A2AD9">
              <w:t>(Função)</w:t>
            </w:r>
          </w:p>
        </w:tc>
      </w:tr>
      <w:tr w:rsidRPr="008A2AD9" w:rsidR="008638F2" w:rsidTr="008638F2" w14:paraId="59A235BC" w14:textId="77777777">
        <w:trPr>
          <w:cantSplit/>
        </w:trPr>
        <w:tc>
          <w:tcPr>
            <w:tcW w:w="3898" w:type="dxa"/>
            <w:vAlign w:val="center"/>
          </w:tcPr>
          <w:p w:rsidRPr="008A2AD9" w:rsidR="008638F2" w:rsidP="00204BE3" w:rsidRDefault="008638F2" w14:paraId="42BBC80F" w14:textId="77777777">
            <w:pPr>
              <w:pStyle w:val="62QDNORMALEMTABELA"/>
            </w:pPr>
          </w:p>
          <w:p w:rsidRPr="008A2AD9" w:rsidR="008638F2" w:rsidP="00204BE3" w:rsidRDefault="008638F2" w14:paraId="38F6C2B6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6D98A318" w14:textId="77777777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:rsidRPr="008A2AD9" w:rsidR="008638F2" w:rsidP="00204BE3" w:rsidRDefault="008638F2" w14:paraId="13B5CDE7" w14:textId="77777777">
            <w:pPr>
              <w:pStyle w:val="62QDNORMALEMTABELA"/>
            </w:pPr>
          </w:p>
          <w:p w:rsidRPr="008A2AD9" w:rsidR="008638F2" w:rsidP="00204BE3" w:rsidRDefault="008638F2" w14:paraId="40A8C5E6" w14:textId="77777777">
            <w:pPr>
              <w:pStyle w:val="62QDNORMALEMTABELA"/>
            </w:pPr>
            <w:r w:rsidRPr="008A2AD9">
              <w:t>(Assinatura)</w:t>
            </w:r>
          </w:p>
          <w:p w:rsidRPr="008A2AD9" w:rsidR="008638F2" w:rsidP="00204BE3" w:rsidRDefault="008638F2" w14:paraId="25BCDE20" w14:textId="77777777">
            <w:pPr>
              <w:pStyle w:val="62QDNORMALEMTABELA"/>
            </w:pPr>
          </w:p>
        </w:tc>
      </w:tr>
    </w:tbl>
    <w:p w:rsidRPr="008A2AD9" w:rsidR="00B673FA" w:rsidP="00B673FA" w:rsidRDefault="00B673FA" w14:paraId="3EF44B68" w14:textId="77777777">
      <w:pPr>
        <w:pStyle w:val="NormalWeb"/>
      </w:pPr>
      <w:bookmarkStart w:name="_Toc486413224" w:id="39"/>
      <w:bookmarkStart w:name="_Toc396913279" w:id="40"/>
      <w:bookmarkStart w:name="_Toc396989732" w:id="41"/>
      <w:r w:rsidRPr="008A2AD9">
        <w:br w:type="page"/>
      </w:r>
    </w:p>
    <w:p w:rsidRPr="00A409F7" w:rsidR="00B673FA" w:rsidP="00B673FA" w:rsidRDefault="00A409F7" w14:paraId="3CFDB404" w14:textId="4C85323C">
      <w:pPr>
        <w:rPr>
          <w:color w:val="EE0000"/>
          <w:sz w:val="40"/>
          <w:szCs w:val="40"/>
        </w:rPr>
      </w:pPr>
      <w:r w:rsidRPr="00A409F7">
        <w:rPr>
          <w:color w:val="EE0000"/>
          <w:sz w:val="40"/>
          <w:szCs w:val="40"/>
        </w:rPr>
        <w:t>SE NÃO FORES ANEXAR NADA PODES SIMPLESMENTE APAGAR DAQUI PARA FRENTE</w:t>
      </w:r>
    </w:p>
    <w:p w:rsidRPr="008A2AD9" w:rsidR="00147B85" w:rsidP="00F43BA5" w:rsidRDefault="00A41242" w14:paraId="6BEFD21F" w14:textId="4C4EB8C0">
      <w:pPr>
        <w:pStyle w:val="71QDTITULOANEXOS"/>
      </w:pPr>
      <w:bookmarkStart w:name="_Toc220470473" w:id="42"/>
      <w:r w:rsidRPr="008A2AD9">
        <w:t xml:space="preserve">ANEXO </w:t>
      </w:r>
      <w:r>
        <w:fldChar w:fldCharType="begin"/>
      </w:r>
      <w:r>
        <w:instrText> SEQ ANEXO \* ROMAN </w:instrText>
      </w:r>
      <w:r>
        <w:fldChar w:fldCharType="separate"/>
      </w:r>
      <w:r w:rsidR="00B0178D">
        <w:rPr>
          <w:noProof/>
        </w:rPr>
        <w:t>I</w:t>
      </w:r>
      <w:r>
        <w:fldChar w:fldCharType="end"/>
      </w:r>
      <w:r w:rsidRPr="008A2AD9">
        <w:t xml:space="preserve"> – TÍTULO DO ANEXO</w:t>
      </w:r>
      <w:bookmarkEnd w:id="39"/>
      <w:bookmarkEnd w:id="40"/>
      <w:bookmarkEnd w:id="41"/>
      <w:bookmarkEnd w:id="42"/>
    </w:p>
    <w:p w:rsidRPr="008A2AD9" w:rsidR="00147B85" w:rsidP="00DC514D" w:rsidRDefault="00147B85" w14:paraId="6A5CD2D7" w14:textId="77777777">
      <w:pPr>
        <w:ind w:left="0"/>
      </w:pPr>
      <w:r w:rsidRPr="008A2AD9">
        <w:br w:type="page"/>
      </w:r>
    </w:p>
    <w:p w:rsidRPr="008A2AD9" w:rsidR="00F43BA5" w:rsidP="001538B7" w:rsidRDefault="00363901" w14:paraId="06116B62" w14:textId="77777777">
      <w:pPr>
        <w:pStyle w:val="72QDHEADING1ANEXO"/>
      </w:pPr>
      <w:r w:rsidRPr="008A2AD9">
        <w:t>HEADING 1 ANEXOS</w:t>
      </w:r>
    </w:p>
    <w:p w:rsidRPr="008A2AD9" w:rsidR="00363901" w:rsidP="001538B7" w:rsidRDefault="00363901" w14:paraId="655149F1" w14:textId="77777777">
      <w:pPr>
        <w:pStyle w:val="73QDHEADING2ANEXOS"/>
      </w:pPr>
      <w:r w:rsidRPr="008A2AD9">
        <w:t>HEADING 1 ANEXOS</w:t>
      </w:r>
    </w:p>
    <w:p w:rsidRPr="008A2AD9" w:rsidR="00363901" w:rsidP="001538B7" w:rsidRDefault="00363901" w14:paraId="7A8E9D5B" w14:textId="77777777">
      <w:pPr>
        <w:pStyle w:val="73QDHEADING2ANEXOS"/>
      </w:pPr>
      <w:r w:rsidRPr="008A2AD9">
        <w:t>HEADING 2 ANEXOS</w:t>
      </w:r>
    </w:p>
    <w:p w:rsidRPr="008A2AD9" w:rsidR="00363901" w:rsidP="001538B7" w:rsidRDefault="00363901" w14:paraId="4C37A119" w14:textId="77777777">
      <w:pPr>
        <w:pStyle w:val="73QDHEADING2ANEXOS"/>
      </w:pPr>
      <w:r w:rsidRPr="008A2AD9">
        <w:t>HEADING 2 ANEXOS</w:t>
      </w:r>
    </w:p>
    <w:p w:rsidRPr="008A2AD9" w:rsidR="00363901" w:rsidP="001538B7" w:rsidRDefault="00363901" w14:paraId="0D2C0B6F" w14:textId="77777777">
      <w:pPr>
        <w:pStyle w:val="74QDHEADING3ANEXOS"/>
      </w:pPr>
      <w:r w:rsidRPr="008A2AD9">
        <w:t>HEADING 3 ANEXOS</w:t>
      </w:r>
    </w:p>
    <w:p w:rsidRPr="008A2AD9" w:rsidR="00363901" w:rsidP="001538B7" w:rsidRDefault="00363901" w14:paraId="6DBF6282" w14:textId="77777777">
      <w:pPr>
        <w:pStyle w:val="74QDHEADING3ANEXOS"/>
      </w:pPr>
      <w:r w:rsidRPr="008A2AD9">
        <w:t>HEADING 3 ANEXOS</w:t>
      </w:r>
    </w:p>
    <w:p w:rsidRPr="008A2AD9" w:rsidR="00363901" w:rsidP="001538B7" w:rsidRDefault="00363901" w14:paraId="6233167A" w14:textId="77777777">
      <w:pPr>
        <w:pStyle w:val="75QDHEADING4ANEXOS"/>
      </w:pPr>
      <w:r w:rsidRPr="008A2AD9">
        <w:t>HEADING 4 ANEXOS</w:t>
      </w:r>
    </w:p>
    <w:p w:rsidRPr="008A2AD9" w:rsidR="00363901" w:rsidP="001538B7" w:rsidRDefault="00363901" w14:paraId="5CF22CE5" w14:textId="77777777">
      <w:pPr>
        <w:pStyle w:val="75QDHEADING4ANEXOS"/>
      </w:pPr>
      <w:r w:rsidRPr="008A2AD9">
        <w:t>HEADING 4 ANEXOS</w:t>
      </w:r>
    </w:p>
    <w:p w:rsidRPr="008A2AD9" w:rsidR="00B673FA" w:rsidRDefault="00B673FA" w14:paraId="51B14095" w14:textId="77777777">
      <w:r w:rsidRPr="008A2AD9">
        <w:br w:type="page"/>
      </w:r>
    </w:p>
    <w:p w:rsidRPr="008A2AD9" w:rsidR="00B673FA" w:rsidP="00B673FA" w:rsidRDefault="00B673FA" w14:paraId="1807637B" w14:textId="77777777"/>
    <w:p w:rsidRPr="008A2AD9" w:rsidR="00363901" w:rsidP="00241201" w:rsidRDefault="00241201" w14:paraId="6E8026DE" w14:textId="5DCBD606">
      <w:pPr>
        <w:pStyle w:val="71QDTITULOANEXOS"/>
      </w:pPr>
      <w:bookmarkStart w:name="_Toc220470474" w:id="43"/>
      <w:r w:rsidRPr="008A2AD9">
        <w:t xml:space="preserve">ANEXO </w:t>
      </w:r>
      <w:r>
        <w:fldChar w:fldCharType="begin"/>
      </w:r>
      <w:r>
        <w:instrText> SEQ ANEXO \* ROMAN </w:instrText>
      </w:r>
      <w:r>
        <w:fldChar w:fldCharType="separate"/>
      </w:r>
      <w:r w:rsidR="00B0178D">
        <w:rPr>
          <w:noProof/>
        </w:rPr>
        <w:t>II</w:t>
      </w:r>
      <w:r>
        <w:fldChar w:fldCharType="end"/>
      </w:r>
      <w:r w:rsidRPr="008A2AD9">
        <w:t xml:space="preserve"> – TÍTULO DO ANEXO</w:t>
      </w:r>
      <w:bookmarkEnd w:id="43"/>
    </w:p>
    <w:p w:rsidRPr="008A2AD9" w:rsidR="00363901" w:rsidP="00363901" w:rsidRDefault="00363901" w14:paraId="456013E6" w14:textId="77777777">
      <w:pPr>
        <w:pStyle w:val="NormalWeb"/>
      </w:pPr>
      <w:r w:rsidRPr="008A2AD9">
        <w:br w:type="page"/>
      </w:r>
    </w:p>
    <w:p w:rsidRPr="008A2AD9" w:rsidR="00363901" w:rsidP="001538B7" w:rsidRDefault="00363901" w14:paraId="11E84522" w14:textId="77777777">
      <w:pPr>
        <w:pStyle w:val="72QDHEADING1ANEXO"/>
        <w:numPr>
          <w:ilvl w:val="0"/>
          <w:numId w:val="19"/>
        </w:numPr>
      </w:pPr>
      <w:r w:rsidRPr="008A2AD9">
        <w:t>HEADING 1 ANEXOS</w:t>
      </w:r>
    </w:p>
    <w:p w:rsidRPr="008A2AD9" w:rsidR="00363901" w:rsidP="001538B7" w:rsidRDefault="00363901" w14:paraId="16B0F661" w14:textId="77777777">
      <w:pPr>
        <w:pStyle w:val="72QDHEADING1ANEXO"/>
      </w:pPr>
      <w:r w:rsidRPr="008A2AD9">
        <w:t>HEADING 1 ANEXOS</w:t>
      </w:r>
    </w:p>
    <w:p w:rsidRPr="008A2AD9" w:rsidR="00363901" w:rsidP="001538B7" w:rsidRDefault="00363901" w14:paraId="1DE8B697" w14:textId="77777777">
      <w:pPr>
        <w:pStyle w:val="73QDHEADING2ANEXOS"/>
      </w:pPr>
      <w:r w:rsidRPr="008A2AD9">
        <w:t>HEADING 2 ANEXOS</w:t>
      </w:r>
    </w:p>
    <w:p w:rsidRPr="008A2AD9" w:rsidR="00363901" w:rsidP="001538B7" w:rsidRDefault="00363901" w14:paraId="03B1800C" w14:textId="77777777">
      <w:pPr>
        <w:pStyle w:val="73QDHEADING2ANEXOS"/>
      </w:pPr>
      <w:r w:rsidRPr="008A2AD9">
        <w:t>HEADING 2 ANEXOS</w:t>
      </w:r>
    </w:p>
    <w:p w:rsidRPr="008A2AD9" w:rsidR="00363901" w:rsidP="001538B7" w:rsidRDefault="00363901" w14:paraId="4B8A00E2" w14:textId="77777777">
      <w:pPr>
        <w:pStyle w:val="74QDHEADING3ANEXOS"/>
      </w:pPr>
      <w:r w:rsidRPr="008A2AD9">
        <w:t>HEADING 3 ANEXOS</w:t>
      </w:r>
    </w:p>
    <w:p w:rsidRPr="008A2AD9" w:rsidR="00363901" w:rsidP="001538B7" w:rsidRDefault="00363901" w14:paraId="0850C49B" w14:textId="77777777">
      <w:pPr>
        <w:pStyle w:val="74QDHEADING3ANEXOS"/>
      </w:pPr>
      <w:r w:rsidRPr="008A2AD9">
        <w:t>HEADING 3 ANEXOS</w:t>
      </w:r>
    </w:p>
    <w:p w:rsidRPr="008A2AD9" w:rsidR="00363901" w:rsidP="001538B7" w:rsidRDefault="00363901" w14:paraId="1D93345E" w14:textId="77777777">
      <w:pPr>
        <w:pStyle w:val="75QDHEADING4ANEXOS"/>
      </w:pPr>
      <w:r w:rsidRPr="008A2AD9">
        <w:t>HEADING 4 ANEXOS</w:t>
      </w:r>
    </w:p>
    <w:p w:rsidRPr="008A2AD9" w:rsidR="00241201" w:rsidP="001538B7" w:rsidRDefault="00363901" w14:paraId="334CCD9F" w14:textId="77777777">
      <w:pPr>
        <w:pStyle w:val="75QDHEADING4ANEXOS"/>
      </w:pPr>
      <w:r w:rsidRPr="008A2AD9">
        <w:t>HEADING 4 ANEXOS</w:t>
      </w:r>
    </w:p>
    <w:p w:rsidRPr="008A2AD9" w:rsidR="00363901" w:rsidP="00F43305" w:rsidRDefault="00363901" w14:paraId="24790D94" w14:textId="77777777"/>
    <w:sectPr w:rsidRPr="008A2AD9" w:rsidR="00363901" w:rsidSect="0018012D">
      <w:headerReference w:type="first" r:id="rId16"/>
      <w:footerReference w:type="first" r:id="rId17"/>
      <w:pgSz w:w="11907" w:h="16839" w:orient="portrait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2966" w:rsidP="00B36243" w:rsidRDefault="00932966" w14:paraId="2F4FB3A9" w14:textId="77777777">
      <w:r>
        <w:separator/>
      </w:r>
    </w:p>
  </w:endnote>
  <w:endnote w:type="continuationSeparator" w:id="0">
    <w:p w:rsidR="00932966" w:rsidP="00B36243" w:rsidRDefault="00932966" w14:paraId="2906F9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3CE2" w:rsidP="00A16AE7" w:rsidRDefault="008E3CE2" w14:paraId="4A2C6002" w14:textId="7777777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:rsidR="006863B0" w:rsidRDefault="006863B0" w14:paraId="236C1BE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86A10" w:rsidR="006863B0" w:rsidP="00086A10" w:rsidRDefault="008E3CE2" w14:paraId="6611A48F" w14:textId="77777777">
    <w:pPr>
      <w:pStyle w:val="Rodap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4A75" w:rsidR="008E3CE2" w:rsidP="0018012D" w:rsidRDefault="008E3CE2" w14:paraId="51D801CE" w14:textId="77777777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2966" w:rsidP="00B36243" w:rsidRDefault="00932966" w14:paraId="728F7E63" w14:textId="77777777">
      <w:r>
        <w:separator/>
      </w:r>
    </w:p>
  </w:footnote>
  <w:footnote w:type="continuationSeparator" w:id="0">
    <w:p w:rsidR="00932966" w:rsidP="00B36243" w:rsidRDefault="00932966" w14:paraId="7B28296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F2F14" w:rsidR="008E3CE2" w:rsidP="00AC307E" w:rsidRDefault="008E3CE2" w14:paraId="7C973BD6" w14:textId="571FC003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> FILENAME   \* MERGEFORMAT </w:instrText>
    </w:r>
    <w:r>
      <w:fldChar w:fldCharType="separate"/>
    </w:r>
    <w:r w:rsidR="00B0178D">
      <w:rPr>
        <w:noProof/>
      </w:rPr>
      <w:t>T2024-1419 - Template</w:t>
    </w:r>
    <w:r>
      <w:fldChar w:fldCharType="end"/>
    </w:r>
  </w:p>
  <w:p w:rsidRPr="00CF2F14" w:rsidR="008E3CE2" w:rsidP="00AC307E" w:rsidRDefault="008E3CE2" w14:paraId="50DF7ACD" w14:textId="77777777">
    <w:pPr>
      <w:pStyle w:val="51QD-------------------------------------"/>
    </w:pPr>
    <w:r w:rsidRPr="00CF2F14">
      <w:t xml:space="preserve">                                                           </w:t>
    </w:r>
  </w:p>
  <w:p w:rsidRPr="00CF2F14" w:rsidR="008E3CE2" w:rsidP="00AC307E" w:rsidRDefault="008E3CE2" w14:paraId="2876E044" w14:textId="77777777">
    <w:pPr>
      <w:pStyle w:val="51QD-------------------------------------"/>
    </w:pPr>
  </w:p>
  <w:p w:rsidRPr="00CF2F14" w:rsidR="008E3CE2" w:rsidP="00AC307E" w:rsidRDefault="008E3CE2" w14:paraId="738669B7" w14:textId="77777777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:rsidRPr="00357C75" w:rsidR="008E3CE2" w:rsidP="00AC307E" w:rsidRDefault="008E3CE2" w14:paraId="06928998" w14:textId="77777777">
    <w:pPr>
      <w:pStyle w:val="51QD-------------------------------------"/>
    </w:pPr>
    <w:r w:rsidRPr="00CF2F14">
      <w:t>Memória Descritiva e Justificativa</w:t>
    </w:r>
  </w:p>
  <w:p w:rsidRPr="00477545" w:rsidR="008E3CE2" w:rsidP="00477545" w:rsidRDefault="008E3CE2" w14:paraId="3EB5464A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1524" w:rsidRDefault="00FC1524" w14:paraId="168EF046" w14:textId="77777777">
    <w:pPr>
      <w:pStyle w:val="Cabealho"/>
    </w:pPr>
  </w:p>
  <w:p w:rsidR="00FC1524" w:rsidRDefault="00FC1524" w14:paraId="590F5F8A" w14:textId="77777777">
    <w:pPr>
      <w:pStyle w:val="Cabealho"/>
    </w:pPr>
  </w:p>
  <w:p w:rsidR="00FC1524" w:rsidRDefault="00FC1524" w14:paraId="1945511F" w14:textId="77777777">
    <w:pPr>
      <w:pStyle w:val="Cabealho"/>
    </w:pPr>
  </w:p>
  <w:p w:rsidR="00FC1524" w:rsidRDefault="00FC1524" w14:paraId="77E20844" w14:textId="77777777">
    <w:pPr>
      <w:pStyle w:val="Cabealho"/>
    </w:pPr>
  </w:p>
  <w:sdt>
    <w:sdtPr>
      <w:alias w:val="Especialidade"/>
      <w:id w:val="-125565806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:rsidRPr="00FC1524" w:rsidR="00FC1524" w:rsidP="00FC1524" w:rsidRDefault="00B83D90" w14:paraId="3C69E815" w14:textId="1E72751A">
        <w:pPr>
          <w:pStyle w:val="Cabealho"/>
        </w:pPr>
        <w:r>
          <w:t>Marketing</w:t>
        </w:r>
      </w:p>
    </w:sdtContent>
  </w:sdt>
  <w:p w:rsidRPr="00FC1524" w:rsidR="00FC1524" w:rsidP="00FC1524" w:rsidRDefault="00B55E49" w14:paraId="45F95435" w14:textId="1AEB90B7">
    <w:pPr>
      <w:pStyle w:val="Cabealho"/>
    </w:pPr>
    <w:sdt>
      <w:sdtPr>
        <w:alias w:val="Designação do Documento"/>
        <w:id w:val="210491537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>NOME DAS PESSOAS</w:t>
        </w:r>
      </w:sdtContent>
    </w:sdt>
  </w:p>
  <w:p w:rsidR="00FC1524" w:rsidRDefault="00FC1524" w14:paraId="5CE864EB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014EFA" w:rsidR="008E3CE2" w:rsidP="001E558F" w:rsidRDefault="00325D5A" w14:paraId="15D9C63E" w14:textId="57CCAD66">
    <w:pPr>
      <w:pStyle w:val="Cabealho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8012D" w:rsidR="008E3CE2" w:rsidP="0018012D" w:rsidRDefault="008E3CE2" w14:paraId="2452389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hint="default" w:ascii="Calibri" w:hAnsi="Calibri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hint="default" w:ascii="Calibri" w:hAnsi="Calibri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hint="default" w:ascii="Calibri" w:hAnsi="Calibri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hint="default" w:ascii="Calibri" w:hAnsi="Calibri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385A08DC"/>
    <w:multiLevelType w:val="multilevel"/>
    <w:tmpl w:val="C6A0962E"/>
    <w:name w:val="Anexos7"/>
    <w:numStyleLink w:val="Anexos"/>
  </w:abstractNum>
  <w:abstractNum w:abstractNumId="3" w15:restartNumberingAfterBreak="0">
    <w:nsid w:val="4FE25866"/>
    <w:multiLevelType w:val="multilevel"/>
    <w:tmpl w:val="C6A0962E"/>
    <w:numStyleLink w:val="Anexos"/>
  </w:abstractNum>
  <w:abstractNum w:abstractNumId="4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AC62C04"/>
    <w:multiLevelType w:val="multilevel"/>
    <w:tmpl w:val="C6A0962E"/>
    <w:name w:val="Anexos2"/>
    <w:numStyleLink w:val="Anexos"/>
  </w:abstractNum>
  <w:abstractNum w:abstractNumId="8" w15:restartNumberingAfterBreak="0">
    <w:nsid w:val="5B562D2D"/>
    <w:multiLevelType w:val="multilevel"/>
    <w:tmpl w:val="C6A0962E"/>
    <w:name w:val="Anexos5"/>
    <w:numStyleLink w:val="Anexos"/>
  </w:abstractNum>
  <w:abstractNum w:abstractNumId="9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hint="default" w:ascii="Wingdings" w:hAnsi="Wingdings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hint="default" w:ascii="Wingdings" w:hAnsi="Wingding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1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2" w15:restartNumberingAfterBreak="0">
    <w:nsid w:val="6B3F12F4"/>
    <w:multiLevelType w:val="multilevel"/>
    <w:tmpl w:val="C6A0962E"/>
    <w:name w:val="Anexos6"/>
    <w:numStyleLink w:val="Anexos"/>
  </w:abstractNum>
  <w:abstractNum w:abstractNumId="13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C33FCA"/>
    <w:multiLevelType w:val="multilevel"/>
    <w:tmpl w:val="C6A0962E"/>
    <w:name w:val="Anexos3"/>
    <w:numStyleLink w:val="Anexos"/>
  </w:abstractNum>
  <w:abstractNum w:abstractNumId="15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6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 w:ascii="Calibri" w:hAnsi="Calibri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 w:ascii="Calibri" w:hAnsi="Calibri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hint="default" w:ascii="Calibri" w:hAnsi="Calibri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hint="default" w:ascii="Calibri" w:hAnsi="Calibri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6A3C3D"/>
    <w:multiLevelType w:val="multilevel"/>
    <w:tmpl w:val="A4C47EE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4112F"/>
    <w:multiLevelType w:val="multilevel"/>
    <w:tmpl w:val="C6A0962E"/>
    <w:name w:val="Anexos4"/>
    <w:numStyleLink w:val="Anexos"/>
  </w:abstractNum>
  <w:num w:numId="1" w16cid:durableId="574172092">
    <w:abstractNumId w:val="16"/>
  </w:num>
  <w:num w:numId="2" w16cid:durableId="2024210831">
    <w:abstractNumId w:val="1"/>
  </w:num>
  <w:num w:numId="3" w16cid:durableId="1891110636">
    <w:abstractNumId w:val="4"/>
  </w:num>
  <w:num w:numId="4" w16cid:durableId="932779375">
    <w:abstractNumId w:val="15"/>
  </w:num>
  <w:num w:numId="5" w16cid:durableId="1313094440">
    <w:abstractNumId w:val="11"/>
  </w:num>
  <w:num w:numId="6" w16cid:durableId="110900343">
    <w:abstractNumId w:val="6"/>
  </w:num>
  <w:num w:numId="7" w16cid:durableId="1714647057">
    <w:abstractNumId w:val="9"/>
    <w:lvlOverride w:ilvl="0">
      <w:startOverride w:val="1"/>
    </w:lvlOverride>
  </w:num>
  <w:num w:numId="8" w16cid:durableId="357312579">
    <w:abstractNumId w:val="10"/>
  </w:num>
  <w:num w:numId="9" w16cid:durableId="431555380">
    <w:abstractNumId w:val="0"/>
  </w:num>
  <w:num w:numId="10" w16cid:durableId="798258986">
    <w:abstractNumId w:val="7"/>
  </w:num>
  <w:num w:numId="11" w16cid:durableId="1723018474">
    <w:abstractNumId w:val="13"/>
  </w:num>
  <w:num w:numId="12" w16cid:durableId="1214658018">
    <w:abstractNumId w:val="9"/>
  </w:num>
  <w:num w:numId="13" w16cid:durableId="679159525">
    <w:abstractNumId w:val="3"/>
  </w:num>
  <w:num w:numId="14" w16cid:durableId="1332177349">
    <w:abstractNumId w:val="14"/>
  </w:num>
  <w:num w:numId="15" w16cid:durableId="1242135694">
    <w:abstractNumId w:val="18"/>
  </w:num>
  <w:num w:numId="16" w16cid:durableId="1765613345">
    <w:abstractNumId w:val="8"/>
  </w:num>
  <w:num w:numId="17" w16cid:durableId="1194730526">
    <w:abstractNumId w:val="12"/>
  </w:num>
  <w:num w:numId="18" w16cid:durableId="187715698">
    <w:abstractNumId w:val="2"/>
  </w:num>
  <w:num w:numId="19" w16cid:durableId="174687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17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SystemFonts/>
  <w:proofState w:spelling="clean" w:grammar="dirty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trackRevisions w:val="false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1C83"/>
    <w:rsid w:val="000125C7"/>
    <w:rsid w:val="00014EFA"/>
    <w:rsid w:val="000206FC"/>
    <w:rsid w:val="0002190E"/>
    <w:rsid w:val="00027480"/>
    <w:rsid w:val="00027489"/>
    <w:rsid w:val="0003102B"/>
    <w:rsid w:val="00046E08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4BE2"/>
    <w:rsid w:val="001A5B12"/>
    <w:rsid w:val="001A614E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E09D9"/>
    <w:rsid w:val="001E19C6"/>
    <w:rsid w:val="001E3EC4"/>
    <w:rsid w:val="001E558F"/>
    <w:rsid w:val="001F162D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22DB"/>
    <w:rsid w:val="00224FEB"/>
    <w:rsid w:val="0022713C"/>
    <w:rsid w:val="00233118"/>
    <w:rsid w:val="00240E8C"/>
    <w:rsid w:val="00241201"/>
    <w:rsid w:val="00241213"/>
    <w:rsid w:val="00246432"/>
    <w:rsid w:val="00252225"/>
    <w:rsid w:val="002526AA"/>
    <w:rsid w:val="00252985"/>
    <w:rsid w:val="002534C7"/>
    <w:rsid w:val="00264160"/>
    <w:rsid w:val="00265F62"/>
    <w:rsid w:val="00266307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250F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03121"/>
    <w:rsid w:val="00310978"/>
    <w:rsid w:val="00315810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A70FC"/>
    <w:rsid w:val="003B1A66"/>
    <w:rsid w:val="003B2F40"/>
    <w:rsid w:val="003B6828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647E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2E80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40152"/>
    <w:rsid w:val="006449B5"/>
    <w:rsid w:val="006449E7"/>
    <w:rsid w:val="006457B4"/>
    <w:rsid w:val="00646FE5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565E"/>
    <w:rsid w:val="00670F37"/>
    <w:rsid w:val="006717AF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414C5"/>
    <w:rsid w:val="00741BD2"/>
    <w:rsid w:val="00744D7A"/>
    <w:rsid w:val="00744FF0"/>
    <w:rsid w:val="007454A0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0130"/>
    <w:rsid w:val="0083100C"/>
    <w:rsid w:val="008329DD"/>
    <w:rsid w:val="00832C08"/>
    <w:rsid w:val="00834F79"/>
    <w:rsid w:val="00835079"/>
    <w:rsid w:val="008375E9"/>
    <w:rsid w:val="008436EC"/>
    <w:rsid w:val="00845B31"/>
    <w:rsid w:val="008501D2"/>
    <w:rsid w:val="0085055F"/>
    <w:rsid w:val="0085499F"/>
    <w:rsid w:val="008614D4"/>
    <w:rsid w:val="008638F2"/>
    <w:rsid w:val="00865150"/>
    <w:rsid w:val="0086724B"/>
    <w:rsid w:val="008675BE"/>
    <w:rsid w:val="00876AF1"/>
    <w:rsid w:val="008822FB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1AC6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2966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4C91"/>
    <w:rsid w:val="009B0193"/>
    <w:rsid w:val="009B26C7"/>
    <w:rsid w:val="009B68E8"/>
    <w:rsid w:val="009B773E"/>
    <w:rsid w:val="009B7CEF"/>
    <w:rsid w:val="009C0E7D"/>
    <w:rsid w:val="009C3ADA"/>
    <w:rsid w:val="009C4434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21A0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38"/>
    <w:rsid w:val="00A15B7D"/>
    <w:rsid w:val="00A16AE7"/>
    <w:rsid w:val="00A211CA"/>
    <w:rsid w:val="00A2278F"/>
    <w:rsid w:val="00A230A3"/>
    <w:rsid w:val="00A231C6"/>
    <w:rsid w:val="00A409F7"/>
    <w:rsid w:val="00A41242"/>
    <w:rsid w:val="00A4342C"/>
    <w:rsid w:val="00A436D6"/>
    <w:rsid w:val="00A44F1A"/>
    <w:rsid w:val="00A4686A"/>
    <w:rsid w:val="00A50ED3"/>
    <w:rsid w:val="00A53938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4A6A"/>
    <w:rsid w:val="00AD5B7D"/>
    <w:rsid w:val="00AE4BBB"/>
    <w:rsid w:val="00AF20FE"/>
    <w:rsid w:val="00AF4910"/>
    <w:rsid w:val="00B00091"/>
    <w:rsid w:val="00B0178D"/>
    <w:rsid w:val="00B01D96"/>
    <w:rsid w:val="00B03CBB"/>
    <w:rsid w:val="00B04014"/>
    <w:rsid w:val="00B05C91"/>
    <w:rsid w:val="00B07407"/>
    <w:rsid w:val="00B07CE9"/>
    <w:rsid w:val="00B13425"/>
    <w:rsid w:val="00B15CCF"/>
    <w:rsid w:val="00B17F71"/>
    <w:rsid w:val="00B27971"/>
    <w:rsid w:val="00B354E9"/>
    <w:rsid w:val="00B35F63"/>
    <w:rsid w:val="00B36243"/>
    <w:rsid w:val="00B36FC6"/>
    <w:rsid w:val="00B3738C"/>
    <w:rsid w:val="00B3744C"/>
    <w:rsid w:val="00B45DB5"/>
    <w:rsid w:val="00B46FE9"/>
    <w:rsid w:val="00B512C6"/>
    <w:rsid w:val="00B5289D"/>
    <w:rsid w:val="00B5480F"/>
    <w:rsid w:val="00B55E49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3D90"/>
    <w:rsid w:val="00B857D2"/>
    <w:rsid w:val="00B92233"/>
    <w:rsid w:val="00B95509"/>
    <w:rsid w:val="00B96613"/>
    <w:rsid w:val="00BA148B"/>
    <w:rsid w:val="00BA2EAD"/>
    <w:rsid w:val="00BA4B2E"/>
    <w:rsid w:val="00BA615B"/>
    <w:rsid w:val="00BB0082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5EDB"/>
    <w:rsid w:val="00BF73C0"/>
    <w:rsid w:val="00BF7AD8"/>
    <w:rsid w:val="00C027DB"/>
    <w:rsid w:val="00C061E8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6431"/>
    <w:rsid w:val="00C773E1"/>
    <w:rsid w:val="00C821E3"/>
    <w:rsid w:val="00C83E14"/>
    <w:rsid w:val="00C86B32"/>
    <w:rsid w:val="00C86CAB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55FB"/>
    <w:rsid w:val="00DB1228"/>
    <w:rsid w:val="00DB14EF"/>
    <w:rsid w:val="00DB27A1"/>
    <w:rsid w:val="00DB2CE1"/>
    <w:rsid w:val="00DB38FD"/>
    <w:rsid w:val="00DB543D"/>
    <w:rsid w:val="00DB5A8E"/>
    <w:rsid w:val="00DC34D6"/>
    <w:rsid w:val="00DC4769"/>
    <w:rsid w:val="00DC514D"/>
    <w:rsid w:val="00DC55D3"/>
    <w:rsid w:val="00DC69CF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3F0D"/>
    <w:rsid w:val="00E25FF2"/>
    <w:rsid w:val="00E26670"/>
    <w:rsid w:val="00E26919"/>
    <w:rsid w:val="00E27202"/>
    <w:rsid w:val="00E33BC9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721BD"/>
    <w:rsid w:val="00E72AA1"/>
    <w:rsid w:val="00E73491"/>
    <w:rsid w:val="00E73F0D"/>
    <w:rsid w:val="00E74082"/>
    <w:rsid w:val="00E745E0"/>
    <w:rsid w:val="00E766E4"/>
    <w:rsid w:val="00E767EF"/>
    <w:rsid w:val="00E8325D"/>
    <w:rsid w:val="00E85288"/>
    <w:rsid w:val="00E8531D"/>
    <w:rsid w:val="00E87B15"/>
    <w:rsid w:val="00E92FC7"/>
    <w:rsid w:val="00E9322E"/>
    <w:rsid w:val="00E97729"/>
    <w:rsid w:val="00EA04C3"/>
    <w:rsid w:val="00EA0AD0"/>
    <w:rsid w:val="00EA1044"/>
    <w:rsid w:val="00EA79D0"/>
    <w:rsid w:val="00EB09A0"/>
    <w:rsid w:val="00EB43E1"/>
    <w:rsid w:val="00EB5D08"/>
    <w:rsid w:val="00EC0873"/>
    <w:rsid w:val="00EC09F1"/>
    <w:rsid w:val="00EC3735"/>
    <w:rsid w:val="00EC422A"/>
    <w:rsid w:val="00ED1286"/>
    <w:rsid w:val="00ED20A4"/>
    <w:rsid w:val="00ED33C5"/>
    <w:rsid w:val="00ED3BEC"/>
    <w:rsid w:val="00ED58FF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374A"/>
    <w:rsid w:val="00F13C34"/>
    <w:rsid w:val="00F153B5"/>
    <w:rsid w:val="00F2053E"/>
    <w:rsid w:val="00F20A65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50599"/>
    <w:rsid w:val="00F611E1"/>
    <w:rsid w:val="00F63FC0"/>
    <w:rsid w:val="00F642C8"/>
    <w:rsid w:val="00F70D1A"/>
    <w:rsid w:val="00F74500"/>
    <w:rsid w:val="00F76D29"/>
    <w:rsid w:val="00F76EF7"/>
    <w:rsid w:val="00F77904"/>
    <w:rsid w:val="00F83DAC"/>
    <w:rsid w:val="00F86715"/>
    <w:rsid w:val="00F90021"/>
    <w:rsid w:val="00F9192E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4AB"/>
    <w:rsid w:val="00FC1524"/>
    <w:rsid w:val="00FC1823"/>
    <w:rsid w:val="00FC2665"/>
    <w:rsid w:val="00FC2C99"/>
    <w:rsid w:val="00FC54AE"/>
    <w:rsid w:val="00FD0F4F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  <w:rsid w:val="78BB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 w:qFormat="1"/>
    <w:lsdException w:name="toc 2" w:locked="0" w:uiPriority="39" w:semiHidden="1" w:unhideWhenUsed="1" w:qFormat="1"/>
    <w:lsdException w:name="toc 3" w:locked="0" w:uiPriority="39" w:semiHidden="1" w:unhideWhenUsed="1" w:qFormat="1"/>
    <w:lsdException w:name="toc 4" w:locked="0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" w:semiHidden="1" w:unhideWhenUsed="1" w:qFormat="1"/>
    <w:lsdException w:name="table of figures" w:locked="0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uiPriority="99" w:semiHidden="1" w:unhideWhenUsed="1"/>
    <w:lsdException w:name="Smart Hyperlink" w:locked="0" w:uiPriority="99" w:semiHidden="1" w:unhideWhenUsed="1"/>
    <w:lsdException w:name="Hashtag" w:locked="0" w:uiPriority="99" w:semiHidden="1" w:unhideWhenUsed="1"/>
    <w:lsdException w:name="Unresolved Mention" w:locked="0" w:uiPriority="99" w:semiHidden="1" w:unhideWhenUsed="1"/>
    <w:lsdException w:name="Smart Link" w:locked="0" w:uiPriority="99" w:semiHidden="1" w:unhideWhenUsed="1"/>
  </w:latentStyles>
  <w:style w:type="paragraph" w:styleId="Normal" w:default="1">
    <w:name w:val="Normal"/>
    <w:aliases w:val="6.1 QD NORMAL"/>
    <w:qFormat/>
    <w:rsid w:val="008A2AD9"/>
    <w:rPr>
      <w:sz w:val="22"/>
    </w:rPr>
  </w:style>
  <w:style w:type="paragraph" w:styleId="Ttulo1">
    <w:name w:val="heading 1"/>
    <w:aliases w:val="8.1 QD HEADING 1"/>
    <w:basedOn w:val="Normal"/>
    <w:next w:val="Normal"/>
    <w:link w:val="Ttulo1Carter"/>
    <w:qFormat/>
    <w:rsid w:val="007528EC"/>
    <w:pPr>
      <w:keepNext/>
      <w:numPr>
        <w:numId w:val="20"/>
      </w:numPr>
      <w:spacing w:before="360" w:line="276" w:lineRule="auto"/>
      <w:outlineLvl w:val="0"/>
    </w:pPr>
    <w:rPr>
      <w:b/>
      <w:caps/>
      <w:lang w:eastAsia="x-none"/>
    </w:rPr>
  </w:style>
  <w:style w:type="paragraph" w:styleId="Ttulo2">
    <w:name w:val="heading 2"/>
    <w:aliases w:val="8.2 QD HEADING 2"/>
    <w:basedOn w:val="Normal"/>
    <w:next w:val="Normal"/>
    <w:link w:val="Ttulo2Carter"/>
    <w:qFormat/>
    <w:rsid w:val="004F45EF"/>
    <w:pPr>
      <w:keepNext/>
      <w:numPr>
        <w:ilvl w:val="1"/>
        <w:numId w:val="20"/>
      </w:numPr>
      <w:spacing w:before="360" w:line="276" w:lineRule="auto"/>
      <w:outlineLvl w:val="1"/>
    </w:pPr>
    <w:rPr>
      <w:b/>
      <w:smallCaps/>
    </w:rPr>
  </w:style>
  <w:style w:type="paragraph" w:styleId="Ttulo3">
    <w:name w:val="heading 3"/>
    <w:aliases w:val="8.3 QD HEADING 3"/>
    <w:basedOn w:val="Normal"/>
    <w:next w:val="Normal"/>
    <w:link w:val="Ttulo3Carter"/>
    <w:qFormat/>
    <w:rsid w:val="004F45EF"/>
    <w:pPr>
      <w:keepNext/>
      <w:numPr>
        <w:ilvl w:val="2"/>
        <w:numId w:val="20"/>
      </w:numPr>
      <w:spacing w:before="360" w:line="276" w:lineRule="auto"/>
      <w:outlineLvl w:val="2"/>
    </w:pPr>
    <w:rPr>
      <w:smallCaps/>
      <w:u w:val="single"/>
    </w:rPr>
  </w:style>
  <w:style w:type="paragraph" w:styleId="Ttulo4">
    <w:name w:val="heading 4"/>
    <w:aliases w:val="8.4 QD HEADING 4"/>
    <w:basedOn w:val="Normal"/>
    <w:next w:val="Normal"/>
    <w:link w:val="Ttulo4Carte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Ttulo5">
    <w:name w:val="heading 5"/>
    <w:aliases w:val="8.5 QD HEADING 5"/>
    <w:basedOn w:val="Normal"/>
    <w:next w:val="Normal"/>
    <w:link w:val="Ttulo5Carte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Ttulo6">
    <w:name w:val="heading 6"/>
    <w:aliases w:val="8.6 QD HEADING 6"/>
    <w:basedOn w:val="Ttulo2"/>
    <w:next w:val="Normal"/>
    <w:link w:val="Ttulo6Carter"/>
    <w:qFormat/>
    <w:rsid w:val="00027489"/>
    <w:pPr>
      <w:numPr>
        <w:ilvl w:val="5"/>
      </w:numPr>
      <w:outlineLvl w:val="5"/>
    </w:pPr>
  </w:style>
  <w:style w:type="paragraph" w:styleId="Ttulo7">
    <w:name w:val="heading 7"/>
    <w:aliases w:val="8.7 QD HEADING 7"/>
    <w:basedOn w:val="Ttulo3"/>
    <w:next w:val="Normal"/>
    <w:link w:val="Ttulo7Carter"/>
    <w:rsid w:val="00F438BE"/>
    <w:pPr>
      <w:numPr>
        <w:ilvl w:val="6"/>
      </w:numPr>
      <w:outlineLvl w:val="6"/>
    </w:pPr>
    <w:rPr>
      <w:b/>
    </w:rPr>
  </w:style>
  <w:style w:type="paragraph" w:styleId="Ttulo8">
    <w:name w:val="heading 8"/>
    <w:aliases w:val="8.8 QD HEADING 8"/>
    <w:basedOn w:val="Ttulo4"/>
    <w:next w:val="Normal"/>
    <w:link w:val="Ttulo8Carter"/>
    <w:rsid w:val="00F438BE"/>
    <w:pPr>
      <w:numPr>
        <w:ilvl w:val="7"/>
      </w:numPr>
      <w:outlineLvl w:val="7"/>
    </w:pPr>
    <w:rPr>
      <w:b/>
    </w:rPr>
  </w:style>
  <w:style w:type="paragraph" w:styleId="Ttulo9">
    <w:name w:val="heading 9"/>
    <w:aliases w:val="8.9 QD HEADING 9"/>
    <w:basedOn w:val="Normal"/>
    <w:next w:val="Normal"/>
    <w:link w:val="Ttulo9Carte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iperligao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ndicedeilustra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Rodap">
    <w:name w:val="footer"/>
    <w:aliases w:val="3.2 QD RODAPÉ"/>
    <w:basedOn w:val="Normal"/>
    <w:link w:val="RodapCarter"/>
    <w:locked/>
    <w:rsid w:val="00086A10"/>
    <w:pPr>
      <w:spacing w:after="360"/>
      <w:ind w:left="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ndice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ndice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ndice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ndice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styleId="Ttulo1Carter" w:customStyle="1">
    <w:name w:val="Título 1 Caráter"/>
    <w:aliases w:val="8.1 QD HEADING 1 Caráter"/>
    <w:link w:val="Ttulo1"/>
    <w:rsid w:val="007528EC"/>
    <w:rPr>
      <w:b/>
      <w:caps/>
      <w:sz w:val="22"/>
      <w:lang w:eastAsia="x-none"/>
    </w:rPr>
  </w:style>
  <w:style w:type="character" w:styleId="Ttulo6Carter" w:customStyle="1">
    <w:name w:val="Título 6 Caráter"/>
    <w:aliases w:val="8.6 QD HEADING 6 Caráter"/>
    <w:link w:val="Ttulo6"/>
    <w:rsid w:val="00027489"/>
    <w:rPr>
      <w:b/>
      <w:smallCaps/>
    </w:rPr>
  </w:style>
  <w:style w:type="character" w:styleId="Ttulo5Carter" w:customStyle="1">
    <w:name w:val="Título 5 Caráter"/>
    <w:aliases w:val="8.5 QD HEADING 5 Caráter"/>
    <w:link w:val="Ttulo5"/>
    <w:rsid w:val="0057464B"/>
    <w:rPr>
      <w:b/>
      <w:caps/>
      <w:sz w:val="22"/>
      <w:lang w:eastAsia="x-none"/>
    </w:rPr>
  </w:style>
  <w:style w:type="character" w:styleId="Ttulo2Carter" w:customStyle="1">
    <w:name w:val="Título 2 Caráter"/>
    <w:aliases w:val="8.2 QD HEADING 2 Caráter"/>
    <w:link w:val="Ttulo2"/>
    <w:rsid w:val="004F45EF"/>
    <w:rPr>
      <w:b/>
      <w:smallCaps/>
      <w:sz w:val="22"/>
    </w:rPr>
  </w:style>
  <w:style w:type="character" w:styleId="Ttulo7Carter" w:customStyle="1">
    <w:name w:val="Título 7 Caráter"/>
    <w:aliases w:val="8.7 QD HEADING 7 Caráter"/>
    <w:link w:val="Ttulo7"/>
    <w:rsid w:val="00F438BE"/>
    <w:rPr>
      <w:b/>
      <w:smallCaps/>
      <w:u w:val="single"/>
    </w:rPr>
  </w:style>
  <w:style w:type="character" w:styleId="Ttulo8Carter" w:customStyle="1">
    <w:name w:val="Título 8 Caráter"/>
    <w:aliases w:val="8.8 QD HEADING 8 Caráter"/>
    <w:link w:val="Ttulo8"/>
    <w:rsid w:val="00F438BE"/>
    <w:rPr>
      <w:b/>
      <w:smallCaps/>
    </w:rPr>
  </w:style>
  <w:style w:type="character" w:styleId="Ttulo9Carter" w:customStyle="1">
    <w:name w:val="Título 9 Caráter"/>
    <w:aliases w:val="8.9 QD HEADING 9 Caráter"/>
    <w:link w:val="Ttulo9"/>
    <w:rsid w:val="00F438BE"/>
    <w:rPr>
      <w:rFonts w:asciiTheme="minorHAnsi" w:hAnsiTheme="minorHAnsi"/>
      <w:b/>
      <w:bCs/>
      <w:lang w:val="x-none"/>
    </w:rPr>
  </w:style>
  <w:style w:type="paragraph" w:styleId="12QDCAPADESIGNACAODOPROJECTO" w:customStyle="1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styleId="13QDCAPAFASE" w:customStyle="1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styleId="12QDCAPADESIGNACAODOPROJECTOChar" w:customStyle="1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styleId="13QDCAPAFASEChar" w:customStyle="1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styleId="Ttulo3Carter" w:customStyle="1">
    <w:name w:val="Título 3 Caráter"/>
    <w:aliases w:val="8.3 QD HEADING 3 Caráter"/>
    <w:basedOn w:val="Tipodeletrapredefinidodopargrafo"/>
    <w:link w:val="Ttulo3"/>
    <w:rsid w:val="004F45EF"/>
    <w:rPr>
      <w:smallCaps/>
      <w:sz w:val="22"/>
      <w:u w:val="single"/>
    </w:rPr>
  </w:style>
  <w:style w:type="paragraph" w:styleId="41QDFOTOSFIGURASPORCIMA" w:customStyle="1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styleId="42QDLEGENDAFOTOSFIGURASPORBAIXO" w:customStyle="1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styleId="71QDTITULOANEXOS" w:customStyle="1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styleId="71QDTITULOANEXOSChar" w:customStyle="1">
    <w:name w:val="7.1 QD TITULO ANEXOS Char"/>
    <w:basedOn w:val="Tipodeletrapredefinidodopargrafo"/>
    <w:link w:val="71QDTITULOANEXOS"/>
    <w:rsid w:val="00B673FA"/>
    <w:rPr>
      <w:b/>
      <w:bCs/>
      <w:sz w:val="28"/>
      <w:szCs w:val="24"/>
      <w:lang w:eastAsia="x-none"/>
    </w:rPr>
  </w:style>
  <w:style w:type="paragraph" w:styleId="51QD-------------------------------------" w:customStyle="1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styleId="11QDCAPACLIENTE" w:customStyle="1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styleId="14QDCAPAESPECIALIDADE-OUTRO" w:customStyle="1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styleId="15QDCAPADESIGNAODODOCUMENTO" w:customStyle="1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styleId="17QDCAPALOCALIZACAODATA" w:customStyle="1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styleId="21QDCLIENTEDESIGNAODOPROJETO" w:customStyle="1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styleId="22QDFASEESPECIDESIDOCUM" w:customStyle="1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styleId="23QDTITULODOSNDICES" w:customStyle="1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styleId="62QDNORMALEMTABELA" w:customStyle="1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styleId="52QDTABELAS" w:customStyle="1">
    <w:name w:val="5.2 QD TABELAS"/>
    <w:basedOn w:val="Tabela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color="auto" w:sz="4" w:space="0"/>
        <w:bottom w:val="single" w:color="auto" w:sz="4" w:space="0"/>
        <w:insideH w:val="single" w:color="auto" w:sz="4" w:space="0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TextodoMarcadordePosio">
    <w:name w:val="Placeholder Text"/>
    <w:basedOn w:val="Tipodeletrapredefinidodopargrafo"/>
    <w:uiPriority w:val="99"/>
    <w:semiHidden/>
    <w:locked/>
    <w:rsid w:val="005E5EDC"/>
    <w:rPr>
      <w:color w:val="808080"/>
    </w:rPr>
  </w:style>
  <w:style w:type="paragraph" w:styleId="16QDCAPAREVISO" w:customStyle="1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arte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semiHidden/>
    <w:rsid w:val="005E5EDC"/>
    <w:rPr>
      <w:rFonts w:ascii="Tahoma" w:hAnsi="Tahoma" w:cs="Tahoma"/>
      <w:sz w:val="16"/>
      <w:szCs w:val="16"/>
    </w:rPr>
  </w:style>
  <w:style w:type="character" w:styleId="RodapCarter" w:customStyle="1">
    <w:name w:val="Rodapé Caráter"/>
    <w:aliases w:val="3.2 QD RODAPÉ Caráter"/>
    <w:basedOn w:val="Tipodeletrapredefinidodopargrafo"/>
    <w:link w:val="Rodap"/>
    <w:rsid w:val="00086A10"/>
    <w:rPr>
      <w:rFonts w:asciiTheme="minorHAnsi" w:hAnsiTheme="minorHAnsi"/>
      <w:szCs w:val="22"/>
      <w:lang w:eastAsia="x-none"/>
    </w:rPr>
  </w:style>
  <w:style w:type="paragraph" w:styleId="ndiceremissivo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Cabealho">
    <w:name w:val="header"/>
    <w:aliases w:val="3.1 QD CABEÇALHO"/>
    <w:basedOn w:val="51QD-------------------------------------"/>
    <w:link w:val="CabealhoCarter"/>
    <w:locked/>
    <w:rsid w:val="001E558F"/>
    <w:pPr>
      <w:jc w:val="right"/>
    </w:pPr>
  </w:style>
  <w:style w:type="character" w:styleId="CabealhoCarter" w:customStyle="1">
    <w:name w:val="Cabeçalho Caráter"/>
    <w:aliases w:val="3.1 QD CABEÇALHO Caráter"/>
    <w:basedOn w:val="Tipodeletrapredefinidodopargrafo"/>
    <w:link w:val="Cabealho"/>
    <w:rsid w:val="001E558F"/>
    <w:rPr>
      <w:lang w:eastAsia="x-none"/>
    </w:rPr>
  </w:style>
  <w:style w:type="paragraph" w:styleId="63QDNUMERADOS" w:customStyle="1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styleId="64QDBULLETS" w:customStyle="1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elacomGrelha">
    <w:name w:val="Table Grid"/>
    <w:basedOn w:val="Tabelanormal"/>
    <w:uiPriority w:val="59"/>
    <w:locked/>
    <w:rsid w:val="005E5EDC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2QDHEADING1ANEXO" w:customStyle="1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styleId="73QDHEADING2ANEXOS" w:customStyle="1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styleId="72QDHEADING1ANEXOChar" w:customStyle="1">
    <w:name w:val="7.2 QD HEADING 1 ANEXO Char"/>
    <w:basedOn w:val="Ttulo1Carter"/>
    <w:link w:val="72QDHEADING1ANEXO"/>
    <w:rsid w:val="001538B7"/>
    <w:rPr>
      <w:b/>
      <w:caps/>
      <w:sz w:val="22"/>
      <w:lang w:eastAsia="x-none"/>
    </w:rPr>
  </w:style>
  <w:style w:type="paragraph" w:styleId="74QDHEADING3ANEXOS" w:customStyle="1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styleId="73QDHEADING2ANEXOSChar" w:customStyle="1">
    <w:name w:val="7.3 QD HEADING 2 ANEXOS Char"/>
    <w:basedOn w:val="Ttulo2Carter"/>
    <w:link w:val="73QDHEADING2ANEXOS"/>
    <w:rsid w:val="001538B7"/>
    <w:rPr>
      <w:b/>
      <w:smallCaps/>
      <w:sz w:val="22"/>
    </w:rPr>
  </w:style>
  <w:style w:type="numbering" w:styleId="Anexos" w:customStyle="1">
    <w:name w:val="Anexos"/>
    <w:uiPriority w:val="99"/>
    <w:rsid w:val="00363901"/>
    <w:pPr>
      <w:numPr>
        <w:numId w:val="9"/>
      </w:numPr>
    </w:pPr>
  </w:style>
  <w:style w:type="character" w:styleId="74QDHEADING3ANEXOSChar" w:customStyle="1">
    <w:name w:val="7.4 QD HEADING 3 ANEXOS Char"/>
    <w:basedOn w:val="Ttulo3Carter"/>
    <w:link w:val="74QDHEADING3ANEXOS"/>
    <w:rsid w:val="001538B7"/>
    <w:rPr>
      <w:smallCaps/>
      <w:sz w:val="22"/>
      <w:u w:val="single"/>
    </w:rPr>
  </w:style>
  <w:style w:type="paragraph" w:styleId="75QDHEADING4ANEXOS" w:customStyle="1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styleId="Ttulo4Carter" w:customStyle="1">
    <w:name w:val="Título 4 Caráter"/>
    <w:aliases w:val="8.4 QD HEADING 4 Caráter"/>
    <w:basedOn w:val="Tipodeletrapredefinidodopargrafo"/>
    <w:link w:val="Ttulo4"/>
    <w:rsid w:val="00325514"/>
    <w:rPr>
      <w:smallCaps/>
      <w:sz w:val="22"/>
    </w:rPr>
  </w:style>
  <w:style w:type="character" w:styleId="75QDHEADING4ANEXOSChar" w:customStyle="1">
    <w:name w:val="7.5 QD HEADING 4 ANEXOS Char"/>
    <w:basedOn w:val="Ttulo4Carter"/>
    <w:link w:val="75QDHEADING4ANEXOS"/>
    <w:rsid w:val="001538B7"/>
    <w:rPr>
      <w:smallCaps/>
      <w:sz w:val="22"/>
    </w:rPr>
  </w:style>
  <w:style w:type="paragraph" w:styleId="65QDPGVAZIA" w:customStyle="1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Legenda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header" Target="header1.xm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2026-02-02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QDE_T20XX-XXXX-01-XX-XXX-MD.dotx</ap:Template>
  <ap:Application>Microsoft Word for the web</ap:Application>
  <ap:DocSecurity>0</ap:DocSecurity>
  <ap:ScaleCrop>false</ap:ScaleCrop>
  <ap:Manager>Porto</ap:Manager>
  <ap:Company>MSET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Henrique Medeiros</dc:title>
  <dc:subject>plano de marketing</dc:subject>
  <dc:creator>Ismael Kidai</dc:creator>
  <dc:description>V1.0</dc:description>
  <lastModifiedBy>Henrique Sá Carneiro</lastModifiedBy>
  <revision>31</revision>
  <lastPrinted>2024-12-23T17:26:00.0000000Z</lastPrinted>
  <dcterms:created xsi:type="dcterms:W3CDTF">2024-12-23T11:59:00.0000000Z</dcterms:created>
  <dcterms:modified xsi:type="dcterms:W3CDTF">2026-02-02T17:54:49.5496048Z</dcterms:modified>
  <category>Marketing</category>
  <contentStatus>Proposta</contentStatus>
</coreProperties>
</file>